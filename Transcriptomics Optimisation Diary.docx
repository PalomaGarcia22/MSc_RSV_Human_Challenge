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D7F8B" w:rsidRDefault="00A53D9A" w14:paraId="2F21A4DB" w14:textId="60EC3426">
      <w:pPr>
        <w:pStyle w:val="Heading1"/>
      </w:pPr>
      <w:r>
        <w:t xml:space="preserve">Transcriptomics </w:t>
      </w:r>
      <w:r w:rsidR="00244BD4">
        <w:t xml:space="preserve">Optimisation June 19, 2026 </w:t>
      </w:r>
    </w:p>
    <w:p w:rsidRPr="00FD5146" w:rsidR="00FD5146" w:rsidP="00FD5146" w:rsidRDefault="00FD5146" w14:paraId="15393F52" w14:textId="77777777">
      <w:pPr>
        <w:pStyle w:val="ListBullet"/>
        <w:numPr>
          <w:ilvl w:val="0"/>
          <w:numId w:val="0"/>
        </w:numPr>
        <w:ind w:left="432" w:hanging="432"/>
        <w:rPr>
          <w:b/>
          <w:bCs/>
        </w:rPr>
      </w:pPr>
      <w:r>
        <w:rPr>
          <w:b/>
          <w:bCs/>
        </w:rPr>
        <w:t xml:space="preserve">ssh </w:t>
      </w:r>
      <w:r w:rsidRPr="00FD5146">
        <w:rPr>
          <w:b/>
          <w:bCs/>
        </w:rPr>
        <w:t>pdg25@login.cx3.hpc.imperial.ac.uk</w:t>
      </w:r>
    </w:p>
    <w:p w:rsidR="00FD5146" w:rsidP="00FD5146" w:rsidRDefault="00547629" w14:paraId="145ED5B5" w14:textId="255B22B6">
      <w:pPr>
        <w:pStyle w:val="ListBullet"/>
        <w:numPr>
          <w:ilvl w:val="0"/>
          <w:numId w:val="0"/>
        </w:numPr>
        <w:ind w:left="432" w:hanging="432"/>
      </w:pPr>
      <w:r>
        <w:t xml:space="preserve">In Terminal </w:t>
      </w:r>
      <w:r w:rsidRPr="00547629">
        <w:t>Version 2.15 (470.2)</w:t>
      </w:r>
      <w:r>
        <w:t xml:space="preserve"> on MacOS </w:t>
      </w:r>
      <w:r w:rsidRPr="00547629">
        <w:t>26.5.1 (25F80)</w:t>
      </w:r>
    </w:p>
    <w:p w:rsidR="00547629" w:rsidP="00FD5146" w:rsidRDefault="00547629" w14:paraId="672C0781" w14:textId="77777777">
      <w:pPr>
        <w:pStyle w:val="ListBullet"/>
        <w:numPr>
          <w:ilvl w:val="0"/>
          <w:numId w:val="0"/>
        </w:numPr>
        <w:ind w:left="432" w:hanging="432"/>
      </w:pPr>
    </w:p>
    <w:p w:rsidR="00DD7F8B" w:rsidP="00244BD4" w:rsidRDefault="00244BD4" w14:paraId="70D0348F" w14:textId="333BB36B">
      <w:pPr>
        <w:pStyle w:val="ListBullet"/>
      </w:pPr>
      <w:r>
        <w:t>Was transferring raw RNAseq files from an external hard drive TOSHIBA EXT to my ephemeral HPC directory using this command</w:t>
      </w:r>
    </w:p>
    <w:p w:rsidR="00244BD4" w:rsidP="00244BD4" w:rsidRDefault="00244BD4" w14:paraId="2A6BD864" w14:textId="502FB20F">
      <w:pPr>
        <w:pStyle w:val="ListBullet"/>
        <w:numPr>
          <w:ilvl w:val="0"/>
          <w:numId w:val="0"/>
        </w:numPr>
        <w:ind w:left="432"/>
      </w:pPr>
      <w:r w:rsidRPr="00244BD4">
        <w:rPr>
          <w:highlight w:val="yellow"/>
        </w:rPr>
        <w:t>rsync -avh --progress "/Volumes/TOSHIBA EXT/fastq_backup/" pdg25@login.cx3.hpc.imperial.ac.uk:/rds/general/user/pdg25/ephemeral/My_RNAseq_raw_data</w:t>
      </w:r>
    </w:p>
    <w:p w:rsidR="00244BD4" w:rsidP="00244BD4" w:rsidRDefault="00244BD4" w14:paraId="4F7B0A5E" w14:textId="68797B38">
      <w:pPr>
        <w:pStyle w:val="ListBullet"/>
        <w:numPr>
          <w:ilvl w:val="1"/>
          <w:numId w:val="3"/>
        </w:numPr>
      </w:pPr>
      <w:r>
        <w:t>First I made a folder in my ephemeral directory to hold a copy of the raw RNAseq reads</w:t>
      </w:r>
    </w:p>
    <w:p w:rsidR="00792DC3" w:rsidP="00792DC3" w:rsidRDefault="00244BD4" w14:paraId="4E8F0BF8" w14:textId="06716B01">
      <w:pPr>
        <w:pStyle w:val="ListBullet"/>
        <w:numPr>
          <w:ilvl w:val="0"/>
          <w:numId w:val="0"/>
        </w:numPr>
        <w:ind w:left="1440"/>
      </w:pPr>
      <w:r w:rsidRPr="00244BD4">
        <w:rPr>
          <w:highlight w:val="yellow"/>
        </w:rPr>
        <w:t>mkdir -p</w:t>
      </w:r>
      <w:r w:rsidR="00792DC3">
        <w:rPr>
          <w:highlight w:val="yellow"/>
        </w:rPr>
        <w:t xml:space="preserve"> </w:t>
      </w:r>
      <w:r w:rsidRPr="00244BD4">
        <w:rPr>
          <w:highlight w:val="yellow"/>
        </w:rPr>
        <w:t>~</w:t>
      </w:r>
      <w:r w:rsidRPr="00244BD4" w:rsidR="00792DC3">
        <w:rPr>
          <w:highlight w:val="yellow"/>
        </w:rPr>
        <w:t>/rds/general/user/pdg25/ephemeral/My_RNAseq_raw_data</w:t>
      </w:r>
      <w:r>
        <w:t xml:space="preserve"> </w:t>
      </w:r>
    </w:p>
    <w:p w:rsidR="00244BD4" w:rsidP="00F31F6E" w:rsidRDefault="00244BD4" w14:paraId="5D2217D4" w14:textId="50D3BB27">
      <w:pPr>
        <w:pStyle w:val="ListBullet"/>
        <w:numPr>
          <w:ilvl w:val="1"/>
          <w:numId w:val="3"/>
        </w:numPr>
      </w:pPr>
      <w:r>
        <w:t xml:space="preserve"> </w:t>
      </w:r>
      <w:r w:rsidR="00F31F6E">
        <w:t>Then, started doing a transfer using the rsync command</w:t>
      </w:r>
    </w:p>
    <w:p w:rsidR="00DD7F8B" w:rsidP="00F31F6E" w:rsidRDefault="00F31F6E" w14:paraId="7E7D4051" w14:textId="16F35F29">
      <w:pPr>
        <w:pStyle w:val="ListBullet"/>
      </w:pPr>
      <w:r>
        <w:t>But, to speed things up, changed the method to direct transfer from lab’s project rds original flies in ephemeral directory to my ephemeral account</w:t>
      </w:r>
    </w:p>
    <w:p w:rsidR="00F31F6E" w:rsidP="00F31F6E" w:rsidRDefault="00F31F6E" w14:paraId="7761CA72" w14:textId="03396165">
      <w:pPr>
        <w:pStyle w:val="ListBullet"/>
        <w:numPr>
          <w:ilvl w:val="1"/>
          <w:numId w:val="3"/>
        </w:numPr>
      </w:pPr>
      <w:r>
        <w:t xml:space="preserve">But I needed to get rid of some files already in my ephemeral, so used this command to get rid of files from n point onwards: </w:t>
      </w:r>
    </w:p>
    <w:p w:rsidR="00F31F6E" w:rsidP="00F31F6E" w:rsidRDefault="00F31F6E" w14:paraId="52BD2058" w14:textId="708D4A21">
      <w:pPr>
        <w:pStyle w:val="ListBullet"/>
        <w:numPr>
          <w:ilvl w:val="0"/>
          <w:numId w:val="0"/>
        </w:numPr>
        <w:ind w:left="1440"/>
      </w:pPr>
      <w:r w:rsidRPr="00F31F6E">
        <w:rPr>
          <w:highlight w:val="yellow"/>
        </w:rPr>
        <w:t>ls -1 /rds/general/user/pdg25/ephemeral/My_RNAseq_raw_data | tail -n +N</w:t>
      </w:r>
    </w:p>
    <w:p w:rsidR="00F31F6E" w:rsidP="00F31F6E" w:rsidRDefault="00F31F6E" w14:paraId="0E0025A3" w14:textId="529C81C6">
      <w:pPr>
        <w:pStyle w:val="ListBullet"/>
      </w:pPr>
      <w:r>
        <w:t>Then switched to</w:t>
      </w:r>
      <w:r w:rsidR="0027217D">
        <w:t xml:space="preserve"> direct transfer using:</w:t>
      </w:r>
    </w:p>
    <w:p w:rsidR="0027217D" w:rsidP="0027217D" w:rsidRDefault="0027217D" w14:paraId="7413A7B9" w14:textId="0860D7A0">
      <w:pPr>
        <w:pStyle w:val="ListBullet"/>
        <w:numPr>
          <w:ilvl w:val="0"/>
          <w:numId w:val="0"/>
        </w:numPr>
        <w:ind w:left="432"/>
      </w:pPr>
      <w:r w:rsidRPr="0027217D">
        <w:rPr>
          <w:highlight w:val="yellow"/>
        </w:rPr>
        <w:t>rsync -avh --progress --partial --append-verify /rds/general/project/rsv_chirp01_nasal_rnaseq/ephemeral/raw_fastq_b</w:t>
      </w:r>
      <w:r w:rsidRPr="0027217D">
        <w:rPr>
          <w:highlight w:val="yellow"/>
        </w:rPr>
        <w:t>ackup_20260618/ /rds/general/user/pdg25/ephemeral/My_RNAseq_raw_data/</w:t>
      </w:r>
    </w:p>
    <w:p w:rsidR="0027217D" w:rsidP="0027217D" w:rsidRDefault="0027217D" w14:paraId="7491DC5D" w14:textId="745F3773">
      <w:pPr>
        <w:pStyle w:val="ListBullet"/>
      </w:pPr>
      <w:r>
        <w:t>Responded with:</w:t>
      </w:r>
    </w:p>
    <w:p w:rsidRPr="0027217D" w:rsidR="0027217D" w:rsidP="0027217D" w:rsidRDefault="0027217D" w14:paraId="522FAC7C" w14:textId="77777777">
      <w:pPr>
        <w:pStyle w:val="ListBullet"/>
        <w:numPr>
          <w:ilvl w:val="0"/>
          <w:numId w:val="0"/>
        </w:numPr>
        <w:ind w:left="432"/>
        <w:rPr>
          <w:color w:val="EE0000"/>
        </w:rPr>
      </w:pPr>
      <w:r w:rsidRPr="0027217D">
        <w:rPr>
          <w:color w:val="EE0000"/>
        </w:rPr>
        <w:t>sent 2.44T bytes  received 4.54K bytes  493.31M bytes/sec</w:t>
      </w:r>
    </w:p>
    <w:p w:rsidRPr="0027217D" w:rsidR="0027217D" w:rsidP="0027217D" w:rsidRDefault="0027217D" w14:paraId="2216F1EB" w14:textId="3942C942">
      <w:pPr>
        <w:pStyle w:val="ListBullet"/>
        <w:numPr>
          <w:ilvl w:val="0"/>
          <w:numId w:val="0"/>
        </w:numPr>
        <w:ind w:left="432"/>
        <w:rPr>
          <w:color w:val="EE0000"/>
        </w:rPr>
      </w:pPr>
      <w:r w:rsidRPr="0027217D">
        <w:rPr>
          <w:color w:val="EE0000"/>
        </w:rPr>
        <w:t>total size is 2.44T  speedup is 1.00</w:t>
      </w:r>
    </w:p>
    <w:p w:rsidR="0027217D" w:rsidP="0027217D" w:rsidRDefault="0027217D" w14:paraId="02601150" w14:textId="426B6730">
      <w:pPr>
        <w:pStyle w:val="ListBullet"/>
      </w:pPr>
      <w:r>
        <w:t>Check transfer and the size</w:t>
      </w:r>
    </w:p>
    <w:p w:rsidR="0027217D" w:rsidP="0027217D" w:rsidRDefault="0027217D" w14:paraId="2E56A5F8" w14:textId="45391A7C">
      <w:pPr>
        <w:pStyle w:val="ListBullet"/>
        <w:numPr>
          <w:ilvl w:val="0"/>
          <w:numId w:val="0"/>
        </w:numPr>
        <w:ind w:left="432"/>
      </w:pPr>
      <w:r w:rsidRPr="0027217D">
        <w:rPr>
          <w:highlight w:val="yellow"/>
        </w:rPr>
        <w:t>ls /rds/general/user/pdg25/ephemeral/My_RNAseq_raw_data/</w:t>
      </w:r>
    </w:p>
    <w:p w:rsidR="0027217D" w:rsidP="0027217D" w:rsidRDefault="0027217D" w14:paraId="23D26EB0" w14:textId="4BE3AF63">
      <w:pPr>
        <w:pStyle w:val="ListBullet"/>
        <w:numPr>
          <w:ilvl w:val="0"/>
          <w:numId w:val="0"/>
        </w:numPr>
        <w:ind w:left="432"/>
      </w:pPr>
      <w:r w:rsidRPr="0027217D">
        <w:rPr>
          <w:highlight w:val="yellow"/>
        </w:rPr>
        <w:t>du -sh /rds/general/user/pdg25/ephemeral/My_RNAseq_raw_data/</w:t>
      </w:r>
    </w:p>
    <w:p w:rsidR="0027217D" w:rsidP="0027217D" w:rsidRDefault="0027217D" w14:paraId="1DF911D3" w14:textId="49979D07">
      <w:pPr>
        <w:pStyle w:val="ListBullet"/>
        <w:numPr>
          <w:ilvl w:val="0"/>
          <w:numId w:val="0"/>
        </w:numPr>
        <w:ind w:left="432"/>
      </w:pPr>
    </w:p>
    <w:p w:rsidR="0027217D" w:rsidP="0027217D" w:rsidRDefault="0027217D" w14:paraId="08F771D0" w14:textId="77777777">
      <w:pPr>
        <w:pStyle w:val="ListBullet"/>
        <w:numPr>
          <w:ilvl w:val="0"/>
          <w:numId w:val="0"/>
        </w:numPr>
        <w:ind w:left="432"/>
      </w:pPr>
    </w:p>
    <w:p w:rsidR="0027217D" w:rsidP="0027217D" w:rsidRDefault="0027217D" w14:paraId="5756AA42" w14:textId="737C1CA2">
      <w:pPr>
        <w:pStyle w:val="Heading1"/>
      </w:pPr>
      <w:r>
        <w:t xml:space="preserve">Transcriptomics Optimisation June 20, 2026 </w:t>
      </w:r>
    </w:p>
    <w:p w:rsidRPr="00FD5146" w:rsidR="00FD5146" w:rsidP="00FD5146" w:rsidRDefault="00FD5146" w14:paraId="19DC4B26" w14:textId="77777777">
      <w:pPr>
        <w:pStyle w:val="ListBullet"/>
        <w:numPr>
          <w:ilvl w:val="0"/>
          <w:numId w:val="0"/>
        </w:numPr>
        <w:ind w:left="432" w:hanging="432"/>
        <w:rPr>
          <w:b/>
          <w:bCs/>
        </w:rPr>
      </w:pPr>
      <w:r>
        <w:rPr>
          <w:b/>
          <w:bCs/>
        </w:rPr>
        <w:t xml:space="preserve">ssh </w:t>
      </w:r>
      <w:r w:rsidRPr="00FD5146">
        <w:rPr>
          <w:b/>
          <w:bCs/>
        </w:rPr>
        <w:t>pdg25@login.cx3.hpc.imperial.ac.uk</w:t>
      </w:r>
    </w:p>
    <w:p w:rsidR="00FD5146" w:rsidP="00FD5146" w:rsidRDefault="00FD5146" w14:paraId="08D977F9" w14:textId="77777777">
      <w:pPr>
        <w:pStyle w:val="ListBullet"/>
        <w:numPr>
          <w:ilvl w:val="0"/>
          <w:numId w:val="0"/>
        </w:numPr>
        <w:ind w:left="432" w:hanging="432"/>
      </w:pPr>
    </w:p>
    <w:p w:rsidR="0027217D" w:rsidP="0027217D" w:rsidRDefault="0027217D" w14:paraId="0C13E05F" w14:textId="43E6D07F">
      <w:pPr>
        <w:pStyle w:val="ListBullet"/>
      </w:pPr>
      <w:r>
        <w:t>Complete check sum</w:t>
      </w:r>
    </w:p>
    <w:p w:rsidR="0027217D" w:rsidP="0027217D" w:rsidRDefault="0027217D" w14:paraId="2E3366B2" w14:textId="7D01595D">
      <w:pPr>
        <w:pStyle w:val="ListBullet"/>
        <w:numPr>
          <w:ilvl w:val="0"/>
          <w:numId w:val="0"/>
        </w:numPr>
        <w:ind w:left="432"/>
      </w:pPr>
      <w:r w:rsidRPr="0027217D">
        <w:rPr>
          <w:highlight w:val="yellow"/>
        </w:rPr>
        <w:t>md5sum *.fastq.gz</w:t>
      </w:r>
    </w:p>
    <w:p w:rsidR="00B50913" w:rsidP="00B50913" w:rsidRDefault="00B50913" w14:paraId="14FA6978" w14:textId="78F2E639">
      <w:pPr>
        <w:pStyle w:val="ListBullet"/>
        <w:numPr>
          <w:ilvl w:val="1"/>
          <w:numId w:val="3"/>
        </w:numPr>
      </w:pPr>
      <w:r>
        <w:t>Saved checksums to a folder</w:t>
      </w:r>
    </w:p>
    <w:p w:rsidR="00B50913" w:rsidP="00B50913" w:rsidRDefault="00B50913" w14:paraId="5F7801F6" w14:textId="185FA13D">
      <w:pPr>
        <w:pStyle w:val="ListBullet"/>
        <w:numPr>
          <w:ilvl w:val="0"/>
          <w:numId w:val="0"/>
        </w:numPr>
        <w:ind w:left="432"/>
      </w:pPr>
      <w:r w:rsidRPr="00B50913">
        <w:rPr>
          <w:highlight w:val="yellow"/>
        </w:rPr>
        <w:t>md5sum *.fastq.gz &gt; transferred_checksums.md5</w:t>
      </w:r>
    </w:p>
    <w:p w:rsidR="00B50913" w:rsidP="00B50913" w:rsidRDefault="00B50913" w14:paraId="502C0A45" w14:textId="77777777">
      <w:pPr>
        <w:pStyle w:val="ListBullet"/>
        <w:numPr>
          <w:ilvl w:val="1"/>
          <w:numId w:val="3"/>
        </w:numPr>
      </w:pPr>
      <w:r>
        <w:t>Checked file was made correctly with</w:t>
      </w:r>
    </w:p>
    <w:p w:rsidR="00B50913" w:rsidP="00B50913" w:rsidRDefault="00B50913" w14:paraId="14939EE8" w14:textId="4492E1D1">
      <w:pPr>
        <w:pStyle w:val="ListBullet"/>
        <w:numPr>
          <w:ilvl w:val="0"/>
          <w:numId w:val="0"/>
        </w:numPr>
        <w:ind w:left="1440"/>
      </w:pPr>
      <w:r w:rsidRPr="00B50913">
        <w:rPr>
          <w:highlight w:val="yellow"/>
        </w:rPr>
        <w:t>ls -lh transferred_checksums.md5</w:t>
      </w:r>
    </w:p>
    <w:p w:rsidRPr="00B50913" w:rsidR="00B50913" w:rsidP="00B50913" w:rsidRDefault="00B50913" w14:paraId="252924D5" w14:textId="6F836B5B">
      <w:pPr>
        <w:pStyle w:val="ListBullet"/>
        <w:numPr>
          <w:ilvl w:val="1"/>
          <w:numId w:val="3"/>
        </w:numPr>
        <w:rPr>
          <w:color w:val="EE0000"/>
        </w:rPr>
      </w:pPr>
      <w:r>
        <w:t xml:space="preserve">Output was: </w:t>
      </w:r>
      <w:r w:rsidRPr="00B50913">
        <w:rPr>
          <w:color w:val="EE0000"/>
        </w:rPr>
        <w:t>-rw-r--r--. 1 pdg25 hpc-cchiu 215 Jun 20 18:43 transferred_checksums.md5</w:t>
      </w:r>
    </w:p>
    <w:p w:rsidRPr="00B50913" w:rsidR="00B50913" w:rsidP="00B50913" w:rsidRDefault="00B50913" w14:paraId="76B29063" w14:textId="77777777">
      <w:pPr>
        <w:shd w:val="clear" w:color="auto" w:fill="F9FAFB"/>
        <w:spacing w:before="100" w:beforeAutospacing="1" w:after="100" w:afterAutospacing="1" w:line="240" w:lineRule="auto"/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</w:pP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This is the file’s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type and permissions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.</w:t>
      </w:r>
    </w:p>
    <w:p w:rsidRPr="00B50913" w:rsidR="00B50913" w:rsidP="00B50913" w:rsidRDefault="00B50913" w14:paraId="3B5A14C9" w14:textId="77777777">
      <w:pPr>
        <w:numPr>
          <w:ilvl w:val="0"/>
          <w:numId w:val="5"/>
        </w:numPr>
        <w:shd w:val="clear" w:color="auto" w:fill="F9FAFB"/>
        <w:spacing w:before="100" w:beforeAutospacing="1" w:after="100" w:afterAutospacing="1" w:line="480" w:lineRule="auto"/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</w:pPr>
      <w:r w:rsidRPr="00B50913">
        <w:rPr>
          <w:rFonts w:ascii="Courier New" w:hAnsi="Courier New" w:eastAsia="Times New Roman" w:cs="Courier New"/>
          <w:color w:val="FFFFFF"/>
          <w:sz w:val="20"/>
          <w:szCs w:val="20"/>
          <w:shd w:val="clear" w:color="auto" w:fill="161C24"/>
          <w:lang w:eastAsia="en-US"/>
        </w:rPr>
        <w:t>-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= this is a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regular file</w:t>
      </w:r>
    </w:p>
    <w:p w:rsidRPr="00B50913" w:rsidR="00B50913" w:rsidP="00B50913" w:rsidRDefault="00B50913" w14:paraId="09DC2F60" w14:textId="77777777">
      <w:pPr>
        <w:numPr>
          <w:ilvl w:val="0"/>
          <w:numId w:val="5"/>
        </w:numPr>
        <w:shd w:val="clear" w:color="auto" w:fill="F9FAFB"/>
        <w:spacing w:before="100" w:beforeAutospacing="1" w:after="100" w:afterAutospacing="1" w:line="480" w:lineRule="auto"/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</w:pPr>
      <w:r w:rsidRPr="00B50913">
        <w:rPr>
          <w:rFonts w:ascii="Courier New" w:hAnsi="Courier New" w:eastAsia="Times New Roman" w:cs="Courier New"/>
          <w:color w:val="FFFFFF"/>
          <w:sz w:val="20"/>
          <w:szCs w:val="20"/>
          <w:shd w:val="clear" w:color="auto" w:fill="161C24"/>
          <w:lang w:eastAsia="en-US"/>
        </w:rPr>
        <w:t>rw-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=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you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(</w:t>
      </w:r>
      <w:r w:rsidRPr="00B50913">
        <w:rPr>
          <w:rFonts w:ascii="Courier New" w:hAnsi="Courier New" w:eastAsia="Times New Roman" w:cs="Courier New"/>
          <w:color w:val="FFFFFF"/>
          <w:sz w:val="20"/>
          <w:szCs w:val="20"/>
          <w:shd w:val="clear" w:color="auto" w:fill="161C24"/>
          <w:lang w:eastAsia="en-US"/>
        </w:rPr>
        <w:t>pdg25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) can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read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and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write</w:t>
      </w:r>
    </w:p>
    <w:p w:rsidRPr="00B50913" w:rsidR="00B50913" w:rsidP="00B50913" w:rsidRDefault="00B50913" w14:paraId="5F122CDF" w14:textId="77777777">
      <w:pPr>
        <w:numPr>
          <w:ilvl w:val="0"/>
          <w:numId w:val="5"/>
        </w:numPr>
        <w:shd w:val="clear" w:color="auto" w:fill="F9FAFB"/>
        <w:spacing w:before="100" w:beforeAutospacing="1" w:after="100" w:afterAutospacing="1" w:line="480" w:lineRule="auto"/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</w:pPr>
      <w:r w:rsidRPr="00B50913">
        <w:rPr>
          <w:rFonts w:ascii="Courier New" w:hAnsi="Courier New" w:eastAsia="Times New Roman" w:cs="Courier New"/>
          <w:color w:val="FFFFFF"/>
          <w:sz w:val="20"/>
          <w:szCs w:val="20"/>
          <w:shd w:val="clear" w:color="auto" w:fill="161C24"/>
          <w:lang w:eastAsia="en-US"/>
        </w:rPr>
        <w:t>r--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= users in your group can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read</w:t>
      </w:r>
    </w:p>
    <w:p w:rsidRPr="00B50913" w:rsidR="00B50913" w:rsidP="00B50913" w:rsidRDefault="00B50913" w14:paraId="57504D4A" w14:textId="77777777">
      <w:pPr>
        <w:numPr>
          <w:ilvl w:val="0"/>
          <w:numId w:val="5"/>
        </w:numPr>
        <w:shd w:val="clear" w:color="auto" w:fill="F9FAFB"/>
        <w:spacing w:before="100" w:beforeAutospacing="1" w:after="100" w:afterAutospacing="1" w:line="480" w:lineRule="auto"/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</w:pPr>
      <w:r w:rsidRPr="00B50913">
        <w:rPr>
          <w:rFonts w:ascii="Courier New" w:hAnsi="Courier New" w:eastAsia="Times New Roman" w:cs="Courier New"/>
          <w:color w:val="FFFFFF"/>
          <w:sz w:val="20"/>
          <w:szCs w:val="20"/>
          <w:shd w:val="clear" w:color="auto" w:fill="161C24"/>
          <w:lang w:eastAsia="en-US"/>
        </w:rPr>
        <w:t>r--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= others can </w:t>
      </w:r>
      <w:r w:rsidRPr="00B50913">
        <w:rPr>
          <w:rFonts w:ascii="Proxima Nova" w:hAnsi="Proxima Nova" w:eastAsia="Times New Roman" w:cs="Times New Roman"/>
          <w:b/>
          <w:bCs/>
          <w:color w:val="161C24"/>
          <w:sz w:val="21"/>
          <w:szCs w:val="21"/>
          <w:lang w:eastAsia="en-US"/>
        </w:rPr>
        <w:t>read</w:t>
      </w:r>
    </w:p>
    <w:p w:rsidRPr="00B50913" w:rsidR="00B50913" w:rsidP="00B50913" w:rsidRDefault="00B50913" w14:paraId="6B92588F" w14:textId="527B185B">
      <w:pPr>
        <w:numPr>
          <w:ilvl w:val="0"/>
          <w:numId w:val="5"/>
        </w:numPr>
        <w:shd w:val="clear" w:color="auto" w:fill="F9FAFB"/>
        <w:spacing w:before="100" w:beforeAutospacing="1" w:after="100" w:afterAutospacing="1" w:line="480" w:lineRule="auto"/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</w:pPr>
      <w:r w:rsidRPr="00B50913">
        <w:rPr>
          <w:rFonts w:ascii="Courier New" w:hAnsi="Courier New" w:eastAsia="Times New Roman" w:cs="Courier New"/>
          <w:color w:val="FFFFFF"/>
          <w:sz w:val="20"/>
          <w:szCs w:val="20"/>
          <w:shd w:val="clear" w:color="auto" w:fill="161C24"/>
          <w:lang w:eastAsia="en-US"/>
        </w:rPr>
        <w:t>.</w:t>
      </w:r>
      <w:r w:rsidRPr="00B50913">
        <w:rPr>
          <w:rFonts w:ascii="Proxima Nova" w:hAnsi="Proxima Nova" w:eastAsia="Times New Roman" w:cs="Times New Roman"/>
          <w:color w:val="161C24"/>
          <w:sz w:val="21"/>
          <w:szCs w:val="21"/>
          <w:lang w:eastAsia="en-US"/>
        </w:rPr>
        <w:t> = there may be extended security attributes/SELinux context on this system</w:t>
      </w:r>
    </w:p>
    <w:p w:rsidR="00BD5CED" w:rsidP="00BD5CED" w:rsidRDefault="00B50913" w14:paraId="6781822D" w14:textId="79262E65">
      <w:pPr>
        <w:pStyle w:val="ListBullet"/>
        <w:numPr>
          <w:ilvl w:val="1"/>
          <w:numId w:val="3"/>
        </w:numPr>
      </w:pPr>
      <w:r>
        <w:t xml:space="preserve">Moved this .md5 file to checksums subdirectory in </w:t>
      </w:r>
      <w:r w:rsidR="00BD5CED">
        <w:t>My</w:t>
      </w:r>
      <w:r>
        <w:t>_RNAseq_</w:t>
      </w:r>
      <w:r w:rsidR="00BD5CED">
        <w:t>raw_data</w:t>
      </w:r>
    </w:p>
    <w:p w:rsidR="0027217D" w:rsidP="0027217D" w:rsidRDefault="0027217D" w14:paraId="1FB51AAC" w14:textId="57623B91">
      <w:pPr>
        <w:pStyle w:val="ListBullet"/>
        <w:rPr>
          <w:highlight w:val="red"/>
        </w:rPr>
      </w:pPr>
      <w:r w:rsidRPr="00985CED">
        <w:rPr>
          <w:highlight w:val="red"/>
        </w:rPr>
        <w:t>Compare this checksum to the existing in my ephemeral folder</w:t>
      </w:r>
    </w:p>
    <w:p w:rsidRPr="00985CED" w:rsidR="00985CED" w:rsidP="00985CED" w:rsidRDefault="00985CED" w14:paraId="22A371E0" w14:textId="0C27EA35">
      <w:pPr>
        <w:pStyle w:val="ListBullet"/>
        <w:numPr>
          <w:ilvl w:val="1"/>
          <w:numId w:val="3"/>
        </w:numPr>
        <w:rPr>
          <w:highlight w:val="red"/>
        </w:rPr>
      </w:pPr>
      <w:r>
        <w:rPr>
          <w:highlight w:val="red"/>
        </w:rPr>
        <w:t>Was not able to because no existing checksums is here… will ask supervisor</w:t>
      </w:r>
    </w:p>
    <w:p w:rsidR="0027217D" w:rsidP="0027217D" w:rsidRDefault="0027217D" w14:paraId="73997C16" w14:textId="7250BCC1">
      <w:pPr>
        <w:pStyle w:val="ListBullet"/>
      </w:pPr>
      <w:r>
        <w:t>Create</w:t>
      </w:r>
      <w:r w:rsidR="00985CED">
        <w:t>d</w:t>
      </w:r>
      <w:r>
        <w:t xml:space="preserve"> metatable with the specific headers</w:t>
      </w:r>
    </w:p>
    <w:p w:rsidRPr="00985CED" w:rsidR="00985CED" w:rsidP="00985CED" w:rsidRDefault="00985CED" w14:paraId="52031B3A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echo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'sample_id,participant_id,timepoint,fastq_r1,fastq_r2'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&gt; samplesheet.csv</w:t>
      </w:r>
    </w:p>
    <w:p w:rsidRPr="00985CED" w:rsidR="00985CED" w:rsidP="00985CED" w:rsidRDefault="00985CED" w14:paraId="5C386107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</w:p>
    <w:p w:rsidRPr="00985CED" w:rsidR="00985CED" w:rsidP="00985CED" w:rsidRDefault="00985CED" w14:paraId="79EF2507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7B72"/>
          <w:sz w:val="24"/>
          <w:szCs w:val="24"/>
          <w:shd w:val="clear" w:color="auto" w:fill="161C24"/>
          <w:lang w:eastAsia="en-US"/>
        </w:rPr>
        <w:t>for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r1 </w:t>
      </w:r>
      <w:r w:rsidRPr="00985CED">
        <w:rPr>
          <w:rFonts w:ascii="Courier New" w:hAnsi="Courier New" w:eastAsia="Times New Roman" w:cs="Courier New"/>
          <w:color w:val="FF7B72"/>
          <w:sz w:val="24"/>
          <w:szCs w:val="24"/>
          <w:shd w:val="clear" w:color="auto" w:fill="161C24"/>
          <w:lang w:eastAsia="en-US"/>
        </w:rPr>
        <w:t>in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$(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ls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*_R1_001.fastq.gz | 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sort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); </w:t>
      </w:r>
      <w:r w:rsidRPr="00985CED">
        <w:rPr>
          <w:rFonts w:ascii="Courier New" w:hAnsi="Courier New" w:eastAsia="Times New Roman" w:cs="Courier New"/>
          <w:color w:val="FF7B72"/>
          <w:sz w:val="24"/>
          <w:szCs w:val="24"/>
          <w:shd w:val="clear" w:color="auto" w:fill="161C24"/>
          <w:lang w:eastAsia="en-US"/>
        </w:rPr>
        <w:t>do</w:t>
      </w:r>
    </w:p>
    <w:p w:rsidRPr="00985CED" w:rsidR="00985CED" w:rsidP="00985CED" w:rsidRDefault="00985CED" w14:paraId="666C756D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   sample_id=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${r1%_R1_001.fastq.gz}</w:t>
      </w:r>
    </w:p>
    <w:p w:rsidRPr="00985CED" w:rsidR="00985CED" w:rsidP="00985CED" w:rsidRDefault="00985CED" w14:paraId="69E1C869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   participant_id=$(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echo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$sample_id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| 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cut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-d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'-'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-f1)</w:t>
      </w:r>
    </w:p>
    <w:p w:rsidRPr="00985CED" w:rsidR="00985CED" w:rsidP="00985CED" w:rsidRDefault="00985CED" w14:paraId="15D260FA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   timepoint=$(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echo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$sample_id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| 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cut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-d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'-'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-f2)</w:t>
      </w:r>
    </w:p>
    <w:p w:rsidRPr="00985CED" w:rsidR="00985CED" w:rsidP="00985CED" w:rsidRDefault="00985CED" w14:paraId="42DF21D3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   r2=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${sample_id}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_R2_001.fastq.gz"</w:t>
      </w:r>
    </w:p>
    <w:p w:rsidRPr="00985CED" w:rsidR="00985CED" w:rsidP="00985CED" w:rsidRDefault="00985CED" w14:paraId="05216EAD" w14:textId="77777777">
      <w:pPr>
        <w:spacing w:after="0" w:line="240" w:lineRule="auto"/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</w:pP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   </w:t>
      </w:r>
      <w:r w:rsidRPr="00985CED">
        <w:rPr>
          <w:rFonts w:ascii="Courier New" w:hAnsi="Courier New" w:eastAsia="Times New Roman" w:cs="Courier New"/>
          <w:color w:val="FFA657"/>
          <w:sz w:val="24"/>
          <w:szCs w:val="24"/>
          <w:shd w:val="clear" w:color="auto" w:fill="161C24"/>
          <w:lang w:eastAsia="en-US"/>
        </w:rPr>
        <w:t>echo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${sample_id}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,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${participant_id}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,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${timepoint}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,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${r1}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,</w:t>
      </w:r>
      <w:r w:rsidRPr="00985CED">
        <w:rPr>
          <w:rFonts w:ascii="Courier New" w:hAnsi="Courier New" w:eastAsia="Times New Roman" w:cs="Courier New"/>
          <w:color w:val="79C0FF"/>
          <w:sz w:val="24"/>
          <w:szCs w:val="24"/>
          <w:shd w:val="clear" w:color="auto" w:fill="161C24"/>
          <w:lang w:eastAsia="en-US"/>
        </w:rPr>
        <w:t>${r2}</w:t>
      </w:r>
      <w:r w:rsidRPr="00985CED">
        <w:rPr>
          <w:rFonts w:ascii="Courier New" w:hAnsi="Courier New" w:eastAsia="Times New Roman" w:cs="Courier New"/>
          <w:color w:val="A5D6FF"/>
          <w:sz w:val="24"/>
          <w:szCs w:val="24"/>
          <w:shd w:val="clear" w:color="auto" w:fill="161C24"/>
          <w:lang w:eastAsia="en-US"/>
        </w:rPr>
        <w:t>"</w:t>
      </w:r>
      <w:r w:rsidRPr="00985CED">
        <w:rPr>
          <w:rFonts w:ascii="Courier New" w:hAnsi="Courier New" w:eastAsia="Times New Roman" w:cs="Courier New"/>
          <w:color w:val="FFFFFF"/>
          <w:sz w:val="24"/>
          <w:szCs w:val="24"/>
          <w:shd w:val="clear" w:color="auto" w:fill="161C24"/>
          <w:lang w:eastAsia="en-US"/>
        </w:rPr>
        <w:t xml:space="preserve"> &gt;&gt; samplesheet.csv</w:t>
      </w:r>
    </w:p>
    <w:p w:rsidR="00985CED" w:rsidP="00985CED" w:rsidRDefault="00985CED" w14:paraId="74A6583A" w14:textId="6E9FA036">
      <w:pPr>
        <w:pStyle w:val="ListBullet"/>
        <w:numPr>
          <w:ilvl w:val="0"/>
          <w:numId w:val="0"/>
        </w:numPr>
        <w:ind w:left="432"/>
      </w:pPr>
      <w:r w:rsidRPr="00985CED">
        <w:rPr>
          <w:rFonts w:ascii="Courier New" w:hAnsi="Courier New" w:eastAsia="Times New Roman" w:cs="Courier New"/>
          <w:color w:val="FF7B72"/>
          <w:sz w:val="24"/>
          <w:szCs w:val="24"/>
          <w:shd w:val="clear" w:color="auto" w:fill="161C24"/>
          <w:lang w:eastAsia="en-US"/>
        </w:rPr>
        <w:t>done</w:t>
      </w:r>
    </w:p>
    <w:p w:rsidR="00985CED" w:rsidP="00985CED" w:rsidRDefault="00985CED" w14:paraId="2B1F9D41" w14:textId="18E523E8">
      <w:pPr>
        <w:pStyle w:val="ListBullet"/>
        <w:numPr>
          <w:ilvl w:val="1"/>
          <w:numId w:val="3"/>
        </w:numPr>
      </w:pPr>
      <w:r>
        <w:t xml:space="preserve">Checked to make sure the csv was created: </w:t>
      </w:r>
    </w:p>
    <w:p w:rsidR="00985CED" w:rsidP="00985CED" w:rsidRDefault="00985CED" w14:paraId="5A5BBF73" w14:textId="7C776E2E">
      <w:pPr>
        <w:pStyle w:val="ListBullet"/>
        <w:numPr>
          <w:ilvl w:val="0"/>
          <w:numId w:val="0"/>
        </w:numPr>
        <w:ind w:left="1440"/>
      </w:pPr>
      <w:r w:rsidRPr="00985CED">
        <w:rPr>
          <w:highlight w:val="yellow"/>
        </w:rPr>
        <w:t>head samplesheet.csv</w:t>
      </w:r>
    </w:p>
    <w:p w:rsidR="00F31F6E" w:rsidP="00985CED" w:rsidRDefault="00985CED" w14:paraId="59E04752" w14:textId="231322C7">
      <w:pPr>
        <w:pStyle w:val="ListBullet"/>
      </w:pPr>
      <w:r>
        <w:t>Made and moved this csv to new directory in ephemeral of metadata</w:t>
      </w:r>
    </w:p>
    <w:p w:rsidRPr="00985CED" w:rsidR="00985CED" w:rsidP="00985CED" w:rsidRDefault="00985CED" w14:paraId="10EDC5AF" w14:textId="0DEC272F">
      <w:pPr>
        <w:pStyle w:val="ListBullet"/>
        <w:numPr>
          <w:ilvl w:val="0"/>
          <w:numId w:val="0"/>
        </w:numPr>
        <w:ind w:left="432"/>
        <w:rPr>
          <w:highlight w:val="yellow"/>
        </w:rPr>
      </w:pPr>
      <w:r w:rsidRPr="00985CED">
        <w:rPr>
          <w:highlight w:val="yellow"/>
        </w:rPr>
        <w:t>mkdir -p metadata</w:t>
      </w:r>
    </w:p>
    <w:p w:rsidRPr="00985CED" w:rsidR="00985CED" w:rsidP="00985CED" w:rsidRDefault="00985CED" w14:paraId="6C7D1ECA" w14:textId="75A9752B">
      <w:pPr>
        <w:pStyle w:val="ListBullet"/>
        <w:numPr>
          <w:ilvl w:val="0"/>
          <w:numId w:val="0"/>
        </w:numPr>
        <w:ind w:left="432"/>
        <w:rPr>
          <w:highlight w:val="yellow"/>
        </w:rPr>
      </w:pPr>
      <w:r w:rsidRPr="00985CED">
        <w:rPr>
          <w:highlight w:val="yellow"/>
        </w:rPr>
        <w:t>mv My_RNAseq_raw_data/samplesheet.csv metadata/</w:t>
      </w:r>
    </w:p>
    <w:p w:rsidR="00985CED" w:rsidP="00985CED" w:rsidRDefault="00985CED" w14:paraId="7D6C3584" w14:textId="2B1CFD61">
      <w:pPr>
        <w:pStyle w:val="ListBullet"/>
        <w:numPr>
          <w:ilvl w:val="0"/>
          <w:numId w:val="0"/>
        </w:numPr>
        <w:ind w:left="432"/>
      </w:pPr>
      <w:r w:rsidRPr="00985CED">
        <w:rPr>
          <w:highlight w:val="yellow"/>
        </w:rPr>
        <w:t>ls -lh metadata/</w:t>
      </w:r>
    </w:p>
    <w:p w:rsidR="00985CED" w:rsidP="00985CED" w:rsidRDefault="00985CED" w14:paraId="5E4A0C7C" w14:textId="77777777">
      <w:pPr>
        <w:pStyle w:val="ListBullet"/>
      </w:pPr>
      <w:r>
        <w:t>Made and moved this csv to new directory in ephemeral of metadata</w:t>
      </w:r>
    </w:p>
    <w:p w:rsidR="00547629" w:rsidP="00547629" w:rsidRDefault="006F3303" w14:paraId="7058426D" w14:textId="049129EA">
      <w:pPr>
        <w:pStyle w:val="ListBullet"/>
      </w:pPr>
      <w:r>
        <w:t>Started QC on raw RNA data</w:t>
      </w:r>
    </w:p>
    <w:p w:rsidR="006F3303" w:rsidP="006F3303" w:rsidRDefault="006F3303" w14:paraId="3053097A" w14:textId="58DD3E91">
      <w:pPr>
        <w:pStyle w:val="ListBullet"/>
        <w:numPr>
          <w:ilvl w:val="1"/>
          <w:numId w:val="3"/>
        </w:numPr>
      </w:pPr>
      <w:r>
        <w:t xml:space="preserve">Loaded modules for fastQC and </w:t>
      </w:r>
      <w:r w:rsidR="00CB7DD0">
        <w:t>multiGC</w:t>
      </w:r>
    </w:p>
    <w:p w:rsidRPr="00CB7DD0" w:rsidR="00547629" w:rsidP="00547629" w:rsidRDefault="00547629" w14:paraId="0ED82403" w14:textId="77777777">
      <w:pPr>
        <w:pStyle w:val="ListBullet"/>
        <w:numPr>
          <w:ilvl w:val="0"/>
          <w:numId w:val="0"/>
        </w:numPr>
        <w:ind w:left="1440"/>
        <w:rPr>
          <w:highlight w:val="yellow"/>
        </w:rPr>
      </w:pPr>
      <w:r w:rsidRPr="00CB7DD0">
        <w:rPr>
          <w:highlight w:val="yellow"/>
        </w:rPr>
        <w:t xml:space="preserve">module avail fastqc </w:t>
      </w:r>
      <w:r w:rsidRPr="00CB7DD0">
        <w:rPr>
          <w:rFonts w:ascii="Wingdings" w:hAnsi="Wingdings" w:eastAsia="Wingdings" w:cs="Wingdings"/>
          <w:highlight w:val="yellow"/>
        </w:rPr>
        <w:t>à</w:t>
      </w:r>
      <w:r w:rsidRPr="00CB7DD0">
        <w:rPr>
          <w:highlight w:val="yellow"/>
        </w:rPr>
        <w:t xml:space="preserve"> module load FastQC</w:t>
      </w:r>
    </w:p>
    <w:p w:rsidR="00547629" w:rsidP="00547629" w:rsidRDefault="00547629" w14:paraId="5AE603F3" w14:textId="7A932A4D">
      <w:pPr>
        <w:pStyle w:val="ListBullet"/>
        <w:numPr>
          <w:ilvl w:val="0"/>
          <w:numId w:val="0"/>
        </w:numPr>
        <w:ind w:left="1440"/>
      </w:pPr>
      <w:r w:rsidRPr="00CB7DD0">
        <w:rPr>
          <w:highlight w:val="yellow"/>
        </w:rPr>
        <w:t xml:space="preserve">module avail multiqc </w:t>
      </w:r>
      <w:r w:rsidRPr="00CB7DD0">
        <w:rPr>
          <w:rFonts w:ascii="Wingdings" w:hAnsi="Wingdings" w:eastAsia="Wingdings" w:cs="Wingdings"/>
          <w:highlight w:val="yellow"/>
        </w:rPr>
        <w:t>à</w:t>
      </w:r>
      <w:r w:rsidRPr="00CB7DD0">
        <w:rPr>
          <w:highlight w:val="yellow"/>
        </w:rPr>
        <w:t xml:space="preserve"> module load MultiQC</w:t>
      </w:r>
    </w:p>
    <w:p w:rsidR="00547629" w:rsidP="00547629" w:rsidRDefault="00547629" w14:paraId="6C091D9F" w14:textId="1B2CD613">
      <w:pPr>
        <w:pStyle w:val="ListBullet"/>
        <w:numPr>
          <w:ilvl w:val="1"/>
          <w:numId w:val="3"/>
        </w:numPr>
      </w:pPr>
      <w:r>
        <w:t xml:space="preserve">Used versions </w:t>
      </w:r>
      <w:r w:rsidRPr="00581153">
        <w:t>FastQC/0.11.9-Java-11</w:t>
      </w:r>
      <w:r>
        <w:t xml:space="preserve"> and </w:t>
      </w:r>
      <w:r w:rsidRPr="00581153">
        <w:t>MultiQC/1.28-gfbf-2024a</w:t>
      </w:r>
    </w:p>
    <w:p w:rsidR="00CB7DD0" w:rsidP="00CB7DD0" w:rsidRDefault="00CB7DD0" w14:paraId="361FC53A" w14:textId="6B28064C">
      <w:pPr>
        <w:pStyle w:val="ListBullet"/>
        <w:numPr>
          <w:ilvl w:val="1"/>
          <w:numId w:val="3"/>
        </w:numPr>
      </w:pPr>
      <w:r>
        <w:t xml:space="preserve">Checked the number of files : </w:t>
      </w:r>
    </w:p>
    <w:p w:rsidR="00CB7DD0" w:rsidP="00CB7DD0" w:rsidRDefault="00CB7DD0" w14:paraId="65D91D35" w14:textId="2450C0F0">
      <w:pPr>
        <w:pStyle w:val="ListBullet"/>
        <w:numPr>
          <w:ilvl w:val="0"/>
          <w:numId w:val="0"/>
        </w:numPr>
        <w:ind w:left="1440"/>
      </w:pPr>
      <w:r w:rsidRPr="00CB7DD0">
        <w:rPr>
          <w:highlight w:val="yellow"/>
        </w:rPr>
        <w:t>ls My_RNAseq_raw_data/*.fastq.gz | wc -l</w:t>
      </w:r>
    </w:p>
    <w:p w:rsidRPr="00CB7DD0" w:rsidR="00CB7DD0" w:rsidP="00CB7DD0" w:rsidRDefault="00CB7DD0" w14:paraId="6E54E11C" w14:textId="7681F7AE">
      <w:pPr>
        <w:pStyle w:val="ListBullet"/>
        <w:numPr>
          <w:ilvl w:val="0"/>
          <w:numId w:val="0"/>
        </w:numPr>
        <w:ind w:left="1440"/>
        <w:rPr>
          <w:color w:val="C00000"/>
        </w:rPr>
      </w:pPr>
      <w:r w:rsidRPr="00CB7DD0">
        <w:rPr>
          <w:color w:val="C00000"/>
        </w:rPr>
        <w:t>output: 238</w:t>
      </w:r>
    </w:p>
    <w:p w:rsidR="00CB7DD0" w:rsidP="00CB7DD0" w:rsidRDefault="00CB7DD0" w14:paraId="65FF31D4" w14:textId="68F75E15">
      <w:pPr>
        <w:pStyle w:val="ListBullet"/>
        <w:numPr>
          <w:ilvl w:val="1"/>
          <w:numId w:val="3"/>
        </w:numPr>
      </w:pPr>
      <w:r>
        <w:t xml:space="preserve">Ran QC: </w:t>
      </w:r>
    </w:p>
    <w:p w:rsidR="00CB7DD0" w:rsidP="00CB7DD0" w:rsidRDefault="00CB7DD0" w14:paraId="7BA16BDB" w14:textId="042A8FB5">
      <w:pPr>
        <w:pStyle w:val="ListBullet"/>
        <w:numPr>
          <w:ilvl w:val="0"/>
          <w:numId w:val="0"/>
        </w:numPr>
        <w:ind w:left="1440"/>
      </w:pPr>
      <w:r w:rsidRPr="00CB7DD0">
        <w:rPr>
          <w:highlight w:val="yellow"/>
        </w:rPr>
        <w:t>fastqc My_RNAseq_raw_data/*.fastq.gz --outdir qc/fastqc</w:t>
      </w:r>
    </w:p>
    <w:p w:rsidR="001F6819" w:rsidP="001F6819" w:rsidRDefault="001F6819" w14:paraId="1CFB13E1" w14:textId="7DD87146">
      <w:pPr>
        <w:pStyle w:val="Heading1"/>
      </w:pPr>
      <w:r>
        <w:t>Transcriptomics Optimisation June 2</w:t>
      </w:r>
      <w:r w:rsidR="00174530">
        <w:t>6</w:t>
      </w:r>
      <w:r>
        <w:t xml:space="preserve">, 2026 </w:t>
      </w:r>
    </w:p>
    <w:p w:rsidRPr="00FD5146" w:rsidR="00FD5146" w:rsidP="00FD5146" w:rsidRDefault="00FD5146" w14:paraId="7A26F736" w14:textId="77777777">
      <w:pPr>
        <w:pStyle w:val="ListBullet"/>
        <w:numPr>
          <w:ilvl w:val="0"/>
          <w:numId w:val="0"/>
        </w:numPr>
        <w:ind w:left="432" w:hanging="432"/>
        <w:rPr>
          <w:b/>
          <w:bCs/>
        </w:rPr>
      </w:pPr>
      <w:r>
        <w:rPr>
          <w:b/>
          <w:bCs/>
        </w:rPr>
        <w:t xml:space="preserve">ssh </w:t>
      </w:r>
      <w:r w:rsidRPr="00FD5146">
        <w:rPr>
          <w:b/>
          <w:bCs/>
        </w:rPr>
        <w:t>pdg25@login.cx3.hpc.imperial.ac.uk</w:t>
      </w:r>
    </w:p>
    <w:p w:rsidR="00FD5146" w:rsidP="00FD5146" w:rsidRDefault="00FD5146" w14:paraId="378165B1" w14:textId="77777777">
      <w:pPr>
        <w:pStyle w:val="ListBullet"/>
        <w:numPr>
          <w:ilvl w:val="0"/>
          <w:numId w:val="0"/>
        </w:numPr>
        <w:ind w:left="432" w:hanging="432"/>
      </w:pPr>
    </w:p>
    <w:p w:rsidR="00CB7DD0" w:rsidP="00174530" w:rsidRDefault="00174530" w14:paraId="2202BCFD" w14:textId="630AFC64">
      <w:pPr>
        <w:pStyle w:val="ListBullet"/>
        <w:numPr>
          <w:ilvl w:val="0"/>
          <w:numId w:val="8"/>
        </w:numPr>
      </w:pPr>
      <w:r>
        <w:t xml:space="preserve">Because of server disconnecting often, I made </w:t>
      </w:r>
      <w:r w:rsidRPr="00174530">
        <w:rPr>
          <w:b/>
          <w:bCs/>
        </w:rPr>
        <w:t>PBS/Torque-style</w:t>
      </w:r>
      <w:r w:rsidRPr="00174530">
        <w:t xml:space="preserve"> job </w:t>
      </w:r>
      <w:commentRangeStart w:id="0"/>
      <w:r w:rsidRPr="00174530">
        <w:t>submission</w:t>
      </w:r>
      <w:commentRangeEnd w:id="0"/>
      <w:r>
        <w:rPr>
          <w:rStyle w:val="CommentReference"/>
          <w:sz w:val="30"/>
          <w:szCs w:val="30"/>
        </w:rPr>
        <w:commentReference w:id="0"/>
      </w:r>
    </w:p>
    <w:p w:rsidRPr="00547629" w:rsidR="00174530" w:rsidP="09595540" w:rsidRDefault="00174530" w14:textId="77777777" w14:paraId="3D5C6A54">
      <w:pPr>
        <w:pStyle w:val="ListBullet"/>
        <w:rPr>
          <w:color w:val="000000" w:themeColor="text1" w:themeTint="FF" w:themeShade="FF"/>
        </w:rPr>
      </w:pPr>
      <w:r w:rsidR="40871A74">
        <w:rPr/>
        <w:t xml:space="preserve">I created a nano </w:t>
      </w:r>
      <w:r w:rsidRPr="0055756F" w:rsidR="40871A74">
        <w:rPr/>
        <w:t xml:space="preserve">script </w:t>
      </w:r>
    </w:p>
    <w:p w:rsidRPr="00547629" w:rsidR="00174530" w:rsidP="09595540" w:rsidRDefault="00174530" w14:paraId="2F5235A6" w14:textId="6AC22BC2">
      <w:pPr>
        <w:pStyle w:val="ListBullet"/>
        <w:numPr>
          <w:ilvl w:val="0"/>
          <w:numId w:val="0"/>
        </w:numPr>
        <w:ind w:left="1440"/>
        <w:rPr>
          <w:color w:val="000000" w:themeColor="text1" w:themeTint="FF" w:themeShade="FF"/>
        </w:rPr>
      </w:pPr>
      <w:r w:rsidRPr="09595540" w:rsidR="40871A74">
        <w:rPr>
          <w:rFonts w:ascii="Courier New" w:hAnsi="Courier New" w:eastAsia="Courier New" w:cs="Courier New"/>
          <w:color w:val="000000" w:themeColor="text1" w:themeTint="FF" w:themeShade="FF"/>
          <w:shd w:val="clear" w:color="auto" w:fill="161C24"/>
        </w:rPr>
        <w:t xml:space="preserve">nano </w:t>
      </w:r>
      <w:r w:rsidRPr="09595540" w:rsidR="40871A74">
        <w:rPr>
          <w:rFonts w:ascii="Courier New" w:hAnsi="Courier New" w:eastAsia="Courier New" w:cs="Courier New"/>
          <w:color w:val="000000" w:themeColor="text1" w:themeTint="FF" w:themeShade="FF"/>
        </w:rPr>
        <w:t>resume_fastqc.pbs</w:t>
      </w:r>
    </w:p>
    <w:p w:rsidR="00174530" w:rsidP="00174530" w:rsidRDefault="00174530" w14:paraId="12E90AAE" w14:textId="400F4E6C">
      <w:pPr>
        <w:pStyle w:val="ListBullet"/>
        <w:numPr>
          <w:ilvl w:val="1"/>
          <w:numId w:val="8"/>
        </w:numPr>
      </w:pPr>
      <w:r>
        <w:t>Then put in this script:</w:t>
      </w:r>
    </w:p>
    <w:p w:rsidRPr="0055756F" w:rsidR="00174530" w:rsidP="09595540" w:rsidRDefault="00174530" w14:paraId="74A8383D" w14:textId="114B5DC0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#!/bin/bash</w:t>
      </w:r>
    </w:p>
    <w:p w:rsidRPr="0055756F" w:rsidR="00174530" w:rsidP="09595540" w:rsidRDefault="00174530" w14:paraId="74827C23" w14:textId="77777777">
      <w:pPr>
        <w:pStyle w:val="ListBullet"/>
        <w:numPr>
          <w:ilvl w:val="0"/>
          <w:numId w:val="0"/>
        </w:numPr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#PBS -N resume_fastqc</w:t>
      </w:r>
    </w:p>
    <w:p w:rsidRPr="0055756F" w:rsidR="00174530" w:rsidP="09595540" w:rsidRDefault="00174530" w14:paraId="4CE12DD8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#PBS -o /rds/general/user/pdg25/ephemeral/logs/resume_fastqc.out</w:t>
      </w:r>
    </w:p>
    <w:p w:rsidRPr="0055756F" w:rsidR="00174530" w:rsidP="09595540" w:rsidRDefault="00174530" w14:paraId="75A89D4B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#PBS -e /rds/general/user/pdg25/ephemeral/logs/resume_fastqc.err</w:t>
      </w:r>
    </w:p>
    <w:p w:rsidRPr="0055756F" w:rsidR="00174530" w:rsidP="09595540" w:rsidRDefault="00174530" w14:paraId="60A740AD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#PBS -l select=1:ncpus=4:mem=16gb</w:t>
      </w:r>
    </w:p>
    <w:p w:rsidR="00174530" w:rsidP="09595540" w:rsidRDefault="00174530" w14:paraId="0B692569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#PBS -l walltime=12:00:00</w:t>
      </w:r>
    </w:p>
    <w:p w:rsidR="00174530" w:rsidP="09595540" w:rsidRDefault="00174530" w14:paraId="5BCCEA96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5F50543B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set -euo pipefail</w:t>
      </w:r>
    </w:p>
    <w:p w:rsidRPr="0055756F" w:rsidR="00174530" w:rsidP="09595540" w:rsidRDefault="00174530" w14:paraId="27BC502C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7E5C81AC" w14:textId="77777777">
      <w:pPr>
        <w:pStyle w:val="ListBullet"/>
        <w:numPr>
          <w:ilvl w:val="0"/>
          <w:numId w:val="0"/>
        </w:numPr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cd /rds/general/user/pdg25/ephemeral || exit 1</w:t>
      </w:r>
    </w:p>
    <w:p w:rsidRPr="0055756F" w:rsidR="00174530" w:rsidP="09595540" w:rsidRDefault="00174530" w14:paraId="3DE78D95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="00174530" w:rsidP="09595540" w:rsidRDefault="00174530" w14:paraId="772F6EC2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mkdir -p qc/fastqc qc/multiqc logs</w:t>
      </w:r>
    </w:p>
    <w:p w:rsidR="00174530" w:rsidP="09595540" w:rsidRDefault="00174530" w14:paraId="71B8FC50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60B48238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module load FastQC</w:t>
      </w:r>
    </w:p>
    <w:p w:rsidRPr="0055756F" w:rsidR="00174530" w:rsidP="09595540" w:rsidRDefault="00174530" w14:paraId="07F4939C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module load MultiQC</w:t>
      </w:r>
    </w:p>
    <w:p w:rsidRPr="0055756F" w:rsidR="00174530" w:rsidP="09595540" w:rsidRDefault="00174530" w14:paraId="4CCF856A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503E00C2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shopt -s nullglob</w:t>
      </w:r>
    </w:p>
    <w:p w:rsidRPr="0055756F" w:rsidR="00174530" w:rsidP="09595540" w:rsidRDefault="00174530" w14:paraId="75AFF6BA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fastq_files=(My_RNAseq_raw_data/*.fastq.gz)</w:t>
      </w:r>
    </w:p>
    <w:p w:rsidRPr="0055756F" w:rsidR="00174530" w:rsidP="09595540" w:rsidRDefault="00174530" w14:paraId="7A993F1E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64176459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if [[ ${#fastq_files[@]} -eq 0 ]]; then</w:t>
      </w:r>
    </w:p>
    <w:p w:rsidRPr="0055756F" w:rsidR="00174530" w:rsidP="09595540" w:rsidRDefault="00174530" w14:paraId="70718D4F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echo "No FASTQ files found in My_RNAseq_raw_data/"</w:t>
      </w:r>
    </w:p>
    <w:p w:rsidRPr="0055756F" w:rsidR="00174530" w:rsidP="09595540" w:rsidRDefault="00174530" w14:paraId="4F470DE1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exit 1</w:t>
      </w:r>
    </w:p>
    <w:p w:rsidRPr="0055756F" w:rsidR="00174530" w:rsidP="09595540" w:rsidRDefault="00174530" w14:paraId="73EC4614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fi</w:t>
      </w:r>
    </w:p>
    <w:p w:rsidRPr="0055756F" w:rsidR="00174530" w:rsidP="09595540" w:rsidRDefault="00174530" w14:paraId="4A496932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7D558DA2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echo "Starting FastQC resume at $(date)"</w:t>
      </w:r>
    </w:p>
    <w:p w:rsidR="00174530" w:rsidP="09595540" w:rsidRDefault="00174530" w14:paraId="56278453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echo "Found ${#fastq_files[@]} FASTQ files"</w:t>
      </w:r>
    </w:p>
    <w:p w:rsidR="00174530" w:rsidP="09595540" w:rsidRDefault="00174530" w14:paraId="450C4363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028201A3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for fq in "${fastq_files[@]}"; do</w:t>
      </w:r>
    </w:p>
    <w:p w:rsidRPr="0055756F" w:rsidR="00174530" w:rsidP="09595540" w:rsidRDefault="00174530" w14:paraId="5085876E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base=$(basename "$fq" .fastq.gz)</w:t>
      </w:r>
    </w:p>
    <w:p w:rsidRPr="0055756F" w:rsidR="00174530" w:rsidP="09595540" w:rsidRDefault="00174530" w14:paraId="2DA9702A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html="qc/fastqc/${base}_fastqc.html"</w:t>
      </w:r>
    </w:p>
    <w:p w:rsidRPr="0055756F" w:rsidR="00174530" w:rsidP="09595540" w:rsidRDefault="00174530" w14:paraId="5840C6A2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zip="qc/fastqc/${base}_fastqc.zip"</w:t>
      </w:r>
    </w:p>
    <w:p w:rsidRPr="0055756F" w:rsidR="00174530" w:rsidP="09595540" w:rsidRDefault="00174530" w14:paraId="48112AB7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55A07D9B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if [[ -f "$html" &amp;&amp; -f "$zip" ]]; then</w:t>
      </w:r>
    </w:p>
    <w:p w:rsidRPr="0055756F" w:rsidR="00174530" w:rsidP="09595540" w:rsidRDefault="00174530" w14:paraId="08FF75F5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    echo "Skipping already completed $fq"</w:t>
      </w:r>
    </w:p>
    <w:p w:rsidRPr="0055756F" w:rsidR="00174530" w:rsidP="09595540" w:rsidRDefault="00174530" w14:paraId="4B5CF8E4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else</w:t>
      </w:r>
    </w:p>
    <w:p w:rsidRPr="0055756F" w:rsidR="00174530" w:rsidP="09595540" w:rsidRDefault="00174530" w14:paraId="48C52835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    echo "Running FastQC on $fq at $(date)"</w:t>
      </w:r>
    </w:p>
    <w:p w:rsidRPr="0055756F" w:rsidR="00174530" w:rsidP="09595540" w:rsidRDefault="00174530" w14:paraId="4EA449E0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    fastqc "$fq" --outdir qc/fastqc --threads 4</w:t>
      </w:r>
    </w:p>
    <w:p w:rsidRPr="0055756F" w:rsidR="00174530" w:rsidP="09595540" w:rsidRDefault="00174530" w14:paraId="0FB3014D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 xml:space="preserve">    fi</w:t>
      </w:r>
    </w:p>
    <w:p w:rsidR="00174530" w:rsidP="09595540" w:rsidRDefault="00174530" w14:paraId="6145A22A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done</w:t>
      </w:r>
    </w:p>
    <w:p w:rsidR="00174530" w:rsidP="09595540" w:rsidRDefault="00174530" w14:paraId="476B1221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Pr="0055756F" w:rsidR="00174530" w:rsidP="09595540" w:rsidRDefault="00174530" w14:paraId="71A352E7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echo "Running MultiQC at $(date)"</w:t>
      </w:r>
    </w:p>
    <w:p w:rsidRPr="0055756F" w:rsidR="00174530" w:rsidP="09595540" w:rsidRDefault="00174530" w14:paraId="21B05CBC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multiqc qc/fastqc -o qc/multiqc</w:t>
      </w:r>
    </w:p>
    <w:p w:rsidRPr="0055756F" w:rsidR="00174530" w:rsidP="09595540" w:rsidRDefault="00174530" w14:paraId="05E252AB" w14:textId="77777777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</w:p>
    <w:p w:rsidR="00174530" w:rsidP="09595540" w:rsidRDefault="00174530" w14:paraId="66C82561" w14:textId="568A30B4">
      <w:pPr>
        <w:pStyle w:val="ListBullet"/>
        <w:numPr>
          <w:ilvl w:val="0"/>
          <w:numId w:val="0"/>
        </w:numPr>
        <w:ind w:left="432" w:hanging="432"/>
        <w:rPr>
          <w:rFonts w:ascii="Courier New" w:hAnsi="Courier New" w:eastAsia="Courier New" w:cs="Courier New"/>
          <w:sz w:val="16"/>
          <w:szCs w:val="16"/>
        </w:rPr>
      </w:pPr>
      <w:r w:rsidRPr="09595540" w:rsidR="40871A74">
        <w:rPr>
          <w:rFonts w:ascii="Courier New" w:hAnsi="Courier New" w:eastAsia="Courier New" w:cs="Courier New"/>
          <w:sz w:val="16"/>
          <w:szCs w:val="16"/>
        </w:rPr>
        <w:t>echo "Done at $(date)"</w:t>
      </w:r>
    </w:p>
    <w:p w:rsidRPr="00174530" w:rsidR="00174530" w:rsidP="00174530" w:rsidRDefault="00174530" w14:paraId="25639E34" w14:textId="77777777">
      <w:pPr>
        <w:pStyle w:val="ListBullet"/>
        <w:numPr>
          <w:ilvl w:val="0"/>
          <w:numId w:val="0"/>
        </w:numPr>
        <w:ind w:left="432" w:hanging="432"/>
      </w:pPr>
    </w:p>
    <w:p w:rsidR="00174530" w:rsidP="00174530" w:rsidRDefault="00174530" w14:paraId="454B1FAA" w14:textId="77777777">
      <w:pPr>
        <w:pStyle w:val="ListBullet"/>
        <w:numPr>
          <w:ilvl w:val="1"/>
          <w:numId w:val="8"/>
        </w:numPr>
      </w:pPr>
      <w:r>
        <w:t xml:space="preserve">This gave me back an id after running the command: </w:t>
      </w:r>
    </w:p>
    <w:p w:rsidRPr="0055756F" w:rsidR="00174530" w:rsidP="00174530" w:rsidRDefault="00174530" w14:paraId="59648C9C" w14:textId="7B7B53CF">
      <w:pPr>
        <w:pStyle w:val="ListBullet"/>
        <w:numPr>
          <w:ilvl w:val="0"/>
          <w:numId w:val="0"/>
        </w:numPr>
        <w:ind w:left="1440"/>
        <w:rPr>
          <w:highlight w:val="yellow"/>
        </w:rPr>
      </w:pPr>
      <w:r w:rsidRPr="0055756F">
        <w:rPr>
          <w:highlight w:val="yellow"/>
        </w:rPr>
        <w:t>qsub resume_fastqc.pbs</w:t>
      </w:r>
    </w:p>
    <w:p w:rsidR="00985CED" w:rsidP="00174530" w:rsidRDefault="00174530" w14:paraId="311BD92D" w14:textId="0173116B">
      <w:pPr>
        <w:pStyle w:val="ListBullet"/>
        <w:numPr>
          <w:ilvl w:val="0"/>
          <w:numId w:val="0"/>
        </w:numPr>
        <w:ind w:left="1440"/>
      </w:pPr>
      <w:r w:rsidRPr="0055756F">
        <w:rPr>
          <w:highlight w:val="yellow"/>
        </w:rPr>
        <w:t>3112948.pbs-7</w:t>
      </w:r>
    </w:p>
    <w:p w:rsidR="00FD5146" w:rsidP="00FD5146" w:rsidRDefault="00FD5146" w14:paraId="1E7C5899" w14:textId="6C9ACAF6">
      <w:pPr>
        <w:pStyle w:val="Heading1"/>
      </w:pPr>
      <w:r>
        <w:t xml:space="preserve">Transcriptomics Optimisation June 30, 2026 </w:t>
      </w:r>
    </w:p>
    <w:p w:rsidRPr="00FD5146" w:rsidR="00FD5146" w:rsidP="00FD5146" w:rsidRDefault="00FD5146" w14:paraId="61D7C2AE" w14:textId="21ACAC20">
      <w:pPr>
        <w:pStyle w:val="ListBullet"/>
        <w:numPr>
          <w:ilvl w:val="0"/>
          <w:numId w:val="0"/>
        </w:numPr>
        <w:ind w:left="432" w:hanging="432"/>
        <w:rPr>
          <w:b/>
          <w:bCs/>
        </w:rPr>
      </w:pPr>
      <w:r>
        <w:rPr>
          <w:b/>
          <w:bCs/>
        </w:rPr>
        <w:t xml:space="preserve">ssh </w:t>
      </w:r>
      <w:r w:rsidRPr="00FD5146">
        <w:rPr>
          <w:b/>
          <w:bCs/>
        </w:rPr>
        <w:t>pdg25@login.cx3.hpc.imperial.ac.uk</w:t>
      </w:r>
    </w:p>
    <w:p w:rsidR="00174530" w:rsidP="00FD5146" w:rsidRDefault="00FD5146" w14:paraId="26BC0334" w14:textId="2A0A226F">
      <w:pPr>
        <w:pStyle w:val="ListBullet"/>
        <w:numPr>
          <w:ilvl w:val="0"/>
          <w:numId w:val="8"/>
        </w:numPr>
      </w:pPr>
      <w:r>
        <w:t>First checked the progress of the MultiQC</w:t>
      </w:r>
    </w:p>
    <w:p w:rsidR="00FD5146" w:rsidP="00FD5146" w:rsidRDefault="00FD5146" w14:paraId="57EC9482" w14:textId="77777777">
      <w:pPr>
        <w:pStyle w:val="ListBullet"/>
        <w:numPr>
          <w:ilvl w:val="1"/>
          <w:numId w:val="8"/>
        </w:numPr>
      </w:pPr>
      <w:r>
        <w:t xml:space="preserve">Checked if it was still running with </w:t>
      </w:r>
    </w:p>
    <w:p w:rsidR="00FD5146" w:rsidP="00FD5146" w:rsidRDefault="00FD5146" w14:paraId="6846B754" w14:textId="0BE47F19">
      <w:pPr>
        <w:pStyle w:val="ListBullet"/>
        <w:numPr>
          <w:ilvl w:val="0"/>
          <w:numId w:val="0"/>
        </w:numPr>
        <w:ind w:left="1440"/>
      </w:pPr>
      <w:r w:rsidRPr="0055756F">
        <w:rPr>
          <w:highlight w:val="yellow"/>
        </w:rPr>
        <w:t>qstat 3112948.pbs-7</w:t>
      </w:r>
    </w:p>
    <w:p w:rsidR="0055756F" w:rsidP="0055756F" w:rsidRDefault="0055756F" w14:paraId="7BEB8746" w14:textId="4458210E">
      <w:pPr>
        <w:pStyle w:val="ListBullet"/>
        <w:numPr>
          <w:ilvl w:val="1"/>
          <w:numId w:val="8"/>
        </w:numPr>
      </w:pPr>
      <w:r>
        <w:t>Output was unknown ID, which means it was finished</w:t>
      </w:r>
    </w:p>
    <w:p w:rsidR="0055756F" w:rsidP="0055756F" w:rsidRDefault="0055756F" w14:paraId="015B1A4A" w14:textId="24167601">
      <w:pPr>
        <w:pStyle w:val="ListBullet"/>
        <w:numPr>
          <w:ilvl w:val="0"/>
          <w:numId w:val="8"/>
        </w:numPr>
      </w:pPr>
      <w:r>
        <w:t>Then checked the fastqc outputs</w:t>
      </w:r>
    </w:p>
    <w:p w:rsidR="0055756F" w:rsidP="0055756F" w:rsidRDefault="0055756F" w14:paraId="4CC5B9A8" w14:textId="1D49AA6F">
      <w:pPr>
        <w:pStyle w:val="ListBullet"/>
        <w:numPr>
          <w:ilvl w:val="1"/>
          <w:numId w:val="8"/>
        </w:numPr>
      </w:pPr>
      <w:r>
        <w:t>Counted input and output files</w:t>
      </w:r>
    </w:p>
    <w:p w:rsidRPr="0055756F" w:rsidR="0055756F" w:rsidP="09595540" w:rsidRDefault="0055756F" w14:paraId="0756BED0" w14:textId="29200490">
      <w:pPr>
        <w:pStyle w:val="ListBullet"/>
        <w:numPr>
          <w:ilvl w:val="0"/>
          <w:numId w:val="0"/>
        </w:numPr>
        <w:ind w:left="1440"/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</w:pPr>
      <w:r w:rsidRPr="09595540" w:rsidR="7090D3FD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  <w:t>ls /rds/general/user/pdg25/ephemeral/My_RNAseq_raw_data/*.fastq.gz | wc -l</w:t>
      </w:r>
    </w:p>
    <w:p w:rsidRPr="0055756F" w:rsidR="0055756F" w:rsidP="09595540" w:rsidRDefault="0055756F" w14:paraId="44C15835" w14:textId="56DD14D4">
      <w:pPr>
        <w:pStyle w:val="ListBullet"/>
        <w:numPr>
          <w:ilvl w:val="0"/>
          <w:numId w:val="0"/>
        </w:numPr>
        <w:ind w:left="1440"/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</w:pPr>
      <w:r w:rsidRPr="09595540" w:rsidR="7090D3FD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  <w:t>ls /rds/general/user/pdg25/ephemeral/qc/fastqc/*_fastqc.html 2&gt;/dev/null | wc -l</w:t>
      </w:r>
    </w:p>
    <w:p w:rsidR="0055756F" w:rsidP="09595540" w:rsidRDefault="0055756F" w14:paraId="2477F987" w14:textId="67BABE8B">
      <w:pPr>
        <w:pStyle w:val="ListBullet"/>
        <w:numPr>
          <w:ilvl w:val="0"/>
          <w:numId w:val="0"/>
        </w:numPr>
        <w:ind w:left="1440"/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</w:pPr>
      <w:r w:rsidRPr="09595540" w:rsidR="7090D3FD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  <w:t>ls /rds/general/user/pdg25/ephemeral/qc/fastqc/*_fastqc.zip 2&gt;/dev/null | wc -l</w:t>
      </w:r>
    </w:p>
    <w:p w:rsidR="0055756F" w:rsidP="0055756F" w:rsidRDefault="0055756F" w14:paraId="05E621FA" w14:textId="5E864FA3">
      <w:pPr>
        <w:pStyle w:val="ListBullet"/>
        <w:numPr>
          <w:ilvl w:val="0"/>
          <w:numId w:val="9"/>
        </w:numPr>
      </w:pPr>
      <w:r>
        <w:t>After reviewing the mutliqc, looks like there is adapter contamination, so procede with trimming using Cutadapt</w:t>
      </w:r>
    </w:p>
    <w:p w:rsidR="00547629" w:rsidP="00956D4F" w:rsidRDefault="00547629" w14:paraId="4D3937DC" w14:textId="77777777">
      <w:pPr>
        <w:pStyle w:val="ListBullet"/>
        <w:numPr>
          <w:ilvl w:val="0"/>
          <w:numId w:val="0"/>
        </w:numPr>
        <w:ind w:left="360"/>
      </w:pPr>
    </w:p>
    <w:p w:rsidR="00956D4F" w:rsidP="00547629" w:rsidRDefault="00956D4F" w14:paraId="74FB5547" w14:textId="2720DC59">
      <w:pPr>
        <w:pStyle w:val="ListBullet"/>
        <w:numPr>
          <w:ilvl w:val="0"/>
          <w:numId w:val="0"/>
        </w:numPr>
        <w:ind w:left="360"/>
      </w:pPr>
      <w:r>
        <w:t>Trimming</w:t>
      </w:r>
    </w:p>
    <w:p w:rsidR="00956D4F" w:rsidP="00956D4F" w:rsidRDefault="00956D4F" w14:paraId="7A8EFB3D" w14:textId="315A75DA">
      <w:pPr>
        <w:pStyle w:val="ListBullet"/>
        <w:numPr>
          <w:ilvl w:val="0"/>
          <w:numId w:val="9"/>
        </w:numPr>
      </w:pPr>
      <w:r>
        <w:t xml:space="preserve">Loaded the appropriate module </w:t>
      </w:r>
      <w:r w:rsidRPr="00956D4F">
        <w:rPr>
          <w:highlight w:val="yellow"/>
        </w:rPr>
        <w:t>module load cutadapt</w:t>
      </w:r>
    </w:p>
    <w:p w:rsidR="00547629" w:rsidP="00956D4F" w:rsidRDefault="00547629" w14:paraId="7374523C" w14:textId="40AD0ED9">
      <w:pPr>
        <w:pStyle w:val="ListBullet"/>
        <w:numPr>
          <w:ilvl w:val="1"/>
          <w:numId w:val="9"/>
        </w:numPr>
      </w:pPr>
      <w:r>
        <w:t xml:space="preserve">Version: </w:t>
      </w:r>
      <w:r w:rsidRPr="00581153">
        <w:t>cutadapt/4.9-GCCcore-12.3.0</w:t>
      </w:r>
    </w:p>
    <w:p w:rsidR="00956D4F" w:rsidP="00956D4F" w:rsidRDefault="00956D4F" w14:paraId="53615DD3" w14:textId="32B20B9D">
      <w:pPr>
        <w:pStyle w:val="ListBullet"/>
        <w:numPr>
          <w:ilvl w:val="1"/>
          <w:numId w:val="9"/>
        </w:numPr>
      </w:pPr>
      <w:r>
        <w:t>Made output directories in ephemeral</w:t>
      </w:r>
    </w:p>
    <w:p w:rsidRPr="00956D4F" w:rsidR="00956D4F" w:rsidP="09595540" w:rsidRDefault="00956D4F" w14:paraId="7E99DA9B" w14:textId="77777777">
      <w:pPr>
        <w:pStyle w:val="ListBullet"/>
        <w:numPr>
          <w:ilvl w:val="0"/>
          <w:numId w:val="0"/>
        </w:numPr>
        <w:ind w:left="1440"/>
        <w:rPr>
          <w:rFonts w:ascii="Courier New" w:hAnsi="Courier New" w:eastAsia="Courier New" w:cs="Courier New"/>
          <w:sz w:val="16"/>
          <w:szCs w:val="16"/>
        </w:rPr>
      </w:pPr>
      <w:r w:rsidRPr="09595540" w:rsidR="2FE04B7C">
        <w:rPr>
          <w:rFonts w:ascii="Courier New" w:hAnsi="Courier New" w:eastAsia="Courier New" w:cs="Courier New"/>
          <w:sz w:val="16"/>
          <w:szCs w:val="16"/>
        </w:rPr>
        <w:t>cd /rds/general/user/pdg25/ephemeral</w:t>
      </w:r>
    </w:p>
    <w:p w:rsidR="00956D4F" w:rsidP="09595540" w:rsidRDefault="00956D4F" w14:paraId="6F646DDB" w14:textId="77777777">
      <w:pPr>
        <w:pStyle w:val="ListBullet"/>
        <w:numPr>
          <w:ilvl w:val="0"/>
          <w:numId w:val="0"/>
        </w:numPr>
        <w:ind w:left="1440"/>
        <w:rPr>
          <w:rFonts w:ascii="Courier New" w:hAnsi="Courier New" w:eastAsia="Courier New" w:cs="Courier New"/>
          <w:sz w:val="16"/>
          <w:szCs w:val="16"/>
        </w:rPr>
      </w:pPr>
      <w:r w:rsidRPr="09595540" w:rsidR="2FE04B7C">
        <w:rPr>
          <w:rFonts w:ascii="Courier New" w:hAnsi="Courier New" w:eastAsia="Courier New" w:cs="Courier New"/>
          <w:sz w:val="16"/>
          <w:szCs w:val="16"/>
        </w:rPr>
        <w:t>mkdir -p trimmed_reads qc_trimmed/fastqc qc_trimmed/multiqc logs</w:t>
      </w:r>
    </w:p>
    <w:p w:rsidR="00956D4F" w:rsidP="00956D4F" w:rsidRDefault="00956D4F" w14:paraId="30D6F434" w14:textId="13B47B6E">
      <w:pPr>
        <w:pStyle w:val="ListBullet"/>
        <w:numPr>
          <w:ilvl w:val="0"/>
          <w:numId w:val="9"/>
        </w:numPr>
      </w:pPr>
      <w:r>
        <w:t>Ran an example with CP001 D14 paired raw RNAseq files</w:t>
      </w:r>
    </w:p>
    <w:p w:rsidRPr="00956D4F" w:rsidR="00956D4F" w:rsidP="79756691" w:rsidRDefault="00956D4F" w14:paraId="31949C66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cutadapt \</w:t>
      </w:r>
    </w:p>
    <w:p w:rsidRPr="00956D4F" w:rsidR="00956D4F" w:rsidP="79756691" w:rsidRDefault="00956D4F" w14:paraId="2D40D3D7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-a AGATCGGAAGAGCACACGTCTGAACTCCAGTCA \</w:t>
      </w:r>
    </w:p>
    <w:p w:rsidRPr="00956D4F" w:rsidR="00956D4F" w:rsidP="79756691" w:rsidRDefault="00956D4F" w14:paraId="2B0BB05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-A AGATCGGAAGAGCGTCGTGTAGGGAAAGAGTGT \</w:t>
      </w:r>
    </w:p>
    <w:p w:rsidRPr="00956D4F" w:rsidR="00956D4F" w:rsidP="79756691" w:rsidRDefault="00956D4F" w14:paraId="7A785C75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-q 20,20 \</w:t>
      </w:r>
    </w:p>
    <w:p w:rsidRPr="00956D4F" w:rsidR="00956D4F" w:rsidP="79756691" w:rsidRDefault="00956D4F" w14:paraId="767FDB7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-m 20 \</w:t>
      </w:r>
    </w:p>
    <w:p w:rsidRPr="00956D4F" w:rsidR="00956D4F" w:rsidP="79756691" w:rsidRDefault="00956D4F" w14:paraId="2212E10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-o trimmed_reads/CP001-D14-NasalScrape_R1_001.trimmed.fastq.gz \</w:t>
      </w:r>
    </w:p>
    <w:p w:rsidRPr="00956D4F" w:rsidR="00956D4F" w:rsidP="79756691" w:rsidRDefault="00956D4F" w14:paraId="494EEAE9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-p trimmed_reads/CP001-D14-NasalScrape_R2_001.trimmed.fastq.gz \</w:t>
      </w:r>
    </w:p>
    <w:p w:rsidRPr="00956D4F" w:rsidR="00956D4F" w:rsidP="79756691" w:rsidRDefault="00956D4F" w14:paraId="7396B6AC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My_RNAseq_raw_data/CP001-D14-NasalScrape_R1_001.fastq.gz \</w:t>
      </w:r>
    </w:p>
    <w:p w:rsidR="00956D4F" w:rsidP="79756691" w:rsidRDefault="00956D4F" w14:paraId="48C782BE" w14:textId="77EAD001">
      <w:pPr>
        <w:pStyle w:val="ListBullet"/>
        <w:numPr>
          <w:ilvl w:val="0"/>
          <w:numId w:val="0"/>
        </w:numPr>
        <w:ind w:left="1440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</w:t>
      </w:r>
      <w:r w:rsidRPr="79756691" w:rsidR="2FE04B7C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  <w:t>My_RNAseq_raw_data/CP001-D14-NasalScrape_R2_001.fastq.gz</w:t>
      </w:r>
    </w:p>
    <w:p w:rsidR="00956D4F" w:rsidP="79756691" w:rsidRDefault="00956D4F" w14:paraId="0648E176" w14:textId="17909404">
      <w:pPr>
        <w:pStyle w:val="ListBullet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D0D0D" w:themeColor="text1" w:themeTint="F2" w:themeShade="FF"/>
          <w:sz w:val="16"/>
          <w:szCs w:val="16"/>
        </w:rPr>
      </w:pPr>
    </w:p>
    <w:p w:rsidR="00956D4F" w:rsidP="00956D4F" w:rsidRDefault="00956D4F" w14:paraId="6FFB31A2" w14:textId="1995B102">
      <w:pPr>
        <w:pStyle w:val="ListBullet"/>
        <w:numPr>
          <w:ilvl w:val="1"/>
          <w:numId w:val="13"/>
        </w:numPr>
      </w:pPr>
      <w:r>
        <w:t xml:space="preserve">Checked the output </w:t>
      </w:r>
    </w:p>
    <w:p w:rsidRPr="00956D4F" w:rsidR="00956D4F" w:rsidP="00956D4F" w:rsidRDefault="00956D4F" w14:paraId="61DAA184" w14:textId="0CEFC336">
      <w:pPr>
        <w:pStyle w:val="ListBullet"/>
        <w:numPr>
          <w:ilvl w:val="0"/>
          <w:numId w:val="0"/>
        </w:numPr>
        <w:ind w:left="2160"/>
        <w:rPr>
          <w:b/>
          <w:bCs/>
        </w:rPr>
      </w:pPr>
      <w:r w:rsidRPr="00956D4F">
        <w:rPr>
          <w:b/>
          <w:bCs/>
        </w:rPr>
        <w:t>-a</w:t>
      </w:r>
      <w:r>
        <w:rPr>
          <w:b/>
          <w:bCs/>
        </w:rPr>
        <w:t xml:space="preserve"> = </w:t>
      </w:r>
      <w:r w:rsidRPr="00956D4F">
        <w:t>Adapter to trim from </w:t>
      </w:r>
      <w:r w:rsidRPr="00956D4F">
        <w:rPr>
          <w:b/>
          <w:bCs/>
        </w:rPr>
        <w:t>Read 1</w:t>
      </w:r>
    </w:p>
    <w:p w:rsidRPr="00956D4F" w:rsidR="00956D4F" w:rsidP="00956D4F" w:rsidRDefault="00956D4F" w14:paraId="2E98B392" w14:textId="0352A500">
      <w:pPr>
        <w:pStyle w:val="ListBullet"/>
        <w:numPr>
          <w:ilvl w:val="0"/>
          <w:numId w:val="0"/>
        </w:numPr>
        <w:ind w:left="2160"/>
        <w:rPr>
          <w:b/>
          <w:bCs/>
        </w:rPr>
      </w:pPr>
      <w:r w:rsidRPr="00956D4F">
        <w:rPr>
          <w:b/>
          <w:bCs/>
        </w:rPr>
        <w:t>-A</w:t>
      </w:r>
      <w:r>
        <w:rPr>
          <w:b/>
          <w:bCs/>
        </w:rPr>
        <w:t xml:space="preserve"> = </w:t>
      </w:r>
      <w:r w:rsidRPr="00956D4F">
        <w:t>Adapter to trim from </w:t>
      </w:r>
      <w:r w:rsidRPr="00956D4F">
        <w:rPr>
          <w:b/>
          <w:bCs/>
        </w:rPr>
        <w:t>Read 2</w:t>
      </w:r>
    </w:p>
    <w:p w:rsidRPr="00956D4F" w:rsidR="00956D4F" w:rsidP="00956D4F" w:rsidRDefault="00956D4F" w14:paraId="79185896" w14:textId="05B87C08">
      <w:pPr>
        <w:pStyle w:val="ListBullet"/>
        <w:numPr>
          <w:ilvl w:val="0"/>
          <w:numId w:val="0"/>
        </w:numPr>
        <w:ind w:left="2160"/>
        <w:rPr>
          <w:b/>
          <w:bCs/>
        </w:rPr>
      </w:pPr>
      <w:r w:rsidRPr="00956D4F">
        <w:rPr>
          <w:b/>
          <w:bCs/>
        </w:rPr>
        <w:t>-q 20,20</w:t>
      </w:r>
      <w:r>
        <w:rPr>
          <w:b/>
          <w:bCs/>
        </w:rPr>
        <w:t xml:space="preserve"> = </w:t>
      </w:r>
      <w:r w:rsidRPr="00956D4F">
        <w:t>Trim low-quality bases from 3' ends of:</w:t>
      </w:r>
    </w:p>
    <w:p w:rsidRPr="00956D4F" w:rsidR="00956D4F" w:rsidP="00956D4F" w:rsidRDefault="00956D4F" w14:paraId="360B65F5" w14:textId="77777777">
      <w:pPr>
        <w:pStyle w:val="ListBullet"/>
        <w:numPr>
          <w:ilvl w:val="0"/>
          <w:numId w:val="0"/>
        </w:numPr>
        <w:ind w:left="2160"/>
      </w:pPr>
      <w:r w:rsidRPr="00956D4F">
        <w:t>read 1 at quality cutoff 20</w:t>
      </w:r>
    </w:p>
    <w:p w:rsidRPr="00956D4F" w:rsidR="00956D4F" w:rsidP="00956D4F" w:rsidRDefault="00956D4F" w14:paraId="6E533E65" w14:textId="77777777">
      <w:pPr>
        <w:pStyle w:val="ListBullet"/>
        <w:numPr>
          <w:ilvl w:val="0"/>
          <w:numId w:val="0"/>
        </w:numPr>
        <w:ind w:left="2160"/>
      </w:pPr>
      <w:r w:rsidRPr="00956D4F">
        <w:t>read 2 at quality cutoff 20</w:t>
      </w:r>
    </w:p>
    <w:p w:rsidRPr="00956D4F" w:rsidR="00956D4F" w:rsidP="00956D4F" w:rsidRDefault="00956D4F" w14:paraId="7450B07F" w14:textId="1444E82E">
      <w:pPr>
        <w:pStyle w:val="ListBullet"/>
        <w:numPr>
          <w:ilvl w:val="0"/>
          <w:numId w:val="0"/>
        </w:numPr>
        <w:ind w:left="2160"/>
        <w:rPr>
          <w:b/>
          <w:bCs/>
        </w:rPr>
      </w:pPr>
      <w:r w:rsidRPr="00956D4F">
        <w:rPr>
          <w:b/>
          <w:bCs/>
        </w:rPr>
        <w:t>-m 20</w:t>
      </w:r>
      <w:r>
        <w:rPr>
          <w:b/>
          <w:bCs/>
        </w:rPr>
        <w:t xml:space="preserve"> = </w:t>
      </w:r>
      <w:r w:rsidRPr="00956D4F">
        <w:t>Discard reads shorter than 20 bases after trimming</w:t>
      </w:r>
    </w:p>
    <w:p w:rsidRPr="00956D4F" w:rsidR="00956D4F" w:rsidP="00956D4F" w:rsidRDefault="00956D4F" w14:paraId="67E44511" w14:textId="26B40E05">
      <w:pPr>
        <w:pStyle w:val="ListBullet"/>
        <w:numPr>
          <w:ilvl w:val="0"/>
          <w:numId w:val="0"/>
        </w:numPr>
        <w:ind w:left="2160"/>
        <w:rPr>
          <w:b/>
          <w:bCs/>
        </w:rPr>
      </w:pPr>
      <w:r w:rsidRPr="00956D4F">
        <w:rPr>
          <w:b/>
          <w:bCs/>
        </w:rPr>
        <w:t>-o</w:t>
      </w:r>
      <w:r>
        <w:rPr>
          <w:b/>
          <w:bCs/>
        </w:rPr>
        <w:t xml:space="preserve"> = </w:t>
      </w:r>
      <w:r w:rsidRPr="00956D4F">
        <w:t>Output file for trimmed R1</w:t>
      </w:r>
    </w:p>
    <w:p w:rsidRPr="00956D4F" w:rsidR="00956D4F" w:rsidP="00956D4F" w:rsidRDefault="00956D4F" w14:paraId="4EF16F3C" w14:textId="032AD0B1">
      <w:pPr>
        <w:pStyle w:val="ListBullet"/>
        <w:numPr>
          <w:ilvl w:val="0"/>
          <w:numId w:val="0"/>
        </w:numPr>
        <w:ind w:left="2160"/>
        <w:rPr>
          <w:b/>
          <w:bCs/>
        </w:rPr>
      </w:pPr>
      <w:r w:rsidRPr="00956D4F">
        <w:rPr>
          <w:b/>
          <w:bCs/>
        </w:rPr>
        <w:t>-p</w:t>
      </w:r>
      <w:r>
        <w:rPr>
          <w:b/>
          <w:bCs/>
        </w:rPr>
        <w:t xml:space="preserve"> = </w:t>
      </w:r>
      <w:r w:rsidRPr="00956D4F">
        <w:t>Output file for trimmed R2</w:t>
      </w:r>
    </w:p>
    <w:p w:rsidRPr="00956D4F" w:rsidR="00956D4F" w:rsidP="00956D4F" w:rsidRDefault="00956D4F" w14:paraId="11CBB774" w14:textId="77777777">
      <w:pPr>
        <w:pStyle w:val="ListBullet"/>
        <w:numPr>
          <w:ilvl w:val="0"/>
          <w:numId w:val="0"/>
        </w:numPr>
        <w:ind w:left="288"/>
        <w:rPr>
          <w:b/>
          <w:bCs/>
        </w:rPr>
      </w:pPr>
    </w:p>
    <w:p w:rsidR="00956D4F" w:rsidP="00A86242" w:rsidRDefault="000467FC" w14:paraId="0630937F" w14:textId="5A63B011">
      <w:pPr>
        <w:pStyle w:val="ListBullet"/>
        <w:numPr>
          <w:ilvl w:val="1"/>
          <w:numId w:val="13"/>
        </w:numPr>
      </w:pPr>
      <w:r>
        <w:t>Gave me the long output</w:t>
      </w:r>
    </w:p>
    <w:p w:rsidRPr="000467FC" w:rsidR="000467FC" w:rsidP="000467FC" w:rsidRDefault="000467FC" w14:paraId="57B4DEA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Finished in 3987.566 s (29.968 µs/read; 2.00 M reads/minute).</w:t>
      </w:r>
    </w:p>
    <w:p w:rsidRPr="000467FC" w:rsidR="000467FC" w:rsidP="000467FC" w:rsidRDefault="000467FC" w14:paraId="50CEBE6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266B5A6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=== Summary ===</w:t>
      </w:r>
    </w:p>
    <w:p w:rsidRPr="000467FC" w:rsidR="000467FC" w:rsidP="000467FC" w:rsidRDefault="000467FC" w14:paraId="7F78B56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54D3236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Total read pairs processed:        133,060,345</w:t>
      </w:r>
    </w:p>
    <w:p w:rsidRPr="000467FC" w:rsidR="000467FC" w:rsidP="000467FC" w:rsidRDefault="000467FC" w14:paraId="4302061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1 with adapter:              10,062,212 (7.6%)</w:t>
      </w:r>
    </w:p>
    <w:p w:rsidRPr="000467FC" w:rsidR="000467FC" w:rsidP="000467FC" w:rsidRDefault="000467FC" w14:paraId="3FB0EB9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2 with adapter:              10,389,233 (7.8%)</w:t>
      </w:r>
    </w:p>
    <w:p w:rsidRPr="000467FC" w:rsidR="000467FC" w:rsidP="000467FC" w:rsidRDefault="000467FC" w14:paraId="0149BE2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05113CB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== Read fate breakdown ==</w:t>
      </w:r>
    </w:p>
    <w:p w:rsidRPr="000467FC" w:rsidR="000467FC" w:rsidP="000467FC" w:rsidRDefault="000467FC" w14:paraId="0152B15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Pairs that were too short:             986,159 (0.7%)</w:t>
      </w:r>
    </w:p>
    <w:p w:rsidRPr="000467FC" w:rsidR="000467FC" w:rsidP="000467FC" w:rsidRDefault="000467FC" w14:paraId="5C6B184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Pairs written (passing filters):   132,074,186 (99.3%)</w:t>
      </w:r>
    </w:p>
    <w:p w:rsidRPr="000467FC" w:rsidR="000467FC" w:rsidP="000467FC" w:rsidRDefault="000467FC" w14:paraId="139076E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282DCA8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Total basepairs processed: 39,918,103,500 bp</w:t>
      </w:r>
    </w:p>
    <w:p w:rsidRPr="000467FC" w:rsidR="000467FC" w:rsidP="000467FC" w:rsidRDefault="000467FC" w14:paraId="7FBFF56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1: 19,959,051,750 bp</w:t>
      </w:r>
    </w:p>
    <w:p w:rsidRPr="000467FC" w:rsidR="000467FC" w:rsidP="000467FC" w:rsidRDefault="000467FC" w14:paraId="0237935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2: 19,959,051,750 bp</w:t>
      </w:r>
    </w:p>
    <w:p w:rsidRPr="000467FC" w:rsidR="000467FC" w:rsidP="000467FC" w:rsidRDefault="000467FC" w14:paraId="291C5FB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Quality-trimmed:             166,296,811 bp (0.4%)</w:t>
      </w:r>
    </w:p>
    <w:p w:rsidRPr="000467FC" w:rsidR="000467FC" w:rsidP="000467FC" w:rsidRDefault="000467FC" w14:paraId="4091245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1:    35,696,936 bp</w:t>
      </w:r>
    </w:p>
    <w:p w:rsidRPr="000467FC" w:rsidR="000467FC" w:rsidP="000467FC" w:rsidRDefault="000467FC" w14:paraId="1B2CBA5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2:   130,599,875 bp</w:t>
      </w:r>
    </w:p>
    <w:p w:rsidRPr="000467FC" w:rsidR="000467FC" w:rsidP="000467FC" w:rsidRDefault="000467FC" w14:paraId="1DF531B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Total written (filtered):  39,183,823,754 bp (98.2%)</w:t>
      </w:r>
    </w:p>
    <w:p w:rsidRPr="000467FC" w:rsidR="000467FC" w:rsidP="000467FC" w:rsidRDefault="000467FC" w14:paraId="6280DCF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1: 19,617,407,943 bp</w:t>
      </w:r>
    </w:p>
    <w:p w:rsidRPr="000467FC" w:rsidR="000467FC" w:rsidP="000467FC" w:rsidRDefault="000467FC" w14:paraId="04AB003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Read 2: 19,566,415,811 bp</w:t>
      </w:r>
    </w:p>
    <w:p w:rsidRPr="000467FC" w:rsidR="000467FC" w:rsidP="000467FC" w:rsidRDefault="000467FC" w14:paraId="2F345F8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0741893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=== First read: Adapter 1 ===</w:t>
      </w:r>
    </w:p>
    <w:p w:rsidRPr="000467FC" w:rsidR="000467FC" w:rsidP="000467FC" w:rsidRDefault="000467FC" w14:paraId="7839241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432B94C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Sequence: AGATCGGAAGAGCACACGTCTGAACTCCAGTCA; Type: regular 3'; Length: 33; Trimmed: 10062212 times</w:t>
      </w:r>
    </w:p>
    <w:p w:rsidRPr="000467FC" w:rsidR="000467FC" w:rsidP="000467FC" w:rsidRDefault="000467FC" w14:paraId="79F65B5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7B1B37C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Minimum overlap: 3</w:t>
      </w:r>
    </w:p>
    <w:p w:rsidRPr="000467FC" w:rsidR="000467FC" w:rsidP="000467FC" w:rsidRDefault="000467FC" w14:paraId="5E36B97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No. of allowed errors:</w:t>
      </w:r>
    </w:p>
    <w:p w:rsidRPr="000467FC" w:rsidR="000467FC" w:rsidP="000467FC" w:rsidRDefault="000467FC" w14:paraId="7475AF5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1-9 bp: 0; 10-19 bp: 1; 20-29 bp: 2; 30-33 bp: 3</w:t>
      </w:r>
    </w:p>
    <w:p w:rsidRPr="000467FC" w:rsidR="000467FC" w:rsidP="000467FC" w:rsidRDefault="000467FC" w14:paraId="61D3B34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1190B5F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Bases preceding removed adapters:</w:t>
      </w:r>
    </w:p>
    <w:p w:rsidRPr="000467FC" w:rsidR="000467FC" w:rsidP="000467FC" w:rsidRDefault="000467FC" w14:paraId="77A2313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A: 19.1%</w:t>
      </w:r>
    </w:p>
    <w:p w:rsidRPr="000467FC" w:rsidR="000467FC" w:rsidP="000467FC" w:rsidRDefault="000467FC" w14:paraId="24467B9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C: 27.6%</w:t>
      </w:r>
    </w:p>
    <w:p w:rsidRPr="000467FC" w:rsidR="000467FC" w:rsidP="000467FC" w:rsidRDefault="000467FC" w14:paraId="3F01539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G: 37.6%</w:t>
      </w:r>
    </w:p>
    <w:p w:rsidRPr="000467FC" w:rsidR="000467FC" w:rsidP="000467FC" w:rsidRDefault="000467FC" w14:paraId="30F1612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T: 14.6%</w:t>
      </w:r>
    </w:p>
    <w:p w:rsidRPr="000467FC" w:rsidR="000467FC" w:rsidP="000467FC" w:rsidRDefault="000467FC" w14:paraId="372850E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none/other: 1.1%</w:t>
      </w:r>
    </w:p>
    <w:p w:rsidRPr="000467FC" w:rsidR="000467FC" w:rsidP="000467FC" w:rsidRDefault="000467FC" w14:paraId="20B4C24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518DEA2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Overview of removed sequences</w:t>
      </w:r>
    </w:p>
    <w:p w:rsidRPr="000467FC" w:rsidR="000467FC" w:rsidP="000467FC" w:rsidRDefault="000467FC" w14:paraId="4C5C6AC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length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count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expect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max.err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error counts</w:t>
      </w:r>
    </w:p>
    <w:p w:rsidRPr="000467FC" w:rsidR="000467FC" w:rsidP="000467FC" w:rsidRDefault="000467FC" w14:paraId="107A20C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2601359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2079067.9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2601359</w:t>
      </w:r>
    </w:p>
    <w:p w:rsidRPr="000467FC" w:rsidR="000467FC" w:rsidP="000467FC" w:rsidRDefault="000467FC" w14:paraId="38473D4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731697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519767.0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731697</w:t>
      </w:r>
    </w:p>
    <w:p w:rsidRPr="000467FC" w:rsidR="000467FC" w:rsidP="000467FC" w:rsidRDefault="000467FC" w14:paraId="2006398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319937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129941.7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319937</w:t>
      </w:r>
    </w:p>
    <w:p w:rsidRPr="000467FC" w:rsidR="000467FC" w:rsidP="000467FC" w:rsidRDefault="000467FC" w14:paraId="29DA22D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216853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32485.4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216853</w:t>
      </w:r>
    </w:p>
    <w:p w:rsidRPr="000467FC" w:rsidR="000467FC" w:rsidP="000467FC" w:rsidRDefault="000467FC" w14:paraId="3076BB4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205627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8121.4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205627</w:t>
      </w:r>
    </w:p>
    <w:p w:rsidRPr="000467FC" w:rsidR="000467FC" w:rsidP="000467FC" w:rsidRDefault="000467FC" w14:paraId="55FAE58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201815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2030.3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201815</w:t>
      </w:r>
    </w:p>
    <w:p w:rsidRPr="000467FC" w:rsidR="000467FC" w:rsidP="000467FC" w:rsidRDefault="000467FC" w14:paraId="15449DB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198012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507.6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194139 3873</w:t>
      </w:r>
    </w:p>
    <w:p w:rsidRPr="000467FC" w:rsidR="000467FC" w:rsidP="000467FC" w:rsidRDefault="000467FC" w14:paraId="0462A93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197689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126.9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190257 7432</w:t>
      </w:r>
    </w:p>
    <w:p w:rsidRPr="000467FC" w:rsidR="000467FC" w:rsidP="000467FC" w:rsidRDefault="000467FC" w14:paraId="58020D2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191938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31.7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184990 6948</w:t>
      </w:r>
    </w:p>
    <w:p w:rsidRPr="000467FC" w:rsidR="000467FC" w:rsidP="000467FC" w:rsidRDefault="000467FC" w14:paraId="61C056A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187660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7.9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181096 6564</w:t>
      </w:r>
    </w:p>
    <w:p w:rsidRPr="000467FC" w:rsidR="000467FC" w:rsidP="000467FC" w:rsidRDefault="000467FC" w14:paraId="2AC946A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182169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175476 6693</w:t>
      </w:r>
    </w:p>
    <w:p w:rsidRPr="000467FC" w:rsidR="000467FC" w:rsidP="000467FC" w:rsidRDefault="000467FC" w14:paraId="06A8ED9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179083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172257 6826</w:t>
      </w:r>
    </w:p>
    <w:p w:rsidRPr="000467FC" w:rsidR="000467FC" w:rsidP="000467FC" w:rsidRDefault="000467FC" w14:paraId="19AF305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176436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168964 7472</w:t>
      </w:r>
    </w:p>
    <w:p w:rsidRPr="000467FC" w:rsidR="000467FC" w:rsidP="000467FC" w:rsidRDefault="000467FC" w14:paraId="70DE50D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170204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162813 7391</w:t>
      </w:r>
    </w:p>
    <w:p w:rsidRPr="000467FC" w:rsidR="000467FC" w:rsidP="000467FC" w:rsidRDefault="000467FC" w14:paraId="1BCF729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166113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158437 7676</w:t>
      </w:r>
    </w:p>
    <w:p w:rsidRPr="000467FC" w:rsidR="000467FC" w:rsidP="000467FC" w:rsidRDefault="000467FC" w14:paraId="006CC14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158432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150930 7314 188</w:t>
      </w:r>
    </w:p>
    <w:p w:rsidRPr="000467FC" w:rsidR="000467FC" w:rsidP="000467FC" w:rsidRDefault="000467FC" w14:paraId="673FD59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157213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149323 7599 291</w:t>
      </w:r>
    </w:p>
    <w:p w:rsidRPr="000467FC" w:rsidR="000467FC" w:rsidP="000467FC" w:rsidRDefault="000467FC" w14:paraId="16F244B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151561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143192 7651 718</w:t>
      </w:r>
    </w:p>
    <w:p w:rsidRPr="000467FC" w:rsidR="000467FC" w:rsidP="000467FC" w:rsidRDefault="000467FC" w14:paraId="6744237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151818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142951 8081 786</w:t>
      </w:r>
    </w:p>
    <w:p w:rsidRPr="000467FC" w:rsidR="000467FC" w:rsidP="000467FC" w:rsidRDefault="000467FC" w14:paraId="3C122C8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144480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136250 7616 614</w:t>
      </w:r>
    </w:p>
    <w:p w:rsidRPr="000467FC" w:rsidR="000467FC" w:rsidP="000467FC" w:rsidRDefault="000467FC" w14:paraId="20441BA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140066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131849 7553 664</w:t>
      </w:r>
    </w:p>
    <w:p w:rsidRPr="000467FC" w:rsidR="000467FC" w:rsidP="000467FC" w:rsidRDefault="000467FC" w14:paraId="6FE4B35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133180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125189 7346 645</w:t>
      </w:r>
    </w:p>
    <w:p w:rsidRPr="000467FC" w:rsidR="000467FC" w:rsidP="000467FC" w:rsidRDefault="000467FC" w14:paraId="33C2331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130642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122526 7410 706</w:t>
      </w:r>
    </w:p>
    <w:p w:rsidRPr="000467FC" w:rsidR="000467FC" w:rsidP="000467FC" w:rsidRDefault="000467FC" w14:paraId="3C2E71F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125470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117546 7270 654</w:t>
      </w:r>
    </w:p>
    <w:p w:rsidRPr="000467FC" w:rsidR="000467FC" w:rsidP="000467FC" w:rsidRDefault="000467FC" w14:paraId="5CD5DEB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120607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112612 7319 666 10</w:t>
      </w:r>
    </w:p>
    <w:p w:rsidRPr="000467FC" w:rsidR="000467FC" w:rsidP="000467FC" w:rsidRDefault="000467FC" w14:paraId="13CD630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116370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108264 7324 770 12</w:t>
      </w:r>
    </w:p>
    <w:p w:rsidRPr="000467FC" w:rsidR="000467FC" w:rsidP="000467FC" w:rsidRDefault="000467FC" w14:paraId="495DC46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111533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103834 7032 649 18</w:t>
      </w:r>
    </w:p>
    <w:p w:rsidRPr="000467FC" w:rsidR="000467FC" w:rsidP="000467FC" w:rsidRDefault="000467FC" w14:paraId="2D43DB9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104168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96817 6639 579 133</w:t>
      </w:r>
    </w:p>
    <w:p w:rsidRPr="000467FC" w:rsidR="000467FC" w:rsidP="000467FC" w:rsidRDefault="000467FC" w14:paraId="1F4AF5B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99879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92522 6574 609 174</w:t>
      </w:r>
    </w:p>
    <w:p w:rsidRPr="000467FC" w:rsidR="000467FC" w:rsidP="000467FC" w:rsidRDefault="000467FC" w14:paraId="19C1FFA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97225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89816 6530 666 213</w:t>
      </w:r>
    </w:p>
    <w:p w:rsidRPr="000467FC" w:rsidR="000467FC" w:rsidP="000467FC" w:rsidRDefault="000467FC" w14:paraId="4279285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91918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85145 6040 580 153</w:t>
      </w:r>
    </w:p>
    <w:p w:rsidRPr="000467FC" w:rsidR="000467FC" w:rsidP="000467FC" w:rsidRDefault="000467FC" w14:paraId="3D0CA14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89395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82345 6176 661 213</w:t>
      </w:r>
    </w:p>
    <w:p w:rsidRPr="000467FC" w:rsidR="000467FC" w:rsidP="000467FC" w:rsidRDefault="000467FC" w14:paraId="2894630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83523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77133 5642 579 169</w:t>
      </w:r>
    </w:p>
    <w:p w:rsidRPr="000467FC" w:rsidR="000467FC" w:rsidP="000467FC" w:rsidRDefault="000467FC" w14:paraId="5FA7165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78993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72919 5371 532 171</w:t>
      </w:r>
    </w:p>
    <w:p w:rsidRPr="000467FC" w:rsidR="000467FC" w:rsidP="000467FC" w:rsidRDefault="000467FC" w14:paraId="281221C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74652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68868 5051 528 205</w:t>
      </w:r>
    </w:p>
    <w:p w:rsidRPr="000467FC" w:rsidR="000467FC" w:rsidP="000467FC" w:rsidRDefault="000467FC" w14:paraId="5AA61B3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70757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65281 4818 480 178</w:t>
      </w:r>
    </w:p>
    <w:p w:rsidRPr="000467FC" w:rsidR="000467FC" w:rsidP="000467FC" w:rsidRDefault="000467FC" w14:paraId="316F03F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66261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61233 4411 466 151</w:t>
      </w:r>
    </w:p>
    <w:p w:rsidRPr="000467FC" w:rsidR="000467FC" w:rsidP="000467FC" w:rsidRDefault="000467FC" w14:paraId="0AF805A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62619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57709 4265 491 154</w:t>
      </w:r>
    </w:p>
    <w:p w:rsidRPr="000467FC" w:rsidR="000467FC" w:rsidP="000467FC" w:rsidRDefault="000467FC" w14:paraId="67FDB93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59204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54523 4059 459 163</w:t>
      </w:r>
    </w:p>
    <w:p w:rsidRPr="000467FC" w:rsidR="000467FC" w:rsidP="000467FC" w:rsidRDefault="000467FC" w14:paraId="0BB7AC9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56566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51892 3915 557 202</w:t>
      </w:r>
    </w:p>
    <w:p w:rsidRPr="000467FC" w:rsidR="000467FC" w:rsidP="000467FC" w:rsidRDefault="000467FC" w14:paraId="206480A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54109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48873 4456 580 200</w:t>
      </w:r>
    </w:p>
    <w:p w:rsidRPr="000467FC" w:rsidR="000467FC" w:rsidP="000467FC" w:rsidRDefault="000467FC" w14:paraId="4AA9880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64138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58819 4387 669 263</w:t>
      </w:r>
    </w:p>
    <w:p w:rsidRPr="000467FC" w:rsidR="000467FC" w:rsidP="000467FC" w:rsidRDefault="000467FC" w14:paraId="64D42ED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41970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37816 3659 351 144</w:t>
      </w:r>
    </w:p>
    <w:p w:rsidRPr="000467FC" w:rsidR="000467FC" w:rsidP="000467FC" w:rsidRDefault="000467FC" w14:paraId="3B15ADB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51323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48208 2572 439 104</w:t>
      </w:r>
    </w:p>
    <w:p w:rsidRPr="000467FC" w:rsidR="000467FC" w:rsidP="000467FC" w:rsidRDefault="000467FC" w14:paraId="49B64DD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31130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25409 5293 344 84</w:t>
      </w:r>
    </w:p>
    <w:p w:rsidRPr="000467FC" w:rsidR="000467FC" w:rsidP="000467FC" w:rsidRDefault="000467FC" w14:paraId="71D56E2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104821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98933 5180 573 135</w:t>
      </w:r>
    </w:p>
    <w:p w:rsidRPr="000467FC" w:rsidR="000467FC" w:rsidP="000467FC" w:rsidRDefault="000467FC" w14:paraId="23EF8C5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66849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61052 5372 322 103</w:t>
      </w:r>
    </w:p>
    <w:p w:rsidRPr="000467FC" w:rsidR="000467FC" w:rsidP="000467FC" w:rsidRDefault="000467FC" w14:paraId="37E8761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76014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73197 2442 307 68</w:t>
      </w:r>
    </w:p>
    <w:p w:rsidRPr="000467FC" w:rsidR="000467FC" w:rsidP="000467FC" w:rsidRDefault="000467FC" w14:paraId="6C084EC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16070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12384 3487 160 39</w:t>
      </w:r>
    </w:p>
    <w:p w:rsidRPr="000467FC" w:rsidR="000467FC" w:rsidP="000467FC" w:rsidRDefault="000467FC" w14:paraId="15C378D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64579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62056 2357 117 49</w:t>
      </w:r>
    </w:p>
    <w:p w:rsidRPr="000467FC" w:rsidR="000467FC" w:rsidP="000467FC" w:rsidRDefault="000467FC" w14:paraId="06FED74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26136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24935 1113 56 32</w:t>
      </w:r>
    </w:p>
    <w:p w:rsidRPr="000467FC" w:rsidR="000467FC" w:rsidP="000467FC" w:rsidRDefault="000467FC" w14:paraId="7994663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4131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3642 435 33 21</w:t>
      </w:r>
    </w:p>
    <w:p w:rsidRPr="000467FC" w:rsidR="000467FC" w:rsidP="000467FC" w:rsidRDefault="000467FC" w14:paraId="4D23815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5068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4794 212 40 22</w:t>
      </w:r>
    </w:p>
    <w:p w:rsidRPr="000467FC" w:rsidR="000467FC" w:rsidP="000467FC" w:rsidRDefault="000467FC" w14:paraId="6625A33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1590 113 25 17</w:t>
      </w:r>
    </w:p>
    <w:p w:rsidRPr="000467FC" w:rsidR="000467FC" w:rsidP="000467FC" w:rsidRDefault="000467FC" w14:paraId="4CF3998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515 181 42 19</w:t>
      </w:r>
    </w:p>
    <w:p w:rsidRPr="000467FC" w:rsidR="000467FC" w:rsidP="000467FC" w:rsidRDefault="000467FC" w14:paraId="38557F0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3538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2938 553 26 21</w:t>
      </w:r>
    </w:p>
    <w:p w:rsidRPr="000467FC" w:rsidR="000467FC" w:rsidP="000467FC" w:rsidRDefault="000467FC" w14:paraId="42F6DEB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10672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10220 364 63 25</w:t>
      </w:r>
    </w:p>
    <w:p w:rsidRPr="000467FC" w:rsidR="000467FC" w:rsidP="000467FC" w:rsidRDefault="000467FC" w14:paraId="13CC2FD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2645 422 33 23</w:t>
      </w:r>
    </w:p>
    <w:p w:rsidRPr="000467FC" w:rsidR="000467FC" w:rsidP="000467FC" w:rsidRDefault="000467FC" w14:paraId="1B54E90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6531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6248 225 32 26</w:t>
      </w:r>
    </w:p>
    <w:p w:rsidRPr="000467FC" w:rsidR="000467FC" w:rsidP="000467FC" w:rsidRDefault="000467FC" w14:paraId="237CB72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1083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906 125 36 16</w:t>
      </w:r>
    </w:p>
    <w:p w:rsidRPr="000467FC" w:rsidR="000467FC" w:rsidP="000467FC" w:rsidRDefault="000467FC" w14:paraId="028AB4C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319 170 35 12</w:t>
      </w:r>
    </w:p>
    <w:p w:rsidRPr="000467FC" w:rsidR="000467FC" w:rsidP="000467FC" w:rsidRDefault="000467FC" w14:paraId="1E44E6F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2775 379 36 20</w:t>
      </w:r>
    </w:p>
    <w:p w:rsidRPr="000467FC" w:rsidR="000467FC" w:rsidP="000467FC" w:rsidRDefault="000467FC" w14:paraId="545D7AE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7411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7087 265 37 22</w:t>
      </w:r>
    </w:p>
    <w:p w:rsidRPr="000467FC" w:rsidR="000467FC" w:rsidP="000467FC" w:rsidRDefault="000467FC" w14:paraId="2141EE3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1846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1674 125 31 16</w:t>
      </w:r>
    </w:p>
    <w:p w:rsidRPr="000467FC" w:rsidR="000467FC" w:rsidP="000467FC" w:rsidRDefault="000467FC" w14:paraId="795C106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313 71 29 20</w:t>
      </w:r>
    </w:p>
    <w:p w:rsidRPr="000467FC" w:rsidR="000467FC" w:rsidP="000467FC" w:rsidRDefault="000467FC" w14:paraId="5BED9B7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454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340 79 23 12</w:t>
      </w:r>
    </w:p>
    <w:p w:rsidRPr="000467FC" w:rsidR="000467FC" w:rsidP="000467FC" w:rsidRDefault="000467FC" w14:paraId="457183C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1005 94 32 11</w:t>
      </w:r>
    </w:p>
    <w:p w:rsidRPr="000467FC" w:rsidR="000467FC" w:rsidP="000467FC" w:rsidRDefault="000467FC" w14:paraId="2ED99D4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1681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1521 117 23 20</w:t>
      </w:r>
    </w:p>
    <w:p w:rsidRPr="000467FC" w:rsidR="000467FC" w:rsidP="000467FC" w:rsidRDefault="000467FC" w14:paraId="6D73457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1028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906 87 18 17</w:t>
      </w:r>
    </w:p>
    <w:p w:rsidRPr="000467FC" w:rsidR="000467FC" w:rsidP="000467FC" w:rsidRDefault="000467FC" w14:paraId="7A3BF70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641 96 26 14</w:t>
      </w:r>
    </w:p>
    <w:p w:rsidRPr="000467FC" w:rsidR="000467FC" w:rsidP="000467FC" w:rsidRDefault="000467FC" w14:paraId="6980FF3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1342 197 35 19</w:t>
      </w:r>
    </w:p>
    <w:p w:rsidRPr="000467FC" w:rsidR="000467FC" w:rsidP="000467FC" w:rsidRDefault="000467FC" w14:paraId="14CADC6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3095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2808 246 26 15</w:t>
      </w:r>
    </w:p>
    <w:p w:rsidRPr="000467FC" w:rsidR="000467FC" w:rsidP="000467FC" w:rsidRDefault="000467FC" w14:paraId="45775BC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3761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3434 276 32 19</w:t>
      </w:r>
    </w:p>
    <w:p w:rsidRPr="000467FC" w:rsidR="000467FC" w:rsidP="000467FC" w:rsidRDefault="000467FC" w14:paraId="0F099A4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3767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3457 266 27 17</w:t>
      </w:r>
    </w:p>
    <w:p w:rsidRPr="000467FC" w:rsidR="000467FC" w:rsidP="000467FC" w:rsidRDefault="000467FC" w14:paraId="7E7017E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3680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3357 271 35 17</w:t>
      </w:r>
    </w:p>
    <w:p w:rsidRPr="000467FC" w:rsidR="000467FC" w:rsidP="000467FC" w:rsidRDefault="000467FC" w14:paraId="2D5162F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3501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3200 253 25 23</w:t>
      </w:r>
    </w:p>
    <w:p w:rsidRPr="000467FC" w:rsidR="000467FC" w:rsidP="000467FC" w:rsidRDefault="000467FC" w14:paraId="264E6F2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2984 250 36 27</w:t>
      </w:r>
    </w:p>
    <w:p w:rsidRPr="000467FC" w:rsidR="000467FC" w:rsidP="000467FC" w:rsidRDefault="000467FC" w14:paraId="2A0BFC3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3007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2723 223 41 20</w:t>
      </w:r>
    </w:p>
    <w:p w:rsidRPr="000467FC" w:rsidR="000467FC" w:rsidP="000467FC" w:rsidRDefault="000467FC" w14:paraId="28D6E4C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2871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2612 221 25 13</w:t>
      </w:r>
    </w:p>
    <w:p w:rsidRPr="000467FC" w:rsidR="000467FC" w:rsidP="000467FC" w:rsidRDefault="000467FC" w14:paraId="57128AB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2467 212 38 8</w:t>
      </w:r>
    </w:p>
    <w:p w:rsidRPr="000467FC" w:rsidR="000467FC" w:rsidP="000467FC" w:rsidRDefault="000467FC" w14:paraId="7D61719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2651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2400 194 40 17</w:t>
      </w:r>
    </w:p>
    <w:p w:rsidRPr="000467FC" w:rsidR="000467FC" w:rsidP="000467FC" w:rsidRDefault="000467FC" w14:paraId="1E4E99A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2369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2153 172 33 11</w:t>
      </w:r>
    </w:p>
    <w:p w:rsidRPr="000467FC" w:rsidR="000467FC" w:rsidP="000467FC" w:rsidRDefault="000467FC" w14:paraId="4869443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2078 198 34 22</w:t>
      </w:r>
    </w:p>
    <w:p w:rsidRPr="000467FC" w:rsidR="000467FC" w:rsidP="000467FC" w:rsidRDefault="000467FC" w14:paraId="096A630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2072 187 28 21</w:t>
      </w:r>
    </w:p>
    <w:p w:rsidRPr="000467FC" w:rsidR="000467FC" w:rsidP="000467FC" w:rsidRDefault="000467FC" w14:paraId="51649DE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1934 183 24 19</w:t>
      </w:r>
    </w:p>
    <w:p w:rsidRPr="000467FC" w:rsidR="000467FC" w:rsidP="000467FC" w:rsidRDefault="000467FC" w14:paraId="1C09F1B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1767 162 27 21</w:t>
      </w:r>
    </w:p>
    <w:p w:rsidRPr="000467FC" w:rsidR="000467FC" w:rsidP="000467FC" w:rsidRDefault="000467FC" w14:paraId="448AFB0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1807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1628 124 35 20</w:t>
      </w:r>
    </w:p>
    <w:p w:rsidRPr="000467FC" w:rsidR="000467FC" w:rsidP="000467FC" w:rsidRDefault="000467FC" w14:paraId="22CD3DE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1561 124 31 14</w:t>
      </w:r>
    </w:p>
    <w:p w:rsidRPr="000467FC" w:rsidR="000467FC" w:rsidP="000467FC" w:rsidRDefault="000467FC" w14:paraId="36CD3C4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1752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1565 141 27 19</w:t>
      </w:r>
    </w:p>
    <w:p w:rsidRPr="000467FC" w:rsidR="000467FC" w:rsidP="000467FC" w:rsidRDefault="000467FC" w14:paraId="7A8F77A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1684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1508 127 31 18</w:t>
      </w:r>
    </w:p>
    <w:p w:rsidRPr="000467FC" w:rsidR="000467FC" w:rsidP="000467FC" w:rsidRDefault="000467FC" w14:paraId="6CEEB43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1455 143 25 19</w:t>
      </w:r>
    </w:p>
    <w:p w:rsidRPr="000467FC" w:rsidR="000467FC" w:rsidP="000467FC" w:rsidRDefault="000467FC" w14:paraId="1C84546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1548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1385 117 29 17</w:t>
      </w:r>
    </w:p>
    <w:p w:rsidRPr="000467FC" w:rsidR="000467FC" w:rsidP="000467FC" w:rsidRDefault="000467FC" w14:paraId="1BA6FD1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1301 138 27 19</w:t>
      </w:r>
    </w:p>
    <w:p w:rsidRPr="000467FC" w:rsidR="000467FC" w:rsidP="000467FC" w:rsidRDefault="000467FC" w14:paraId="70471C2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1567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1383 138 26 20</w:t>
      </w:r>
    </w:p>
    <w:p w:rsidRPr="000467FC" w:rsidR="000467FC" w:rsidP="000467FC" w:rsidRDefault="000467FC" w14:paraId="730F55E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1256 143 26 20</w:t>
      </w:r>
    </w:p>
    <w:p w:rsidRPr="000467FC" w:rsidR="000467FC" w:rsidP="000467FC" w:rsidRDefault="000467FC" w14:paraId="2E60AF5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1264 122 25 20</w:t>
      </w:r>
    </w:p>
    <w:p w:rsidRPr="000467FC" w:rsidR="000467FC" w:rsidP="000467FC" w:rsidRDefault="000467FC" w14:paraId="4E330CF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1238 112 29 8</w:t>
      </w:r>
    </w:p>
    <w:p w:rsidRPr="000467FC" w:rsidR="000467FC" w:rsidP="000467FC" w:rsidRDefault="000467FC" w14:paraId="17847B2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1476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1330 105 24 17</w:t>
      </w:r>
    </w:p>
    <w:p w:rsidRPr="000467FC" w:rsidR="000467FC" w:rsidP="000467FC" w:rsidRDefault="000467FC" w14:paraId="5076505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1372 133 23 21</w:t>
      </w:r>
    </w:p>
    <w:p w:rsidRPr="000467FC" w:rsidR="000467FC" w:rsidP="000467FC" w:rsidRDefault="000467FC" w14:paraId="65F47E5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1461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1282 128 33 18</w:t>
      </w:r>
    </w:p>
    <w:p w:rsidRPr="000467FC" w:rsidR="000467FC" w:rsidP="000467FC" w:rsidRDefault="000467FC" w14:paraId="6F9F583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1282 137 19 16</w:t>
      </w:r>
    </w:p>
    <w:p w:rsidRPr="000467FC" w:rsidR="000467FC" w:rsidP="000467FC" w:rsidRDefault="000467FC" w14:paraId="4F08584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1299 116 28 16</w:t>
      </w:r>
    </w:p>
    <w:p w:rsidRPr="000467FC" w:rsidR="000467FC" w:rsidP="000467FC" w:rsidRDefault="000467FC" w14:paraId="0E2F5FE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1210 120 30 17</w:t>
      </w:r>
    </w:p>
    <w:p w:rsidRPr="000467FC" w:rsidR="000467FC" w:rsidP="000467FC" w:rsidRDefault="000467FC" w14:paraId="4A7EFF0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1273 104 27 21</w:t>
      </w:r>
    </w:p>
    <w:p w:rsidRPr="000467FC" w:rsidR="000467FC" w:rsidP="000467FC" w:rsidRDefault="000467FC" w14:paraId="050A8EC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1439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1293 111 21 14</w:t>
      </w:r>
    </w:p>
    <w:p w:rsidRPr="000467FC" w:rsidR="000467FC" w:rsidP="000467FC" w:rsidRDefault="000467FC" w14:paraId="01143CF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1388 137 24 17</w:t>
      </w:r>
    </w:p>
    <w:p w:rsidRPr="000467FC" w:rsidR="000467FC" w:rsidP="000467FC" w:rsidRDefault="000467FC" w14:paraId="00738CF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1582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1393 142 32 15</w:t>
      </w:r>
    </w:p>
    <w:p w:rsidRPr="000467FC" w:rsidR="000467FC" w:rsidP="000467FC" w:rsidRDefault="000467FC" w14:paraId="6BF3091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1609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1447 131 23 8</w:t>
      </w:r>
    </w:p>
    <w:p w:rsidRPr="000467FC" w:rsidR="000467FC" w:rsidP="000467FC" w:rsidRDefault="000467FC" w14:paraId="65B183C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1695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1529 136 18 12</w:t>
      </w:r>
    </w:p>
    <w:p w:rsidRPr="000467FC" w:rsidR="000467FC" w:rsidP="000467FC" w:rsidRDefault="000467FC" w14:paraId="6619132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1602 145 23 8</w:t>
      </w:r>
    </w:p>
    <w:p w:rsidRPr="000467FC" w:rsidR="000467FC" w:rsidP="000467FC" w:rsidRDefault="000467FC" w14:paraId="6B0193C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1774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1594 140 19 21</w:t>
      </w:r>
    </w:p>
    <w:p w:rsidRPr="000467FC" w:rsidR="000467FC" w:rsidP="000467FC" w:rsidRDefault="000467FC" w14:paraId="368FA28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1784 175 32 13</w:t>
      </w:r>
    </w:p>
    <w:p w:rsidRPr="000467FC" w:rsidR="000467FC" w:rsidP="000467FC" w:rsidRDefault="000467FC" w14:paraId="3F5B999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1945 163 32 9</w:t>
      </w:r>
    </w:p>
    <w:p w:rsidRPr="000467FC" w:rsidR="000467FC" w:rsidP="000467FC" w:rsidRDefault="000467FC" w14:paraId="381F3F2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2122 157 23 15</w:t>
      </w:r>
    </w:p>
    <w:p w:rsidRPr="000467FC" w:rsidR="000467FC" w:rsidP="000467FC" w:rsidRDefault="000467FC" w14:paraId="21C7394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2182 163 22 11</w:t>
      </w:r>
    </w:p>
    <w:p w:rsidRPr="000467FC" w:rsidR="000467FC" w:rsidP="000467FC" w:rsidRDefault="000467FC" w14:paraId="72EC23E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2513 189 27 16</w:t>
      </w:r>
    </w:p>
    <w:p w:rsidRPr="000467FC" w:rsidR="000467FC" w:rsidP="000467FC" w:rsidRDefault="000467FC" w14:paraId="682AB5C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2796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2576 184 23 13</w:t>
      </w:r>
    </w:p>
    <w:p w:rsidRPr="000467FC" w:rsidR="000467FC" w:rsidP="000467FC" w:rsidRDefault="000467FC" w14:paraId="498C712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3066 220 24 11</w:t>
      </w:r>
    </w:p>
    <w:p w:rsidRPr="000467FC" w:rsidR="000467FC" w:rsidP="000467FC" w:rsidRDefault="000467FC" w14:paraId="2BDEBC0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3494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3220 230 30 14</w:t>
      </w:r>
    </w:p>
    <w:p w:rsidRPr="000467FC" w:rsidR="000467FC" w:rsidP="000467FC" w:rsidRDefault="000467FC" w14:paraId="1AE0ACA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4063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3761 261 27 14</w:t>
      </w:r>
    </w:p>
    <w:p w:rsidRPr="000467FC" w:rsidR="000467FC" w:rsidP="000467FC" w:rsidRDefault="000467FC" w14:paraId="384CD83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4255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3936 286 20 13</w:t>
      </w:r>
    </w:p>
    <w:p w:rsidRPr="000467FC" w:rsidR="000467FC" w:rsidP="000467FC" w:rsidRDefault="000467FC" w14:paraId="770F836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4996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4641 318 27 10</w:t>
      </w:r>
    </w:p>
    <w:p w:rsidRPr="000467FC" w:rsidR="000467FC" w:rsidP="000467FC" w:rsidRDefault="000467FC" w14:paraId="2930126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5521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5126 357 28 10</w:t>
      </w:r>
    </w:p>
    <w:p w:rsidRPr="000467FC" w:rsidR="000467FC" w:rsidP="000467FC" w:rsidRDefault="000467FC" w14:paraId="343FD8E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5810 376 31 8</w:t>
      </w:r>
    </w:p>
    <w:p w:rsidRPr="000467FC" w:rsidR="000467FC" w:rsidP="000467FC" w:rsidRDefault="000467FC" w14:paraId="1071190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6741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6266 437 26 12</w:t>
      </w:r>
    </w:p>
    <w:p w:rsidRPr="000467FC" w:rsidR="000467FC" w:rsidP="000467FC" w:rsidRDefault="000467FC" w14:paraId="5DDA8FE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8402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7832 528 30 12</w:t>
      </w:r>
    </w:p>
    <w:p w:rsidRPr="000467FC" w:rsidR="000467FC" w:rsidP="000467FC" w:rsidRDefault="000467FC" w14:paraId="24CEEFF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8930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8312 573 33 12</w:t>
      </w:r>
    </w:p>
    <w:p w:rsidRPr="000467FC" w:rsidR="000467FC" w:rsidP="000467FC" w:rsidRDefault="000467FC" w14:paraId="31D81A1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10169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9534 589 38 8</w:t>
      </w:r>
    </w:p>
    <w:p w:rsidRPr="000467FC" w:rsidR="000467FC" w:rsidP="000467FC" w:rsidRDefault="000467FC" w14:paraId="4A6EA66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11180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10458 674 41 7</w:t>
      </w:r>
    </w:p>
    <w:p w:rsidRPr="000467FC" w:rsidR="000467FC" w:rsidP="000467FC" w:rsidRDefault="000467FC" w14:paraId="11F2650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13164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12358 752 47 7</w:t>
      </w:r>
    </w:p>
    <w:p w:rsidRPr="000467FC" w:rsidR="000467FC" w:rsidP="000467FC" w:rsidRDefault="000467FC" w14:paraId="1B1BA74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14854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13820 960 65 9</w:t>
      </w:r>
    </w:p>
    <w:p w:rsidRPr="000467FC" w:rsidR="000467FC" w:rsidP="000467FC" w:rsidRDefault="000467FC" w14:paraId="0EEDE6F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17678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16523 1092 51 12</w:t>
      </w:r>
    </w:p>
    <w:p w:rsidRPr="000467FC" w:rsidR="000467FC" w:rsidP="000467FC" w:rsidRDefault="000467FC" w14:paraId="57C1D80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19350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18061 1227 50 12</w:t>
      </w:r>
    </w:p>
    <w:p w:rsidRPr="000467FC" w:rsidR="000467FC" w:rsidP="000467FC" w:rsidRDefault="000467FC" w14:paraId="4289B05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21630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20227 1320 72 11</w:t>
      </w:r>
    </w:p>
    <w:p w:rsidRPr="000467FC" w:rsidR="000467FC" w:rsidP="000467FC" w:rsidRDefault="000467FC" w14:paraId="373F59C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26957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25291 1578 77 11</w:t>
      </w:r>
    </w:p>
    <w:p w:rsidRPr="000467FC" w:rsidR="000467FC" w:rsidP="000467FC" w:rsidRDefault="000467FC" w14:paraId="1464863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27045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25274 1681 79 11</w:t>
      </w:r>
    </w:p>
    <w:p w:rsidRPr="000467FC" w:rsidR="000467FC" w:rsidP="000467FC" w:rsidRDefault="000467FC" w14:paraId="6F7D615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23757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22162 1507 81 7</w:t>
      </w:r>
    </w:p>
    <w:p w:rsidRPr="000467FC" w:rsidR="000467FC" w:rsidP="000467FC" w:rsidRDefault="000467FC" w14:paraId="380C286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30498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28510 1895 86 7</w:t>
      </w:r>
    </w:p>
    <w:p w:rsidRPr="000467FC" w:rsidR="000467FC" w:rsidP="000467FC" w:rsidRDefault="000467FC" w14:paraId="4576397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54469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50783 3475 189 22</w:t>
      </w:r>
    </w:p>
    <w:p w:rsidRPr="000467FC" w:rsidR="000467FC" w:rsidP="000467FC" w:rsidRDefault="000467FC" w14:paraId="6386E8A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24583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22979 1514 83 7</w:t>
      </w:r>
    </w:p>
    <w:p w:rsidRPr="000467FC" w:rsidR="000467FC" w:rsidP="000467FC" w:rsidRDefault="000467FC" w14:paraId="49988D3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27052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25216 1713 109 14</w:t>
      </w:r>
    </w:p>
    <w:p w:rsidRPr="000467FC" w:rsidR="000467FC" w:rsidP="000467FC" w:rsidRDefault="000467FC" w14:paraId="7C6E271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28778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26790 1863 104 21</w:t>
      </w:r>
    </w:p>
    <w:p w:rsidRPr="000467FC" w:rsidR="000467FC" w:rsidP="000467FC" w:rsidRDefault="000467FC" w14:paraId="28DE41F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32708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30374 2198 129 7</w:t>
      </w:r>
    </w:p>
    <w:p w:rsidRPr="000467FC" w:rsidR="000467FC" w:rsidP="000467FC" w:rsidRDefault="000467FC" w14:paraId="7196A6B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53097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49456 3440 178 23</w:t>
      </w:r>
    </w:p>
    <w:p w:rsidRPr="000467FC" w:rsidR="000467FC" w:rsidP="000467FC" w:rsidRDefault="000467FC" w14:paraId="3B873EA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77494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72006 5243 219 26</w:t>
      </w:r>
    </w:p>
    <w:p w:rsidRPr="000467FC" w:rsidR="000467FC" w:rsidP="000467FC" w:rsidRDefault="000467FC" w14:paraId="4E7A998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22973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21038 1539 116 280</w:t>
      </w:r>
    </w:p>
    <w:p w:rsidRPr="000467FC" w:rsidR="000467FC" w:rsidP="000467FC" w:rsidRDefault="000467FC" w14:paraId="505FBCB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9502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869 3900 4431 302</w:t>
      </w:r>
    </w:p>
    <w:p w:rsidRPr="000467FC" w:rsidR="000467FC" w:rsidP="000467FC" w:rsidRDefault="000467FC" w14:paraId="03D84E1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105292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1730 94990 8092 480</w:t>
      </w:r>
    </w:p>
    <w:p w:rsidRPr="000467FC" w:rsidR="000467FC" w:rsidP="000467FC" w:rsidRDefault="000467FC" w14:paraId="1C38A15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43938B4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0E52435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=== Second read: Adapter 2 ===</w:t>
      </w:r>
    </w:p>
    <w:p w:rsidRPr="000467FC" w:rsidR="000467FC" w:rsidP="000467FC" w:rsidRDefault="000467FC" w14:paraId="04EE045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3A29967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Sequence: AGATCGGAAGAGCGTCGTGTAGGGAAAGAGTGT; Type: regular 3'; Length: 33; Trimmed: 10389233 times</w:t>
      </w:r>
    </w:p>
    <w:p w:rsidRPr="000467FC" w:rsidR="000467FC" w:rsidP="000467FC" w:rsidRDefault="000467FC" w14:paraId="687DF55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43393D6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Minimum overlap: 3</w:t>
      </w:r>
    </w:p>
    <w:p w:rsidRPr="000467FC" w:rsidR="000467FC" w:rsidP="000467FC" w:rsidRDefault="000467FC" w14:paraId="05F67B5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No. of allowed errors:</w:t>
      </w:r>
    </w:p>
    <w:p w:rsidRPr="000467FC" w:rsidR="000467FC" w:rsidP="000467FC" w:rsidRDefault="000467FC" w14:paraId="5BE7161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1-9 bp: 0; 10-19 bp: 1; 20-29 bp: 2; 30-33 bp: 3</w:t>
      </w:r>
    </w:p>
    <w:p w:rsidRPr="000467FC" w:rsidR="000467FC" w:rsidP="000467FC" w:rsidRDefault="000467FC" w14:paraId="4B476DD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0E4E744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Bases preceding removed adapters:</w:t>
      </w:r>
    </w:p>
    <w:p w:rsidRPr="000467FC" w:rsidR="000467FC" w:rsidP="000467FC" w:rsidRDefault="000467FC" w14:paraId="72CF9C1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A: 20.5%</w:t>
      </w:r>
    </w:p>
    <w:p w:rsidRPr="000467FC" w:rsidR="000467FC" w:rsidP="000467FC" w:rsidRDefault="000467FC" w14:paraId="21A3DF1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C: 25.5%</w:t>
      </w:r>
    </w:p>
    <w:p w:rsidRPr="000467FC" w:rsidR="000467FC" w:rsidP="000467FC" w:rsidRDefault="000467FC" w14:paraId="26B2732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G: 40.9%</w:t>
      </w:r>
    </w:p>
    <w:p w:rsidRPr="000467FC" w:rsidR="000467FC" w:rsidP="000467FC" w:rsidRDefault="000467FC" w14:paraId="26F8C4C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T: 13.0%</w:t>
      </w:r>
    </w:p>
    <w:p w:rsidRPr="000467FC" w:rsidR="000467FC" w:rsidP="000467FC" w:rsidRDefault="000467FC" w14:paraId="30A130A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 xml:space="preserve">  none/other: 0.0%</w:t>
      </w:r>
    </w:p>
    <w:p w:rsidRPr="000467FC" w:rsidR="000467FC" w:rsidP="000467FC" w:rsidRDefault="000467FC" w14:paraId="32D438E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</w:p>
    <w:p w:rsidRPr="000467FC" w:rsidR="000467FC" w:rsidP="000467FC" w:rsidRDefault="000467FC" w14:paraId="1297E5A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Overview of removed sequences</w:t>
      </w:r>
    </w:p>
    <w:p w:rsidRPr="000467FC" w:rsidR="000467FC" w:rsidP="000467FC" w:rsidRDefault="000467FC" w14:paraId="6851716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length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count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expect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max.err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error counts</w:t>
      </w:r>
    </w:p>
    <w:p w:rsidRPr="000467FC" w:rsidR="000467FC" w:rsidP="000467FC" w:rsidRDefault="000467FC" w14:paraId="1777AE4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3003262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2079067.9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3003262</w:t>
      </w:r>
    </w:p>
    <w:p w:rsidRPr="000467FC" w:rsidR="000467FC" w:rsidP="000467FC" w:rsidRDefault="000467FC" w14:paraId="6565559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787788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519767.0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787788</w:t>
      </w:r>
    </w:p>
    <w:p w:rsidRPr="000467FC" w:rsidR="000467FC" w:rsidP="000467FC" w:rsidRDefault="000467FC" w14:paraId="7B91A1D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335057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129941.7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335057</w:t>
      </w:r>
    </w:p>
    <w:p w:rsidRPr="000467FC" w:rsidR="000467FC" w:rsidP="000467FC" w:rsidRDefault="000467FC" w14:paraId="1CFA144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224417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32485.4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224417</w:t>
      </w:r>
    </w:p>
    <w:p w:rsidRPr="000467FC" w:rsidR="000467FC" w:rsidP="000467FC" w:rsidRDefault="000467FC" w14:paraId="40E91F4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208862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8121.4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208862</w:t>
      </w:r>
    </w:p>
    <w:p w:rsidRPr="000467FC" w:rsidR="000467FC" w:rsidP="000467FC" w:rsidRDefault="000467FC" w14:paraId="4A6253D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203036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2030.3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203036</w:t>
      </w:r>
    </w:p>
    <w:p w:rsidRPr="000467FC" w:rsidR="000467FC" w:rsidP="000467FC" w:rsidRDefault="000467FC" w14:paraId="39383A6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199402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507.6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195360 4042</w:t>
      </w:r>
    </w:p>
    <w:p w:rsidRPr="000467FC" w:rsidR="000467FC" w:rsidP="000467FC" w:rsidRDefault="000467FC" w14:paraId="3D25313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199797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126.9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192311 7486</w:t>
      </w:r>
    </w:p>
    <w:p w:rsidRPr="000467FC" w:rsidR="000467FC" w:rsidP="000467FC" w:rsidRDefault="000467FC" w14:paraId="56DE2D3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193210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31.7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186650 6560</w:t>
      </w:r>
    </w:p>
    <w:p w:rsidRPr="000467FC" w:rsidR="000467FC" w:rsidP="000467FC" w:rsidRDefault="000467FC" w14:paraId="2478E10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191663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7.9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185584 6079</w:t>
      </w:r>
    </w:p>
    <w:p w:rsidRPr="000467FC" w:rsidR="000467FC" w:rsidP="000467FC" w:rsidRDefault="000467FC" w14:paraId="4C5DD22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179545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174434 5111</w:t>
      </w:r>
    </w:p>
    <w:p w:rsidRPr="000467FC" w:rsidR="000467FC" w:rsidP="000467FC" w:rsidRDefault="000467FC" w14:paraId="4653679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180660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174728 5932</w:t>
      </w:r>
    </w:p>
    <w:p w:rsidRPr="000467FC" w:rsidR="000467FC" w:rsidP="000467FC" w:rsidRDefault="000467FC" w14:paraId="08B94A9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177541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171524 6017</w:t>
      </w:r>
    </w:p>
    <w:p w:rsidRPr="000467FC" w:rsidR="000467FC" w:rsidP="000467FC" w:rsidRDefault="000467FC" w14:paraId="476F7B0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168892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162834 6058</w:t>
      </w:r>
    </w:p>
    <w:p w:rsidRPr="000467FC" w:rsidR="000467FC" w:rsidP="000467FC" w:rsidRDefault="000467FC" w14:paraId="1AD015F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166900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160427 6473</w:t>
      </w:r>
    </w:p>
    <w:p w:rsidRPr="000467FC" w:rsidR="000467FC" w:rsidP="000467FC" w:rsidRDefault="000467FC" w14:paraId="3BE7445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159628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153265 6311 52</w:t>
      </w:r>
    </w:p>
    <w:p w:rsidRPr="000467FC" w:rsidR="000467FC" w:rsidP="000467FC" w:rsidRDefault="000467FC" w14:paraId="3235FD3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176422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168475 7830 117</w:t>
      </w:r>
    </w:p>
    <w:p w:rsidRPr="000467FC" w:rsidR="000467FC" w:rsidP="000467FC" w:rsidRDefault="000467FC" w14:paraId="5C3F527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174582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166409 7549 624</w:t>
      </w:r>
    </w:p>
    <w:p w:rsidRPr="000467FC" w:rsidR="000467FC" w:rsidP="000467FC" w:rsidRDefault="000467FC" w14:paraId="044B56E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121643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114629 6115 899</w:t>
      </w:r>
    </w:p>
    <w:p w:rsidRPr="000467FC" w:rsidR="000467FC" w:rsidP="000467FC" w:rsidRDefault="000467FC" w14:paraId="5951B42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136162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123807 10617 1738</w:t>
      </w:r>
    </w:p>
    <w:p w:rsidRPr="000467FC" w:rsidR="000467FC" w:rsidP="000467FC" w:rsidRDefault="000467FC" w14:paraId="2E7A47D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139774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124508 13067 2199</w:t>
      </w:r>
    </w:p>
    <w:p w:rsidRPr="000467FC" w:rsidR="000467FC" w:rsidP="000467FC" w:rsidRDefault="000467FC" w14:paraId="2423CC7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155580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134350 17089 4141</w:t>
      </w:r>
    </w:p>
    <w:p w:rsidRPr="000467FC" w:rsidR="000467FC" w:rsidP="000467FC" w:rsidRDefault="000467FC" w14:paraId="0C68C42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113975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102539 9668 1768</w:t>
      </w:r>
    </w:p>
    <w:p w:rsidRPr="000467FC" w:rsidR="000467FC" w:rsidP="000467FC" w:rsidRDefault="000467FC" w14:paraId="2A39155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124629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108183 13748 2698</w:t>
      </w:r>
    </w:p>
    <w:p w:rsidRPr="000467FC" w:rsidR="000467FC" w:rsidP="000467FC" w:rsidRDefault="000467FC" w14:paraId="6AF4349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141657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119348 17263 5034 12</w:t>
      </w:r>
    </w:p>
    <w:p w:rsidRPr="000467FC" w:rsidR="000467FC" w:rsidP="000467FC" w:rsidRDefault="000467FC" w14:paraId="3591A4F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105379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90152 12082 3129 16</w:t>
      </w:r>
    </w:p>
    <w:p w:rsidRPr="000467FC" w:rsidR="000467FC" w:rsidP="000467FC" w:rsidRDefault="000467FC" w14:paraId="2F71C4F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105249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89326 13261 2543 119</w:t>
      </w:r>
    </w:p>
    <w:p w:rsidRPr="000467FC" w:rsidR="000467FC" w:rsidP="000467FC" w:rsidRDefault="000467FC" w14:paraId="3A9CE9A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105291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88333 13282 2686 990</w:t>
      </w:r>
    </w:p>
    <w:p w:rsidRPr="000467FC" w:rsidR="000467FC" w:rsidP="000467FC" w:rsidRDefault="000467FC" w14:paraId="30BD7E6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87778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75068 10618 1623 469</w:t>
      </w:r>
    </w:p>
    <w:p w:rsidRPr="000467FC" w:rsidR="000467FC" w:rsidP="000467FC" w:rsidRDefault="000467FC" w14:paraId="70A7B04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94308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79266 11499 2451 1092</w:t>
      </w:r>
    </w:p>
    <w:p w:rsidRPr="000467FC" w:rsidR="000467FC" w:rsidP="000467FC" w:rsidRDefault="000467FC" w14:paraId="6C2272B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87270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72187 11793 2458 832</w:t>
      </w:r>
    </w:p>
    <w:p w:rsidRPr="000467FC" w:rsidR="000467FC" w:rsidP="000467FC" w:rsidRDefault="000467FC" w14:paraId="009828C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86666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73538 10023 2116 989</w:t>
      </w:r>
    </w:p>
    <w:p w:rsidRPr="000467FC" w:rsidR="000467FC" w:rsidP="000467FC" w:rsidRDefault="000467FC" w14:paraId="68623B9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105622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83876 15303 4454 1989</w:t>
      </w:r>
    </w:p>
    <w:p w:rsidRPr="000467FC" w:rsidR="000467FC" w:rsidP="000467FC" w:rsidRDefault="000467FC" w14:paraId="1B94875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54804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46664 6559 1096 485</w:t>
      </w:r>
    </w:p>
    <w:p w:rsidRPr="000467FC" w:rsidR="000467FC" w:rsidP="000467FC" w:rsidRDefault="000467FC" w14:paraId="2C17F89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72342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59530 10123 1991 698</w:t>
      </w:r>
    </w:p>
    <w:p w:rsidRPr="000467FC" w:rsidR="000467FC" w:rsidP="000467FC" w:rsidRDefault="000467FC" w14:paraId="2EA9256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78740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62127 11620 3305 1688</w:t>
      </w:r>
    </w:p>
    <w:p w:rsidRPr="000467FC" w:rsidR="000467FC" w:rsidP="000467FC" w:rsidRDefault="000467FC" w14:paraId="2A0CCB1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57719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48753 7225 1267 474</w:t>
      </w:r>
    </w:p>
    <w:p w:rsidRPr="000467FC" w:rsidR="000467FC" w:rsidP="000467FC" w:rsidRDefault="000467FC" w14:paraId="47D90A8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79987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63578 11398 3313 1698</w:t>
      </w:r>
    </w:p>
    <w:p w:rsidRPr="000467FC" w:rsidR="000467FC" w:rsidP="000467FC" w:rsidRDefault="000467FC" w14:paraId="6C76961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40949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35775 4337 625 212</w:t>
      </w:r>
    </w:p>
    <w:p w:rsidRPr="000467FC" w:rsidR="000467FC" w:rsidP="000467FC" w:rsidRDefault="000467FC" w14:paraId="1C68EC8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53988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45154 6759 1408 667</w:t>
      </w:r>
    </w:p>
    <w:p w:rsidRPr="000467FC" w:rsidR="000467FC" w:rsidP="000467FC" w:rsidRDefault="000467FC" w14:paraId="004636A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54377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44930 7277 1627 543</w:t>
      </w:r>
    </w:p>
    <w:p w:rsidRPr="000467FC" w:rsidR="000467FC" w:rsidP="000467FC" w:rsidRDefault="000467FC" w14:paraId="20AC89E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43659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37572 4965 828 294</w:t>
      </w:r>
    </w:p>
    <w:p w:rsidRPr="000467FC" w:rsidR="000467FC" w:rsidP="000467FC" w:rsidRDefault="000467FC" w14:paraId="1634255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62534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51102 8585 2096 751</w:t>
      </w:r>
    </w:p>
    <w:p w:rsidRPr="000467FC" w:rsidR="000467FC" w:rsidP="000467FC" w:rsidRDefault="000467FC" w14:paraId="69892D1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28505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24303 3337 641 224</w:t>
      </w:r>
    </w:p>
    <w:p w:rsidRPr="000467FC" w:rsidR="000467FC" w:rsidP="000467FC" w:rsidRDefault="000467FC" w14:paraId="4E944EF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34633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29597 4044 728 264</w:t>
      </w:r>
    </w:p>
    <w:p w:rsidRPr="000467FC" w:rsidR="000467FC" w:rsidP="000467FC" w:rsidRDefault="000467FC" w14:paraId="2AA6DBC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37979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31985 4749 935 310</w:t>
      </w:r>
    </w:p>
    <w:p w:rsidRPr="000467FC" w:rsidR="000467FC" w:rsidP="000467FC" w:rsidRDefault="000467FC" w14:paraId="5E4A775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28731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24940 3161 458 172</w:t>
      </w:r>
    </w:p>
    <w:p w:rsidRPr="000467FC" w:rsidR="000467FC" w:rsidP="000467FC" w:rsidRDefault="000467FC" w14:paraId="69D2710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29108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25208 3193 508 199</w:t>
      </w:r>
    </w:p>
    <w:p w:rsidRPr="000467FC" w:rsidR="000467FC" w:rsidP="000467FC" w:rsidRDefault="000467FC" w14:paraId="4947A4A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26309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22404 3117 588 200</w:t>
      </w:r>
    </w:p>
    <w:p w:rsidRPr="000467FC" w:rsidR="000467FC" w:rsidP="000467FC" w:rsidRDefault="000467FC" w14:paraId="5C84D64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30077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25264 3829 732 252</w:t>
      </w:r>
    </w:p>
    <w:p w:rsidRPr="000467FC" w:rsidR="000467FC" w:rsidP="000467FC" w:rsidRDefault="000467FC" w14:paraId="6F1DA82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19210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16793 1973 333 111</w:t>
      </w:r>
    </w:p>
    <w:p w:rsidRPr="000467FC" w:rsidR="000467FC" w:rsidP="000467FC" w:rsidRDefault="000467FC" w14:paraId="5FC7CC4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22818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19235 2793 577 213</w:t>
      </w:r>
    </w:p>
    <w:p w:rsidRPr="000467FC" w:rsidR="000467FC" w:rsidP="000467FC" w:rsidRDefault="000467FC" w14:paraId="0EF3EAC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20731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17764 2387 421 159</w:t>
      </w:r>
    </w:p>
    <w:p w:rsidRPr="000467FC" w:rsidR="000467FC" w:rsidP="000467FC" w:rsidRDefault="000467FC" w14:paraId="3E819B5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18126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15685 1939 368 134</w:t>
      </w:r>
    </w:p>
    <w:p w:rsidRPr="000467FC" w:rsidR="000467FC" w:rsidP="000467FC" w:rsidRDefault="000467FC" w14:paraId="0D325A4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18587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15460 2346 537 244</w:t>
      </w:r>
    </w:p>
    <w:p w:rsidRPr="000467FC" w:rsidR="000467FC" w:rsidP="000467FC" w:rsidRDefault="000467FC" w14:paraId="5FBD928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19920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16644 2588 505 183</w:t>
      </w:r>
    </w:p>
    <w:p w:rsidRPr="000467FC" w:rsidR="000467FC" w:rsidP="000467FC" w:rsidRDefault="000467FC" w14:paraId="06AA5AB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13826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11705 1725 286 110</w:t>
      </w:r>
    </w:p>
    <w:p w:rsidRPr="000467FC" w:rsidR="000467FC" w:rsidP="000467FC" w:rsidRDefault="000467FC" w14:paraId="5067285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13497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11722 1439 256 80</w:t>
      </w:r>
    </w:p>
    <w:p w:rsidRPr="000467FC" w:rsidR="000467FC" w:rsidP="000467FC" w:rsidRDefault="000467FC" w14:paraId="2083C09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10930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9539 1103 209 79</w:t>
      </w:r>
    </w:p>
    <w:p w:rsidRPr="000467FC" w:rsidR="000467FC" w:rsidP="000467FC" w:rsidRDefault="000467FC" w14:paraId="797F332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12855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11059 1417 263 116</w:t>
      </w:r>
    </w:p>
    <w:p w:rsidRPr="000467FC" w:rsidR="000467FC" w:rsidP="000467FC" w:rsidRDefault="000467FC" w14:paraId="1FDAF72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8000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6937 853 156 54</w:t>
      </w:r>
    </w:p>
    <w:p w:rsidRPr="000467FC" w:rsidR="000467FC" w:rsidP="000467FC" w:rsidRDefault="000467FC" w14:paraId="2E494B3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9154 1132 194 86</w:t>
      </w:r>
    </w:p>
    <w:p w:rsidRPr="000467FC" w:rsidR="000467FC" w:rsidP="000467FC" w:rsidRDefault="000467FC" w14:paraId="4CD877D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7620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6668 755 141 56</w:t>
      </w:r>
    </w:p>
    <w:p w:rsidRPr="000467FC" w:rsidR="000467FC" w:rsidP="000467FC" w:rsidRDefault="000467FC" w14:paraId="2779752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7273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6225 828 166 54</w:t>
      </w:r>
    </w:p>
    <w:p w:rsidRPr="000467FC" w:rsidR="000467FC" w:rsidP="000467FC" w:rsidRDefault="000467FC" w14:paraId="7990260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8667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7426 976 190 75</w:t>
      </w:r>
    </w:p>
    <w:p w:rsidRPr="000467FC" w:rsidR="000467FC" w:rsidP="000467FC" w:rsidRDefault="000467FC" w14:paraId="2A105BC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6700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5764 727 147 62</w:t>
      </w:r>
    </w:p>
    <w:p w:rsidRPr="000467FC" w:rsidR="000467FC" w:rsidP="000467FC" w:rsidRDefault="000467FC" w14:paraId="509D846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4612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3930 557 84 41</w:t>
      </w:r>
    </w:p>
    <w:p w:rsidRPr="000467FC" w:rsidR="000467FC" w:rsidP="000467FC" w:rsidRDefault="000467FC" w14:paraId="45EE776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8053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6877 892 204 80</w:t>
      </w:r>
    </w:p>
    <w:p w:rsidRPr="000467FC" w:rsidR="000467FC" w:rsidP="000467FC" w:rsidRDefault="000467FC" w14:paraId="6868A06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2707 407 69 51</w:t>
      </w:r>
    </w:p>
    <w:p w:rsidRPr="000467FC" w:rsidR="000467FC" w:rsidP="000467FC" w:rsidRDefault="000467FC" w14:paraId="10DDBF3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4506 585 153 66</w:t>
      </w:r>
    </w:p>
    <w:p w:rsidRPr="000467FC" w:rsidR="000467FC" w:rsidP="000467FC" w:rsidRDefault="000467FC" w14:paraId="25FEA01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5277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4456 607 135 79</w:t>
      </w:r>
    </w:p>
    <w:p w:rsidRPr="000467FC" w:rsidR="000467FC" w:rsidP="000467FC" w:rsidRDefault="000467FC" w14:paraId="345061C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5458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4617 643 129 69</w:t>
      </w:r>
    </w:p>
    <w:p w:rsidRPr="000467FC" w:rsidR="000467FC" w:rsidP="000467FC" w:rsidRDefault="000467FC" w14:paraId="0AC3FDD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5568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4911 485 117 55</w:t>
      </w:r>
    </w:p>
    <w:p w:rsidRPr="000467FC" w:rsidR="000467FC" w:rsidP="000467FC" w:rsidRDefault="000467FC" w14:paraId="1BECEB5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1590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1279 227 52 32</w:t>
      </w:r>
    </w:p>
    <w:p w:rsidRPr="000467FC" w:rsidR="000467FC" w:rsidP="000467FC" w:rsidRDefault="000467FC" w14:paraId="6B0CDC6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2629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2251 278 67 33</w:t>
      </w:r>
    </w:p>
    <w:p w:rsidRPr="000467FC" w:rsidR="000467FC" w:rsidP="000467FC" w:rsidRDefault="000467FC" w14:paraId="676FD13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2745 351 85 64</w:t>
      </w:r>
    </w:p>
    <w:p w:rsidRPr="000467FC" w:rsidR="000467FC" w:rsidP="000467FC" w:rsidRDefault="000467FC" w14:paraId="47BA834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3320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2760 404 98 58</w:t>
      </w:r>
    </w:p>
    <w:p w:rsidRPr="000467FC" w:rsidR="000467FC" w:rsidP="000467FC" w:rsidRDefault="000467FC" w14:paraId="594BE3A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3185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2688 352 97 48</w:t>
      </w:r>
    </w:p>
    <w:p w:rsidRPr="000467FC" w:rsidR="000467FC" w:rsidP="000467FC" w:rsidRDefault="000467FC" w14:paraId="4F69973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2882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2344 393 94 51</w:t>
      </w:r>
    </w:p>
    <w:p w:rsidRPr="000467FC" w:rsidR="000467FC" w:rsidP="000467FC" w:rsidRDefault="000467FC" w14:paraId="20DA39F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2792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2323 340 84 45</w:t>
      </w:r>
    </w:p>
    <w:p w:rsidRPr="000467FC" w:rsidR="000467FC" w:rsidP="000467FC" w:rsidRDefault="000467FC" w14:paraId="6EEED30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2304 277 99 45</w:t>
      </w:r>
    </w:p>
    <w:p w:rsidRPr="000467FC" w:rsidR="000467FC" w:rsidP="000467FC" w:rsidRDefault="000467FC" w14:paraId="5B21CD7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2547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2105 303 76 63</w:t>
      </w:r>
    </w:p>
    <w:p w:rsidRPr="000467FC" w:rsidR="000467FC" w:rsidP="000467FC" w:rsidRDefault="000467FC" w14:paraId="3AD5257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2373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1966 278 72 57</w:t>
      </w:r>
    </w:p>
    <w:p w:rsidRPr="000467FC" w:rsidR="000467FC" w:rsidP="000467FC" w:rsidRDefault="000467FC" w14:paraId="1E0B96D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1945 298 93 68</w:t>
      </w:r>
    </w:p>
    <w:p w:rsidRPr="000467FC" w:rsidR="000467FC" w:rsidP="000467FC" w:rsidRDefault="000467FC" w14:paraId="3DA6373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2135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1738 266 81 50</w:t>
      </w:r>
    </w:p>
    <w:p w:rsidRPr="000467FC" w:rsidR="000467FC" w:rsidP="000467FC" w:rsidRDefault="000467FC" w14:paraId="2CA1A1B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1630 248 87 55</w:t>
      </w:r>
    </w:p>
    <w:p w:rsidRPr="000467FC" w:rsidR="000467FC" w:rsidP="000467FC" w:rsidRDefault="000467FC" w14:paraId="4FC57D5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1876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1538 221 78 39</w:t>
      </w:r>
    </w:p>
    <w:p w:rsidRPr="000467FC" w:rsidR="000467FC" w:rsidP="000467FC" w:rsidRDefault="000467FC" w14:paraId="66662B4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1416 235 102 47</w:t>
      </w:r>
    </w:p>
    <w:p w:rsidRPr="000467FC" w:rsidR="000467FC" w:rsidP="000467FC" w:rsidRDefault="000467FC" w14:paraId="78961C6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1450 238 93 39</w:t>
      </w:r>
    </w:p>
    <w:p w:rsidRPr="000467FC" w:rsidR="000467FC" w:rsidP="000467FC" w:rsidRDefault="000467FC" w14:paraId="31CB7ED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1750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1397 215 83 55</w:t>
      </w:r>
    </w:p>
    <w:p w:rsidRPr="000467FC" w:rsidR="000467FC" w:rsidP="000467FC" w:rsidRDefault="000467FC" w14:paraId="66CD000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1665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1340 223 64 38</w:t>
      </w:r>
    </w:p>
    <w:p w:rsidRPr="000467FC" w:rsidR="000467FC" w:rsidP="000467FC" w:rsidRDefault="000467FC" w14:paraId="6185E54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1249 206 85 53</w:t>
      </w:r>
    </w:p>
    <w:p w:rsidRPr="000467FC" w:rsidR="000467FC" w:rsidP="000467FC" w:rsidRDefault="000467FC" w14:paraId="68BAAAF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1214 197 84 37</w:t>
      </w:r>
    </w:p>
    <w:p w:rsidRPr="000467FC" w:rsidR="000467FC" w:rsidP="000467FC" w:rsidRDefault="000467FC" w14:paraId="5C3E9AF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1311 197 79 46</w:t>
      </w:r>
    </w:p>
    <w:p w:rsidRPr="000467FC" w:rsidR="000467FC" w:rsidP="000467FC" w:rsidRDefault="000467FC" w14:paraId="68CB63D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1495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1178 204 67 46</w:t>
      </w:r>
    </w:p>
    <w:p w:rsidRPr="000467FC" w:rsidR="000467FC" w:rsidP="000467FC" w:rsidRDefault="000467FC" w14:paraId="5DC15FA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1174 184 70 32</w:t>
      </w:r>
    </w:p>
    <w:p w:rsidRPr="000467FC" w:rsidR="000467FC" w:rsidP="000467FC" w:rsidRDefault="000467FC" w14:paraId="5E8081B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1129 174 62 43</w:t>
      </w:r>
    </w:p>
    <w:p w:rsidRPr="000467FC" w:rsidR="000467FC" w:rsidP="000467FC" w:rsidRDefault="000467FC" w14:paraId="02FDD5E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1204 204 56 51</w:t>
      </w:r>
    </w:p>
    <w:p w:rsidRPr="000467FC" w:rsidR="000467FC" w:rsidP="000467FC" w:rsidRDefault="000467FC" w14:paraId="5F02BE4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1560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1242 208 67 43</w:t>
      </w:r>
    </w:p>
    <w:p w:rsidRPr="000467FC" w:rsidR="000467FC" w:rsidP="000467FC" w:rsidRDefault="000467FC" w14:paraId="074A83B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1470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1179 179 65 47</w:t>
      </w:r>
    </w:p>
    <w:p w:rsidRPr="000467FC" w:rsidR="000467FC" w:rsidP="000467FC" w:rsidRDefault="000467FC" w14:paraId="50ABA66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1179 184 67 55</w:t>
      </w:r>
    </w:p>
    <w:p w:rsidRPr="000467FC" w:rsidR="000467FC" w:rsidP="000467FC" w:rsidRDefault="000467FC" w14:paraId="641B634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1475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1175 167 77 56</w:t>
      </w:r>
    </w:p>
    <w:p w:rsidRPr="000467FC" w:rsidR="000467FC" w:rsidP="000467FC" w:rsidRDefault="000467FC" w14:paraId="09BBAA6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1391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1124 167 62 38</w:t>
      </w:r>
    </w:p>
    <w:p w:rsidRPr="000467FC" w:rsidR="000467FC" w:rsidP="000467FC" w:rsidRDefault="000467FC" w14:paraId="7F84F99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1182 164 65 38</w:t>
      </w:r>
    </w:p>
    <w:p w:rsidRPr="000467FC" w:rsidR="000467FC" w:rsidP="000467FC" w:rsidRDefault="000467FC" w14:paraId="2B67532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1177 170 64 48</w:t>
      </w:r>
    </w:p>
    <w:p w:rsidRPr="000467FC" w:rsidR="000467FC" w:rsidP="000467FC" w:rsidRDefault="000467FC" w14:paraId="35EE7F8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1582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1295 173 66 48</w:t>
      </w:r>
    </w:p>
    <w:p w:rsidRPr="000467FC" w:rsidR="000467FC" w:rsidP="000467FC" w:rsidRDefault="000467FC" w14:paraId="199E140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1308 185 71 36</w:t>
      </w:r>
    </w:p>
    <w:p w:rsidRPr="000467FC" w:rsidR="000467FC" w:rsidP="000467FC" w:rsidRDefault="000467FC" w14:paraId="6073827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1639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1356 171 64 48</w:t>
      </w:r>
    </w:p>
    <w:p w:rsidRPr="000467FC" w:rsidR="000467FC" w:rsidP="000467FC" w:rsidRDefault="000467FC" w14:paraId="4A622B3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1389 219 61 46</w:t>
      </w:r>
    </w:p>
    <w:p w:rsidRPr="000467FC" w:rsidR="000467FC" w:rsidP="000467FC" w:rsidRDefault="000467FC" w14:paraId="331F9D3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1487 203 60 43</w:t>
      </w:r>
    </w:p>
    <w:p w:rsidRPr="000467FC" w:rsidR="000467FC" w:rsidP="000467FC" w:rsidRDefault="000467FC" w14:paraId="5EE00DF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1779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1485 192 65 37</w:t>
      </w:r>
    </w:p>
    <w:p w:rsidRPr="000467FC" w:rsidR="000467FC" w:rsidP="000467FC" w:rsidRDefault="000467FC" w14:paraId="5484B0A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2011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1711 198 59 43</w:t>
      </w:r>
    </w:p>
    <w:p w:rsidRPr="000467FC" w:rsidR="000467FC" w:rsidP="000467FC" w:rsidRDefault="000467FC" w14:paraId="017983B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1835 231 70 42</w:t>
      </w:r>
    </w:p>
    <w:p w:rsidRPr="000467FC" w:rsidR="000467FC" w:rsidP="000467FC" w:rsidRDefault="000467FC" w14:paraId="2DBE817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1998 221 76 39</w:t>
      </w:r>
    </w:p>
    <w:p w:rsidRPr="000467FC" w:rsidR="000467FC" w:rsidP="000467FC" w:rsidRDefault="000467FC" w14:paraId="0079430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2386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2042 245 57 42</w:t>
      </w:r>
    </w:p>
    <w:p w:rsidRPr="000467FC" w:rsidR="000467FC" w:rsidP="000467FC" w:rsidRDefault="000467FC" w14:paraId="470CC9C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2727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2309 299 70 49</w:t>
      </w:r>
    </w:p>
    <w:p w:rsidRPr="000467FC" w:rsidR="000467FC" w:rsidP="000467FC" w:rsidRDefault="000467FC" w14:paraId="50A6C1C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2777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2354 301 68 54</w:t>
      </w:r>
    </w:p>
    <w:p w:rsidRPr="000467FC" w:rsidR="000467FC" w:rsidP="000467FC" w:rsidRDefault="000467FC" w14:paraId="28641BF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3296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2909 276 74 37</w:t>
      </w:r>
    </w:p>
    <w:p w:rsidRPr="000467FC" w:rsidR="000467FC" w:rsidP="000467FC" w:rsidRDefault="000467FC" w14:paraId="2391F9E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3471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3003 337 59 72</w:t>
      </w:r>
    </w:p>
    <w:p w:rsidRPr="000467FC" w:rsidR="000467FC" w:rsidP="000467FC" w:rsidRDefault="000467FC" w14:paraId="322CA93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4015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3509 360 93 53</w:t>
      </w:r>
    </w:p>
    <w:p w:rsidRPr="000467FC" w:rsidR="000467FC" w:rsidP="000467FC" w:rsidRDefault="000467FC" w14:paraId="7665B4A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4176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3677 354 93 52</w:t>
      </w:r>
    </w:p>
    <w:p w:rsidRPr="000467FC" w:rsidR="000467FC" w:rsidP="000467FC" w:rsidRDefault="000467FC" w14:paraId="36D0FBB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4972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4398 438 91 45</w:t>
      </w:r>
    </w:p>
    <w:p w:rsidRPr="000467FC" w:rsidR="000467FC" w:rsidP="000467FC" w:rsidRDefault="000467FC" w14:paraId="0A5524B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5456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4819 503 87 47</w:t>
      </w:r>
    </w:p>
    <w:p w:rsidRPr="000467FC" w:rsidR="000467FC" w:rsidP="000467FC" w:rsidRDefault="000467FC" w14:paraId="7F6DA79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6119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5370 570 110 69</w:t>
      </w:r>
    </w:p>
    <w:p w:rsidRPr="000467FC" w:rsidR="000467FC" w:rsidP="000467FC" w:rsidRDefault="000467FC" w14:paraId="2CC421E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6636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5846 599 138 53</w:t>
      </w:r>
    </w:p>
    <w:p w:rsidRPr="000467FC" w:rsidR="000467FC" w:rsidP="000467FC" w:rsidRDefault="000467FC" w14:paraId="7B557C1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8268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7359 696 141 72</w:t>
      </w:r>
    </w:p>
    <w:p w:rsidRPr="000467FC" w:rsidR="000467FC" w:rsidP="000467FC" w:rsidRDefault="000467FC" w14:paraId="1986BB7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8800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7827 769 133 71</w:t>
      </w:r>
    </w:p>
    <w:p w:rsidRPr="000467FC" w:rsidR="000467FC" w:rsidP="000467FC" w:rsidRDefault="000467FC" w14:paraId="60D2FC7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10041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9030 795 124 92</w:t>
      </w:r>
    </w:p>
    <w:p w:rsidRPr="000467FC" w:rsidR="000467FC" w:rsidP="000467FC" w:rsidRDefault="000467FC" w14:paraId="192CC74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11040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9908 911 145 76</w:t>
      </w:r>
    </w:p>
    <w:p w:rsidRPr="000467FC" w:rsidR="000467FC" w:rsidP="000467FC" w:rsidRDefault="000467FC" w14:paraId="65E5213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12992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11737 1051 154 50</w:t>
      </w:r>
    </w:p>
    <w:p w:rsidRPr="000467FC" w:rsidR="000467FC" w:rsidP="000467FC" w:rsidRDefault="000467FC" w14:paraId="2239217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14683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13142 1239 192 110</w:t>
      </w:r>
    </w:p>
    <w:p w:rsidRPr="000467FC" w:rsidR="000467FC" w:rsidP="000467FC" w:rsidRDefault="000467FC" w14:paraId="04C49E5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17449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15551 1515 268 115</w:t>
      </w:r>
    </w:p>
    <w:p w:rsidRPr="000467FC" w:rsidR="000467FC" w:rsidP="000467FC" w:rsidRDefault="000467FC" w14:paraId="05FAD1C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19156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17274 1579 202 101</w:t>
      </w:r>
    </w:p>
    <w:p w:rsidRPr="000467FC" w:rsidR="000467FC" w:rsidP="000467FC" w:rsidRDefault="000467FC" w14:paraId="024EDAA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21357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19323 1669 239 126</w:t>
      </w:r>
    </w:p>
    <w:p w:rsidRPr="000467FC" w:rsidR="000467FC" w:rsidP="000467FC" w:rsidRDefault="000467FC" w14:paraId="2625CDF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26578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24028 2065 308 177</w:t>
      </w:r>
    </w:p>
    <w:p w:rsidRPr="000467FC" w:rsidR="000467FC" w:rsidP="000467FC" w:rsidRDefault="000467FC" w14:paraId="135C670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26606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23858 2217 326 205</w:t>
      </w:r>
    </w:p>
    <w:p w:rsidRPr="000467FC" w:rsidR="000467FC" w:rsidP="000467FC" w:rsidRDefault="000467FC" w14:paraId="5AE8B17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139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23354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20934 1950 311 159</w:t>
      </w:r>
    </w:p>
    <w:p w:rsidRPr="000467FC" w:rsidR="000467FC" w:rsidP="000467FC" w:rsidRDefault="000467FC" w14:paraId="2BEDC24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30193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27234 2433 362 164</w:t>
      </w:r>
    </w:p>
    <w:p w:rsidRPr="000467FC" w:rsidR="000467FC" w:rsidP="000467FC" w:rsidRDefault="000467FC" w14:paraId="5B421A2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53868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48214 4689 652 313</w:t>
      </w:r>
    </w:p>
    <w:p w:rsidRPr="000467FC" w:rsidR="000467FC" w:rsidP="000467FC" w:rsidRDefault="000467FC" w14:paraId="11F1D1D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24198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21729 1998 319 152</w:t>
      </w:r>
    </w:p>
    <w:p w:rsidRPr="000467FC" w:rsidR="000467FC" w:rsidP="000467FC" w:rsidRDefault="000467FC" w14:paraId="050AE04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26744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23939 2345 322 138</w:t>
      </w:r>
    </w:p>
    <w:p w:rsidRPr="000467FC" w:rsidR="000467FC" w:rsidP="000467FC" w:rsidRDefault="000467FC" w14:paraId="0D4A8A6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144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28422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25534 2343 350 195</w:t>
      </w:r>
    </w:p>
    <w:p w:rsidRPr="000467FC" w:rsidR="000467FC" w:rsidP="000467FC" w:rsidRDefault="000467FC" w14:paraId="7FABD13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145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32141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28785 2679 445 232</w:t>
      </w:r>
    </w:p>
    <w:p w:rsidRPr="000467FC" w:rsidR="000467FC" w:rsidP="000467FC" w:rsidRDefault="000467FC" w14:paraId="7D859E8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146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52271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47066 4164 698 343</w:t>
      </w:r>
    </w:p>
    <w:p w:rsidRPr="000467FC" w:rsidR="000467FC" w:rsidP="000467FC" w:rsidRDefault="000467FC" w14:paraId="0A200E7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76601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68590 6640 953 418</w:t>
      </w:r>
    </w:p>
    <w:p w:rsidRPr="000467FC" w:rsidR="000467FC" w:rsidP="000467FC" w:rsidRDefault="000467FC" w14:paraId="0AD8C31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148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22262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19984 1827 295 156</w:t>
      </w:r>
    </w:p>
    <w:p w:rsidRPr="000467FC" w:rsidR="000467FC" w:rsidP="000467FC" w:rsidRDefault="000467FC" w14:paraId="38C09EC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24"/>
          <w:szCs w:val="24"/>
          <w:highlight w:val="yellow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149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917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787 96 26 8</w:t>
      </w:r>
    </w:p>
    <w:p w:rsidR="000467FC" w:rsidP="000467FC" w:rsidRDefault="000467FC" w14:paraId="1D882064" w14:textId="5098CB5B">
      <w:pPr>
        <w:pStyle w:val="ListBullet"/>
        <w:numPr>
          <w:ilvl w:val="0"/>
          <w:numId w:val="0"/>
        </w:numPr>
        <w:ind w:left="1080"/>
        <w:rPr>
          <w:rFonts w:ascii="Menlo" w:hAnsi="Menlo" w:cs="Menlo"/>
          <w:color w:val="000000" w:themeColor="text1"/>
          <w:sz w:val="24"/>
          <w:szCs w:val="24"/>
        </w:rPr>
      </w:pP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150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2021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0.0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3</w:t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ab/>
      </w:r>
      <w:r w:rsidRPr="000467FC">
        <w:rPr>
          <w:rFonts w:ascii="Menlo" w:hAnsi="Menlo" w:cs="Menlo"/>
          <w:color w:val="000000" w:themeColor="text1"/>
          <w:sz w:val="24"/>
          <w:szCs w:val="24"/>
          <w:highlight w:val="yellow"/>
        </w:rPr>
        <w:t>1631 255 78 57</w:t>
      </w:r>
    </w:p>
    <w:p w:rsidR="000467FC" w:rsidP="000467FC" w:rsidRDefault="000467FC" w14:paraId="7546C685" w14:textId="7777777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</w:rPr>
      </w:pPr>
    </w:p>
    <w:p w:rsidR="000467FC" w:rsidP="000467FC" w:rsidRDefault="000467FC" w14:paraId="088F3992" w14:textId="518F0FAD">
      <w:pPr>
        <w:pStyle w:val="ListBullet"/>
        <w:numPr>
          <w:ilvl w:val="0"/>
          <w:numId w:val="0"/>
        </w:numPr>
        <w:ind w:left="432" w:hanging="432"/>
      </w:pPr>
      <w:r>
        <w:t>Interpretation of sample</w:t>
      </w:r>
    </w:p>
    <w:p w:rsidR="000467FC" w:rsidP="000467FC" w:rsidRDefault="000467FC" w14:paraId="5AD701ED" w14:textId="30B351D8">
      <w:pPr>
        <w:pStyle w:val="ListBullet"/>
        <w:numPr>
          <w:ilvl w:val="0"/>
          <w:numId w:val="13"/>
        </w:numPr>
      </w:pPr>
      <w:r>
        <w:t>Key takeaways are:</w:t>
      </w:r>
    </w:p>
    <w:p w:rsidRPr="000467FC" w:rsidR="000467FC" w:rsidP="000467FC" w:rsidRDefault="000467FC" w14:paraId="46EBA0F4" w14:textId="1871A516">
      <w:pPr>
        <w:pStyle w:val="ListBullet"/>
        <w:numPr>
          <w:ilvl w:val="1"/>
          <w:numId w:val="13"/>
        </w:numPr>
      </w:pPr>
      <w:r w:rsidRPr="000467FC">
        <w:rPr>
          <w:color w:val="000000" w:themeColor="text1"/>
        </w:rPr>
        <w:t>adapter contamination was present</w:t>
      </w:r>
    </w:p>
    <w:p w:rsidRPr="000467FC" w:rsidR="000467FC" w:rsidP="000467FC" w:rsidRDefault="000467FC" w14:paraId="588A7E7D" w14:textId="77777777">
      <w:pPr>
        <w:pStyle w:val="ListBullet"/>
        <w:numPr>
          <w:ilvl w:val="1"/>
          <w:numId w:val="13"/>
        </w:numPr>
        <w:rPr>
          <w:color w:val="000000" w:themeColor="text1"/>
        </w:rPr>
      </w:pPr>
      <w:r w:rsidRPr="000467FC">
        <w:rPr>
          <w:color w:val="000000" w:themeColor="text1"/>
        </w:rPr>
        <w:t>Cutadapt found and removed it</w:t>
      </w:r>
    </w:p>
    <w:p w:rsidRPr="000467FC" w:rsidR="000467FC" w:rsidP="000467FC" w:rsidRDefault="000467FC" w14:paraId="5423770C" w14:textId="77777777">
      <w:pPr>
        <w:pStyle w:val="ListBullet"/>
        <w:numPr>
          <w:ilvl w:val="1"/>
          <w:numId w:val="13"/>
        </w:numPr>
        <w:rPr>
          <w:color w:val="000000" w:themeColor="text1"/>
        </w:rPr>
      </w:pPr>
      <w:r w:rsidRPr="000467FC">
        <w:rPr>
          <w:color w:val="000000" w:themeColor="text1"/>
        </w:rPr>
        <w:t>only a </w:t>
      </w:r>
      <w:r w:rsidRPr="000467FC">
        <w:rPr>
          <w:b/>
          <w:bCs/>
          <w:color w:val="000000" w:themeColor="text1"/>
        </w:rPr>
        <w:t>small fraction</w:t>
      </w:r>
      <w:r w:rsidRPr="000467FC">
        <w:rPr>
          <w:color w:val="000000" w:themeColor="text1"/>
        </w:rPr>
        <w:t> of reads were discarded</w:t>
      </w:r>
    </w:p>
    <w:p w:rsidRPr="000467FC" w:rsidR="000467FC" w:rsidP="000467FC" w:rsidRDefault="000467FC" w14:paraId="6F9AE7F0" w14:textId="77777777">
      <w:pPr>
        <w:pStyle w:val="ListBullet"/>
        <w:numPr>
          <w:ilvl w:val="1"/>
          <w:numId w:val="13"/>
        </w:numPr>
        <w:rPr>
          <w:color w:val="000000" w:themeColor="text1"/>
        </w:rPr>
      </w:pPr>
      <w:r w:rsidRPr="000467FC">
        <w:rPr>
          <w:color w:val="000000" w:themeColor="text1"/>
        </w:rPr>
        <w:t>most reads were retained</w:t>
      </w:r>
    </w:p>
    <w:p w:rsidRPr="000467FC" w:rsidR="000467FC" w:rsidP="000467FC" w:rsidRDefault="000467FC" w14:paraId="24C0E790" w14:textId="77777777">
      <w:pPr>
        <w:pStyle w:val="ListBullet"/>
        <w:numPr>
          <w:ilvl w:val="1"/>
          <w:numId w:val="13"/>
        </w:numPr>
        <w:rPr>
          <w:color w:val="000000" w:themeColor="text1"/>
        </w:rPr>
      </w:pPr>
      <w:r w:rsidRPr="000467FC">
        <w:rPr>
          <w:color w:val="000000" w:themeColor="text1"/>
        </w:rPr>
        <w:t>trimming was not overly aggressive</w:t>
      </w:r>
    </w:p>
    <w:p w:rsidR="000467FC" w:rsidP="000467FC" w:rsidRDefault="000467FC" w14:paraId="014E0C29" w14:textId="52155220">
      <w:pPr>
        <w:pStyle w:val="ListBullet"/>
        <w:numPr>
          <w:ilvl w:val="0"/>
          <w:numId w:val="13"/>
        </w:numPr>
      </w:pPr>
      <w:r>
        <w:t>Runtime: 66.5 minutes = normal for 133,060,345 read pairs</w:t>
      </w:r>
    </w:p>
    <w:p w:rsidR="000467FC" w:rsidP="000467FC" w:rsidRDefault="000467FC" w14:paraId="6CDFBED0" w14:textId="39F314CF">
      <w:pPr>
        <w:pStyle w:val="ListBullet"/>
        <w:numPr>
          <w:ilvl w:val="0"/>
          <w:numId w:val="13"/>
        </w:numPr>
      </w:pPr>
      <w:r>
        <w:t>Total read pairs processed: 133,060,345 in paired-end sample, so 266,120,690 individual reads total</w:t>
      </w:r>
      <w:r w:rsidR="00361263">
        <w:t xml:space="preserve"> which is a big RNAseq dataset</w:t>
      </w:r>
    </w:p>
    <w:p w:rsidR="000467FC" w:rsidP="000467FC" w:rsidRDefault="00361263" w14:paraId="62548669" w14:textId="7DC764C8">
      <w:pPr>
        <w:pStyle w:val="ListBullet"/>
        <w:numPr>
          <w:ilvl w:val="0"/>
          <w:numId w:val="13"/>
        </w:numPr>
      </w:pPr>
      <w:r>
        <w:t>Adapter contamination:</w:t>
      </w:r>
      <w:r w:rsidR="007B60DB">
        <w:t xml:space="preserve"> 7.6% and 7.8% which means cutadapt detected adapter sequences in these percentages of R1 and R2</w:t>
      </w:r>
    </w:p>
    <w:p w:rsidR="007B60DB" w:rsidP="007B60DB" w:rsidRDefault="007B60DB" w14:paraId="6BE1B257" w14:textId="42D09E8A">
      <w:pPr>
        <w:pStyle w:val="ListBullet"/>
        <w:numPr>
          <w:ilvl w:val="1"/>
          <w:numId w:val="13"/>
        </w:numPr>
      </w:pPr>
      <w:r>
        <w:t>So this is adapter contamination but not too contaminate</w:t>
      </w:r>
    </w:p>
    <w:p w:rsidR="007B60DB" w:rsidP="007B60DB" w:rsidRDefault="007B60DB" w14:paraId="4A7236EF" w14:textId="4BBDE2DF">
      <w:pPr>
        <w:pStyle w:val="ListBullet"/>
        <w:numPr>
          <w:ilvl w:val="0"/>
          <w:numId w:val="13"/>
        </w:numPr>
      </w:pPr>
      <w:r>
        <w:t>Reads removed: 0.7% of read pairs were too short after trimming and discaraded</w:t>
      </w:r>
    </w:p>
    <w:p w:rsidR="007B60DB" w:rsidP="007B60DB" w:rsidRDefault="007B60DB" w14:paraId="20213611" w14:textId="355E6797">
      <w:pPr>
        <w:pStyle w:val="ListBullet"/>
        <w:numPr>
          <w:ilvl w:val="1"/>
          <w:numId w:val="13"/>
        </w:numPr>
      </w:pPr>
      <w:r>
        <w:t>Low percentage is very good, so trimming wasn’t too harsh</w:t>
      </w:r>
    </w:p>
    <w:p w:rsidR="007B60DB" w:rsidP="007B60DB" w:rsidRDefault="007B60DB" w14:paraId="2A6DF093" w14:textId="45206570">
      <w:pPr>
        <w:pStyle w:val="ListBullet"/>
        <w:numPr>
          <w:ilvl w:val="0"/>
          <w:numId w:val="13"/>
        </w:numPr>
      </w:pPr>
      <w:r>
        <w:t>Reads retained: 99.3% which is great! Cut adapter removed poor-quality but kept most data</w:t>
      </w:r>
    </w:p>
    <w:p w:rsidR="007B60DB" w:rsidP="007B60DB" w:rsidRDefault="007B60DB" w14:paraId="647BB009" w14:textId="01AE840A">
      <w:pPr>
        <w:pStyle w:val="ListBullet"/>
        <w:numPr>
          <w:ilvl w:val="0"/>
          <w:numId w:val="13"/>
        </w:numPr>
      </w:pPr>
      <w:r>
        <w:t>Quality-trimmed: 0.4% of bases removed due to quality trimming, but retained 98.2% of all bases</w:t>
      </w:r>
    </w:p>
    <w:p w:rsidR="007B60DB" w:rsidP="007B60DB" w:rsidRDefault="007B60DB" w14:paraId="301730EB" w14:textId="10D7570D">
      <w:pPr>
        <w:pStyle w:val="ListBullet"/>
        <w:numPr>
          <w:ilvl w:val="0"/>
          <w:numId w:val="13"/>
        </w:numPr>
      </w:pPr>
      <w:r>
        <w:t>So...</w:t>
      </w:r>
    </w:p>
    <w:p w:rsidR="007B60DB" w:rsidP="007B60DB" w:rsidRDefault="007B60DB" w14:paraId="51A87436" w14:textId="2BB5C9D8">
      <w:pPr>
        <w:pStyle w:val="ListBullet"/>
        <w:numPr>
          <w:ilvl w:val="1"/>
          <w:numId w:val="13"/>
        </w:numPr>
      </w:pPr>
      <w:r>
        <w:t>Adapter trimming was justified</w:t>
      </w:r>
    </w:p>
    <w:p w:rsidR="007B60DB" w:rsidP="007B60DB" w:rsidRDefault="007B60DB" w14:paraId="2B1EBD9A" w14:textId="29AF631E">
      <w:pPr>
        <w:pStyle w:val="ListBullet"/>
        <w:numPr>
          <w:ilvl w:val="1"/>
          <w:numId w:val="13"/>
        </w:numPr>
      </w:pPr>
      <w:r>
        <w:t>Trimming parameters wasn’t too aggressive</w:t>
      </w:r>
    </w:p>
    <w:p w:rsidR="007B60DB" w:rsidP="007B60DB" w:rsidRDefault="007B60DB" w14:paraId="6F4AE444" w14:textId="0570E099">
      <w:pPr>
        <w:pStyle w:val="ListBullet"/>
        <w:numPr>
          <w:ilvl w:val="1"/>
          <w:numId w:val="13"/>
        </w:numPr>
      </w:pPr>
      <w:r>
        <w:t>Most data is preserved and base quality was fairly good</w:t>
      </w:r>
    </w:p>
    <w:p w:rsidR="007D1F5F" w:rsidP="007D1F5F" w:rsidRDefault="007D1F5F" w14:paraId="03AC5BC2" w14:textId="77777777">
      <w:pPr>
        <w:pStyle w:val="ListBullet"/>
        <w:numPr>
          <w:ilvl w:val="0"/>
          <w:numId w:val="0"/>
        </w:numPr>
      </w:pPr>
    </w:p>
    <w:p w:rsidR="007D1F5F" w:rsidP="007D1F5F" w:rsidRDefault="007D1F5F" w14:paraId="1C93BE40" w14:textId="0648CDB0">
      <w:pPr>
        <w:pStyle w:val="ListBullet"/>
        <w:numPr>
          <w:ilvl w:val="0"/>
          <w:numId w:val="0"/>
        </w:numPr>
      </w:pPr>
      <w:r>
        <w:t>Full trimming</w:t>
      </w:r>
    </w:p>
    <w:p w:rsidR="007D1F5F" w:rsidP="007D1F5F" w:rsidRDefault="007D1F5F" w14:paraId="733E7975" w14:textId="7004020A">
      <w:pPr>
        <w:pStyle w:val="ListBullet"/>
        <w:numPr>
          <w:ilvl w:val="0"/>
          <w:numId w:val="13"/>
        </w:numPr>
      </w:pPr>
      <w:r>
        <w:t>Made nano script using PBS</w:t>
      </w:r>
    </w:p>
    <w:p w:rsidR="00A74D80" w:rsidP="00A74D80" w:rsidRDefault="00A74D80" w14:paraId="0991AFB1" w14:textId="40E8C77F">
      <w:pPr>
        <w:pStyle w:val="ListBullet"/>
        <w:numPr>
          <w:ilvl w:val="0"/>
          <w:numId w:val="0"/>
        </w:numPr>
      </w:pPr>
      <w:r>
        <w:t xml:space="preserve">Input: </w:t>
      </w:r>
      <w:r w:rsidRPr="00A74D80">
        <w:t>nano /rds/general/user/pdg25/ephemeral/run_cutadapt_all_resume.pbs</w:t>
      </w:r>
    </w:p>
    <w:p w:rsidR="00A74D80" w:rsidP="79756691" w:rsidRDefault="00A74D80" w14:paraId="53F6179B" w14:textId="77777777">
      <w:pPr>
        <w:pStyle w:val="ListBullet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</w:rPr>
      </w:pPr>
    </w:p>
    <w:p w:rsidRPr="006B408E" w:rsidR="006B408E" w:rsidP="79756691" w:rsidRDefault="006B408E" w14:paraId="7ECD20C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#!/bin/bash</w:t>
      </w:r>
    </w:p>
    <w:p w:rsidRPr="006B408E" w:rsidR="006B408E" w:rsidP="79756691" w:rsidRDefault="006B408E" w14:paraId="1E70563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#PBS -N cutadapt_all</w:t>
      </w:r>
    </w:p>
    <w:p w:rsidRPr="006B408E" w:rsidR="006B408E" w:rsidP="79756691" w:rsidRDefault="006B408E" w14:paraId="56A7DAC9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#PBS -o /rds/general/user/pdg25/ephemeral/logs/cutadapt_all.out</w:t>
      </w:r>
    </w:p>
    <w:p w:rsidRPr="006B408E" w:rsidR="006B408E" w:rsidP="79756691" w:rsidRDefault="006B408E" w14:paraId="00813F51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#PBS -e /rds/general/user/pdg25/ephemeral/logs/cutadapt_all.err</w:t>
      </w:r>
    </w:p>
    <w:p w:rsidRPr="006B408E" w:rsidR="006B408E" w:rsidP="79756691" w:rsidRDefault="006B408E" w14:paraId="7966C849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#PBS -l select=1:ncpus=2:mem=8gb</w:t>
      </w:r>
    </w:p>
    <w:p w:rsidRPr="006B408E" w:rsidR="006B408E" w:rsidP="79756691" w:rsidRDefault="006B408E" w14:paraId="771E8BC2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#PBS -l walltime=24:00:00</w:t>
      </w:r>
    </w:p>
    <w:p w:rsidRPr="006B408E" w:rsidR="006B408E" w:rsidP="79756691" w:rsidRDefault="006B408E" w14:paraId="69E484CA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7EC7283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set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-uo pipefail</w:t>
      </w:r>
    </w:p>
    <w:p w:rsidRPr="006B408E" w:rsidR="006B408E" w:rsidP="79756691" w:rsidRDefault="006B408E" w14:paraId="395E1F2B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6ADE8B0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cd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/rds/general/user/pdg25/ephemeral ||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exit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1</w:t>
      </w:r>
    </w:p>
    <w:p w:rsidRPr="006B408E" w:rsidR="006B408E" w:rsidP="79756691" w:rsidRDefault="006B408E" w14:paraId="7687DC7C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55227E8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mkdir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-p trimmed_reads qc_trimmed/fastqc qc_trimmed/multiqc logs</w:t>
      </w:r>
    </w:p>
    <w:p w:rsidRPr="006B408E" w:rsidR="006B408E" w:rsidP="79756691" w:rsidRDefault="006B408E" w14:paraId="275DCAA8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543443EE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module load cutadapt/4.9-GCCcore-12.3.0</w:t>
      </w:r>
    </w:p>
    <w:p w:rsidRPr="006B408E" w:rsidR="006B408E" w:rsidP="79756691" w:rsidRDefault="006B408E" w14:paraId="741EE470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602E9AD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"Using cutadapt at: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$(which cutadapt)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76F80BF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cutadapt --version</w:t>
      </w:r>
    </w:p>
    <w:p w:rsidRPr="006B408E" w:rsidR="006B408E" w:rsidP="79756691" w:rsidRDefault="006B408E" w14:paraId="24F0E4D8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4887F69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shopt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-s nullglob</w:t>
      </w:r>
    </w:p>
    <w:p w:rsidRPr="006B408E" w:rsidR="006B408E" w:rsidP="79756691" w:rsidRDefault="006B408E" w14:paraId="230B69E1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r1_files=(My_RNAseq_raw_data/*_R1_001.fastq.gz)</w:t>
      </w:r>
    </w:p>
    <w:p w:rsidRPr="006B408E" w:rsidR="006B408E" w:rsidP="79756691" w:rsidRDefault="006B408E" w14:paraId="07E9959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271D5658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if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[[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${#r1_files[@]}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-eq 0 ]];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then</w:t>
      </w:r>
    </w:p>
    <w:p w:rsidRPr="006B408E" w:rsidR="006B408E" w:rsidP="79756691" w:rsidRDefault="006B408E" w14:paraId="2B862B30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"No R1 FASTQ files found in My_RNAseq_raw_data/"</w:t>
      </w:r>
    </w:p>
    <w:p w:rsidRPr="006B408E" w:rsidR="006B408E" w:rsidP="79756691" w:rsidRDefault="006B408E" w14:paraId="55339346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exit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1</w:t>
      </w:r>
    </w:p>
    <w:p w:rsidRPr="006B408E" w:rsidR="006B408E" w:rsidP="79756691" w:rsidRDefault="006B408E" w14:paraId="36A5BF2B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fi</w:t>
      </w:r>
    </w:p>
    <w:p w:rsidRPr="006B408E" w:rsidR="006B408E" w:rsidP="79756691" w:rsidRDefault="006B408E" w14:paraId="0FA3AD31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1537D8BE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"Starting Cutadapt trimming at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$(date)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1A829D62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"Found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${#r1_files[@]}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R1 files"</w:t>
      </w:r>
    </w:p>
    <w:p w:rsidRPr="006B408E" w:rsidR="006B408E" w:rsidP="79756691" w:rsidRDefault="006B408E" w14:paraId="1FDC8076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6938E9C2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for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r1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in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${r1_files[@]}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;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do</w:t>
      </w:r>
    </w:p>
    <w:p w:rsidRPr="006B408E" w:rsidR="006B408E" w:rsidP="79756691" w:rsidRDefault="006B408E" w14:paraId="476CAED6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sample=$(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basename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$r1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_R1_001.fastq.gz)</w:t>
      </w:r>
    </w:p>
    <w:p w:rsidRPr="006B408E" w:rsidR="006B408E" w:rsidP="79756691" w:rsidRDefault="006B408E" w14:paraId="2F7C2F25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r2=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"My_RNAseq_raw_data/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${sample}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_R2_001.fastq.gz"</w:t>
      </w:r>
    </w:p>
    <w:p w:rsidRPr="006B408E" w:rsidR="006B408E" w:rsidP="79756691" w:rsidRDefault="006B408E" w14:paraId="4A296B6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3209CA1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if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[[ ! -f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$r2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]];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then</w:t>
      </w:r>
    </w:p>
    <w:p w:rsidRPr="006B408E" w:rsidR="006B408E" w:rsidP="79756691" w:rsidRDefault="006B408E" w14:paraId="3C9A0036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"Missing R2 for sample: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$sample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&gt;&amp;2</w:t>
      </w:r>
    </w:p>
    <w:p w:rsidRPr="006B408E" w:rsidR="006B408E" w:rsidP="79756691" w:rsidRDefault="006B408E" w14:paraId="7B06F221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continue</w:t>
      </w:r>
    </w:p>
    <w:p w:rsidRPr="006B408E" w:rsidR="006B408E" w:rsidP="79756691" w:rsidRDefault="006B408E" w14:paraId="5483C60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fi</w:t>
      </w:r>
    </w:p>
    <w:p w:rsidRPr="006B408E" w:rsidR="006B408E" w:rsidP="79756691" w:rsidRDefault="006B408E" w14:paraId="5E503BD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47140C95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out1=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"trimmed_reads/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${sample}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_R1_001.trimmed.fastq.gz"</w:t>
      </w:r>
    </w:p>
    <w:p w:rsidRPr="006B408E" w:rsidR="006B408E" w:rsidP="79756691" w:rsidRDefault="006B408E" w14:paraId="67337E6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out2=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"trimmed_reads/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${sample}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_R2_001.trimmed.fastq.gz"</w:t>
      </w:r>
    </w:p>
    <w:p w:rsidRPr="006B408E" w:rsidR="006B408E" w:rsidP="79756691" w:rsidRDefault="006B408E" w14:paraId="3D8614AF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5BD4456E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if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[[ -f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$out1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&amp;&amp; -f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$out2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]];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then</w:t>
      </w:r>
    </w:p>
    <w:p w:rsidRPr="006B408E" w:rsidR="006B408E" w:rsidP="79756691" w:rsidRDefault="006B408E" w14:paraId="79786E37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"Skipping already trimmed sample: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$sample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1C292B58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continue</w:t>
      </w:r>
    </w:p>
    <w:p w:rsidRPr="006B408E" w:rsidR="006B408E" w:rsidP="79756691" w:rsidRDefault="006B408E" w14:paraId="7270901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fi</w:t>
      </w:r>
    </w:p>
    <w:p w:rsidRPr="006B408E" w:rsidR="006B408E" w:rsidP="79756691" w:rsidRDefault="006B408E" w14:paraId="6354498C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33966A7C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"Trimming sample: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$sample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at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$(date)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2C7FDCBB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Pr="006B408E" w:rsidR="006B408E" w:rsidP="79756691" w:rsidRDefault="006B408E" w14:paraId="4043C8E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if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cutadapt \</w:t>
      </w:r>
    </w:p>
    <w:p w:rsidRPr="006B408E" w:rsidR="006B408E" w:rsidP="79756691" w:rsidRDefault="006B408E" w14:paraId="03800185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-a AGATCGGAAGAGCACACGTCTGAACTCCAGTCA \</w:t>
      </w:r>
    </w:p>
    <w:p w:rsidRPr="006B408E" w:rsidR="006B408E" w:rsidP="79756691" w:rsidRDefault="006B408E" w14:paraId="60C7017D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-A AGATCGGAAGAGCGTCGTGTAGGGAAAGAGTGT \</w:t>
      </w:r>
    </w:p>
    <w:p w:rsidRPr="006B408E" w:rsidR="006B408E" w:rsidP="79756691" w:rsidRDefault="006B408E" w14:paraId="4D90FEC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-q 20,20 \</w:t>
      </w:r>
    </w:p>
    <w:p w:rsidRPr="006B408E" w:rsidR="006B408E" w:rsidP="79756691" w:rsidRDefault="006B408E" w14:paraId="4E8A5D5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-m 20 \</w:t>
      </w:r>
    </w:p>
    <w:p w:rsidRPr="006B408E" w:rsidR="006B408E" w:rsidP="79756691" w:rsidRDefault="006B408E" w14:paraId="2D2B14DE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-o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$out1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\</w:t>
      </w:r>
    </w:p>
    <w:p w:rsidRPr="006B408E" w:rsidR="006B408E" w:rsidP="79756691" w:rsidRDefault="006B408E" w14:paraId="68CC48B6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-p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$out2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\</w:t>
      </w:r>
    </w:p>
    <w:p w:rsidRPr="006B408E" w:rsidR="006B408E" w:rsidP="79756691" w:rsidRDefault="006B408E" w14:paraId="000E539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$r1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$r2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40A8DFA1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then</w:t>
      </w:r>
    </w:p>
    <w:p w:rsidRPr="006B408E" w:rsidR="006B408E" w:rsidP="79756691" w:rsidRDefault="006B408E" w14:paraId="29980A4B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"Finished sample: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$sample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at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$(date)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48CFA873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else</w:t>
      </w:r>
    </w:p>
    <w:p w:rsidRPr="006B408E" w:rsidR="006B408E" w:rsidP="79756691" w:rsidRDefault="006B408E" w14:paraId="617E2F5F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"Cutadapt failed for sample: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$sample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at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$(date)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&gt;&amp;2</w:t>
      </w:r>
    </w:p>
    <w:p w:rsidRPr="006B408E" w:rsidR="006B408E" w:rsidP="79756691" w:rsidRDefault="006B408E" w14:paraId="40EC496C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rm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-f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$out1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$out2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Pr="006B408E" w:rsidR="006B408E" w:rsidP="79756691" w:rsidRDefault="006B408E" w14:paraId="43C97C0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continue</w:t>
      </w:r>
    </w:p>
    <w:p w:rsidRPr="006B408E" w:rsidR="006B408E" w:rsidP="79756691" w:rsidRDefault="006B408E" w14:paraId="23A77FBE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  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fi</w:t>
      </w:r>
    </w:p>
    <w:p w:rsidRPr="006B408E" w:rsidR="006B408E" w:rsidP="79756691" w:rsidRDefault="006B408E" w14:paraId="6BDC7124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done</w:t>
      </w:r>
    </w:p>
    <w:p w:rsidRPr="006B408E" w:rsidR="006B408E" w:rsidP="79756691" w:rsidRDefault="006B408E" w14:paraId="02ED591C" w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</w:pPr>
    </w:p>
    <w:p w:rsidR="007D1F5F" w:rsidP="79756691" w:rsidRDefault="006B408E" w14:paraId="7C1BA1CC" w14:textId="6680315B">
      <w:pPr>
        <w:pStyle w:val="ListBullet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lang w:eastAsia="en-US"/>
        </w:rPr>
      </w:pP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echo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 xml:space="preserve">"All trimming complete at 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$(date)</w:t>
      </w:r>
      <w:r w:rsidRPr="79756691" w:rsidR="08DE378E"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16"/>
          <w:szCs w:val="16"/>
          <w:shd w:val="clear" w:color="auto" w:fill="161C24"/>
          <w:lang w:eastAsia="en-US"/>
        </w:rPr>
        <w:t>"</w:t>
      </w:r>
    </w:p>
    <w:p w:rsidR="007D1F5F" w:rsidP="09595540" w:rsidRDefault="007D1F5F" w14:paraId="2CAD5AF4" w14:textId="03CD355B">
      <w:pPr>
        <w:pStyle w:val="ListBullet"/>
        <w:numPr>
          <w:ilvl w:val="0"/>
          <w:numId w:val="0"/>
        </w:numPr>
        <w:rPr>
          <w:color w:val="000000" w:themeColor="text1" w:themeTint="FF" w:themeShade="FF"/>
          <w:sz w:val="16"/>
          <w:szCs w:val="16"/>
        </w:rPr>
      </w:pPr>
    </w:p>
    <w:p w:rsidR="007D1F5F" w:rsidP="007D1F5F" w:rsidRDefault="007D1F5F" w14:paraId="0651B786" w14:textId="4F5B2D74">
      <w:pPr>
        <w:pStyle w:val="ListBullet"/>
        <w:numPr>
          <w:ilvl w:val="0"/>
          <w:numId w:val="13"/>
        </w:numPr>
      </w:pPr>
      <w:r>
        <w:t>Submitted trimming job</w:t>
      </w:r>
    </w:p>
    <w:p w:rsidR="007D1F5F" w:rsidP="09595540" w:rsidRDefault="007D1F5F" w14:paraId="24630B7C" w14:textId="600D43BD">
      <w:pPr>
        <w:pStyle w:val="ListBullet"/>
        <w:numPr>
          <w:ilvl w:val="0"/>
          <w:numId w:val="0"/>
        </w:numPr>
        <w:rPr>
          <w:sz w:val="16"/>
          <w:szCs w:val="16"/>
        </w:rPr>
      </w:pPr>
      <w:r w:rsidR="4F6F5F55">
        <w:rPr/>
        <w:t xml:space="preserve">Input: </w:t>
      </w:r>
      <w:r w:rsidRPr="09595540" w:rsidR="5946D7C6">
        <w:rPr>
          <w:sz w:val="16"/>
          <w:szCs w:val="16"/>
        </w:rPr>
        <w:t>qsub /rds/general/user/pdg25/ephemeral/run_cutadapt_all_resume.pbs</w:t>
      </w:r>
    </w:p>
    <w:p w:rsidR="007D1F5F" w:rsidP="09595540" w:rsidRDefault="007D1F5F" w14:paraId="3B193C87" w14:textId="065BD9C0">
      <w:pPr>
        <w:pStyle w:val="ListBullet"/>
        <w:numPr>
          <w:ilvl w:val="0"/>
          <w:numId w:val="0"/>
        </w:numPr>
        <w:rPr>
          <w:sz w:val="16"/>
          <w:szCs w:val="16"/>
          <w:highlight w:val="yellow"/>
        </w:rPr>
      </w:pPr>
      <w:r w:rsidR="4F6F5F55">
        <w:rPr/>
        <w:t xml:space="preserve">Output: </w:t>
      </w:r>
      <w:r w:rsidRPr="09595540" w:rsidR="5946D7C6">
        <w:rPr>
          <w:sz w:val="16"/>
          <w:szCs w:val="16"/>
          <w:highlight w:val="yellow"/>
        </w:rPr>
        <w:t>3144908.pbs-7</w:t>
      </w:r>
    </w:p>
    <w:p w:rsidR="00A74D80" w:rsidP="007D1F5F" w:rsidRDefault="00A74D80" w14:paraId="022D7F32" w14:textId="56AEAEFF">
      <w:pPr>
        <w:pStyle w:val="ListBullet"/>
        <w:numPr>
          <w:ilvl w:val="0"/>
          <w:numId w:val="0"/>
        </w:numPr>
      </w:pPr>
      <w:r>
        <w:t xml:space="preserve">(Continued to run remotely with ID: </w:t>
      </w:r>
      <w:r w:rsidRPr="00A74D80">
        <w:rPr>
          <w:highlight w:val="yellow"/>
        </w:rPr>
        <w:t>3145422.pbs-7</w:t>
      </w:r>
      <w:r>
        <w:t>)</w:t>
      </w:r>
    </w:p>
    <w:p w:rsidR="00A74D80" w:rsidP="007D1F5F" w:rsidRDefault="00A74D80" w14:paraId="6B7CE766" w14:textId="77777777">
      <w:pPr>
        <w:pStyle w:val="ListBullet"/>
        <w:numPr>
          <w:ilvl w:val="0"/>
          <w:numId w:val="0"/>
        </w:numPr>
      </w:pPr>
    </w:p>
    <w:p w:rsidR="00EF14E1" w:rsidP="007D1F5F" w:rsidRDefault="009E1CA6" w14:paraId="1BE16515" w14:textId="22FD1F83">
      <w:pPr>
        <w:pStyle w:val="ListBullet"/>
        <w:numPr>
          <w:ilvl w:val="0"/>
          <w:numId w:val="0"/>
        </w:numPr>
      </w:pPr>
      <w:r>
        <w:t xml:space="preserve">Outliers: </w:t>
      </w:r>
      <w:r w:rsidR="00EF14E1">
        <w:t>CP12 D1</w:t>
      </w:r>
      <w:r>
        <w:t>, CP12 D28 Uninfected, CP23 D1</w:t>
      </w:r>
    </w:p>
    <w:p w:rsidR="009E1CA6" w:rsidP="007D1F5F" w:rsidRDefault="009E1CA6" w14:paraId="5EEEA8FF" w14:textId="77777777">
      <w:pPr>
        <w:pStyle w:val="ListBullet"/>
        <w:numPr>
          <w:ilvl w:val="0"/>
          <w:numId w:val="0"/>
        </w:numPr>
      </w:pPr>
      <w:r>
        <w:t xml:space="preserve">Can do all day 1 analysis, one for baseline, one for both, </w:t>
      </w:r>
    </w:p>
    <w:p w:rsidR="009E1CA6" w:rsidP="007D1F5F" w:rsidRDefault="009E1CA6" w14:paraId="3E205DEC" w14:textId="51445E01">
      <w:pPr>
        <w:pStyle w:val="ListBullet"/>
        <w:numPr>
          <w:ilvl w:val="0"/>
          <w:numId w:val="0"/>
        </w:numPr>
      </w:pPr>
      <w:r>
        <w:t>First can compare the baseline versus day 1</w:t>
      </w:r>
    </w:p>
    <w:p w:rsidR="009E1CA6" w:rsidP="007D1F5F" w:rsidRDefault="009E1CA6" w14:paraId="466E6FBC" w14:textId="10C8387F">
      <w:pPr>
        <w:pStyle w:val="ListBullet"/>
        <w:numPr>
          <w:ilvl w:val="0"/>
          <w:numId w:val="0"/>
        </w:numPr>
      </w:pPr>
      <w:r>
        <w:t>Then see if there is a big difference</w:t>
      </w:r>
    </w:p>
    <w:p w:rsidR="00A74D80" w:rsidP="007D1F5F" w:rsidRDefault="00A74D80" w14:paraId="2D314848" w14:textId="77777777">
      <w:pPr>
        <w:pStyle w:val="ListBullet"/>
        <w:numPr>
          <w:ilvl w:val="0"/>
          <w:numId w:val="0"/>
        </w:numPr>
      </w:pPr>
    </w:p>
    <w:p w:rsidR="007D1F5F" w:rsidP="007D1F5F" w:rsidRDefault="007D1F5F" w14:paraId="033F2D2F" w14:textId="77777777">
      <w:pPr>
        <w:pStyle w:val="ListBullet"/>
        <w:numPr>
          <w:ilvl w:val="0"/>
          <w:numId w:val="0"/>
        </w:numPr>
        <w:ind w:left="432" w:hanging="432"/>
      </w:pPr>
    </w:p>
    <w:p w:rsidRPr="000467FC" w:rsidR="007D1F5F" w:rsidP="09595540" w:rsidRDefault="007D1F5F" w14:paraId="4935AFCF" w14:textId="10E34059">
      <w:pPr>
        <w:pStyle w:val="Heading1"/>
        <w:ind/>
      </w:pPr>
      <w:r w:rsidR="5F102D97">
        <w:rPr/>
        <w:t xml:space="preserve">Transcriptomics </w:t>
      </w:r>
      <w:r w:rsidR="5F102D97">
        <w:rPr/>
        <w:t>Optimisation</w:t>
      </w:r>
      <w:r w:rsidR="5F102D97">
        <w:rPr/>
        <w:t xml:space="preserve"> July 3-5, 2026</w:t>
      </w:r>
    </w:p>
    <w:p w:rsidRPr="000467FC" w:rsidR="007D1F5F" w:rsidP="09595540" w:rsidRDefault="007D1F5F" w14:paraId="184E8AB3" w14:textId="6CB0B7B6">
      <w:pPr>
        <w:pStyle w:val="ListBullet"/>
        <w:suppressLineNumbers w:val="0"/>
        <w:bidi w:val="0"/>
        <w:spacing w:before="0" w:beforeAutospacing="off" w:after="120" w:afterAutospacing="off" w:line="259" w:lineRule="auto"/>
        <w:ind w:left="360" w:right="0" w:hanging="360"/>
        <w:jc w:val="left"/>
        <w:rPr/>
      </w:pPr>
      <w:r w:rsidR="5E11209E">
        <w:rPr/>
        <w:t xml:space="preserve">Trimming finished, so started to run </w:t>
      </w:r>
      <w:r w:rsidR="5E11209E">
        <w:rPr/>
        <w:t>FastQC</w:t>
      </w:r>
      <w:r w:rsidR="5E11209E">
        <w:rPr/>
        <w:t xml:space="preserve"> and </w:t>
      </w:r>
      <w:r w:rsidR="5E11209E">
        <w:rPr/>
        <w:t>MultiQC</w:t>
      </w:r>
      <w:r w:rsidR="5E11209E">
        <w:rPr/>
        <w:t xml:space="preserve"> on the trimmed files</w:t>
      </w:r>
    </w:p>
    <w:p w:rsidRPr="000467FC" w:rsidR="007D1F5F" w:rsidP="09595540" w:rsidRDefault="007D1F5F" w14:paraId="30AEE0A1" w14:textId="3FC8ECA5">
      <w:pPr>
        <w:pStyle w:val="ListBullet"/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="5E11209E">
        <w:rPr/>
        <w:t>Many issues with this code...</w:t>
      </w:r>
    </w:p>
    <w:p w:rsidRPr="000467FC" w:rsidR="007D1F5F" w:rsidP="09595540" w:rsidRDefault="007D1F5F" w14:paraId="5B79500C" w14:textId="106C1208">
      <w:pPr>
        <w:pStyle w:val="ListBullet"/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="4336147D">
        <w:rPr/>
        <w:t>First made a nano script .</w:t>
      </w:r>
      <w:r w:rsidR="4336147D">
        <w:rPr/>
        <w:t>sh</w:t>
      </w:r>
      <w:r w:rsidR="4336147D">
        <w:rPr/>
        <w:t xml:space="preserve"> to </w:t>
      </w:r>
      <w:r w:rsidR="4336147D">
        <w:rPr/>
        <w:t>submit</w:t>
      </w:r>
      <w:r w:rsidR="4336147D">
        <w:rPr/>
        <w:t xml:space="preserve"> the </w:t>
      </w:r>
      <w:r w:rsidR="4336147D">
        <w:rPr/>
        <w:t>fastqc</w:t>
      </w:r>
      <w:r w:rsidR="4336147D">
        <w:rPr/>
        <w:t>/</w:t>
      </w:r>
      <w:r w:rsidR="4336147D">
        <w:rPr/>
        <w:t>multiqc</w:t>
      </w:r>
      <w:r w:rsidR="4336147D">
        <w:rPr/>
        <w:t xml:space="preserve"> job</w:t>
      </w:r>
    </w:p>
    <w:p w:rsidRPr="000467FC" w:rsidR="007D1F5F" w:rsidP="09595540" w:rsidRDefault="007D1F5F" w14:paraId="7BBE2BD9" w14:textId="3FC6DC35">
      <w:pPr>
        <w:pStyle w:val="ListBullet"/>
        <w:numPr>
          <w:ilvl w:val="0"/>
          <w:numId w:val="0"/>
        </w:numPr>
        <w:ind w:left="0"/>
        <w:rPr>
          <w:sz w:val="16"/>
          <w:szCs w:val="16"/>
        </w:rPr>
      </w:pPr>
      <w:r w:rsidR="25D45ECD">
        <w:rPr/>
        <w:t>Input</w:t>
      </w:r>
      <w:r w:rsidR="4A38A7CD">
        <w:rPr/>
        <w:t xml:space="preserve"> nano script 1st</w:t>
      </w:r>
      <w:r w:rsidR="25D45ECD">
        <w:rPr/>
        <w:t>:</w:t>
      </w:r>
    </w:p>
    <w:p w:rsidRPr="000467FC" w:rsidR="007D1F5F" w:rsidP="09595540" w:rsidRDefault="007D1F5F" w14:paraId="57DBD5A0" w14:textId="66C3EA90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#!/bin/bash</w:t>
      </w:r>
    </w:p>
    <w:p w:rsidRPr="000467FC" w:rsidR="007D1F5F" w:rsidP="09595540" w:rsidRDefault="007D1F5F" w14:paraId="2E54C901" w14:textId="50216684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#PBS -N fastqc_trimmed</w:t>
      </w:r>
    </w:p>
    <w:p w:rsidRPr="000467FC" w:rsidR="007D1F5F" w:rsidP="09595540" w:rsidRDefault="007D1F5F" w14:paraId="3C6B5530" w14:textId="4E61564A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#PBS -o /rds/general/user/pdg25/ephemeral/logs/fastqc_trimmed.out</w:t>
      </w:r>
    </w:p>
    <w:p w:rsidRPr="000467FC" w:rsidR="007D1F5F" w:rsidP="09595540" w:rsidRDefault="007D1F5F" w14:paraId="4F5D954E" w14:textId="5D3B35AE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#PBS -e /rds/general/user/pdg25/ephemeral/logs/fastqc_trimmed.err</w:t>
      </w:r>
    </w:p>
    <w:p w:rsidRPr="000467FC" w:rsidR="007D1F5F" w:rsidP="09595540" w:rsidRDefault="007D1F5F" w14:paraId="5612A4CC" w14:textId="77F90CF7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#PBS -l select=1:ncpus=4:mem=8gb</w:t>
      </w:r>
    </w:p>
    <w:p w:rsidRPr="000467FC" w:rsidR="007D1F5F" w:rsidP="09595540" w:rsidRDefault="007D1F5F" w14:paraId="6A70A31B" w14:textId="2DCE2647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#PBS -l walltime=12:00:00</w:t>
      </w:r>
    </w:p>
    <w:p w:rsidRPr="000467FC" w:rsidR="007D1F5F" w:rsidP="09595540" w:rsidRDefault="007D1F5F" w14:paraId="10C420E9" w14:textId="316B217E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9E40EE9" w14:textId="1C669684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set -euo pipefail</w:t>
      </w:r>
    </w:p>
    <w:p w:rsidRPr="000467FC" w:rsidR="007D1F5F" w:rsidP="09595540" w:rsidRDefault="007D1F5F" w14:paraId="2AFF8C84" w14:textId="1B9ADA86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2B9C822A" w14:textId="1E84D854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cd /rds/general/user/pdg25/ephemeral || exit 1</w:t>
      </w:r>
    </w:p>
    <w:p w:rsidRPr="000467FC" w:rsidR="007D1F5F" w:rsidP="09595540" w:rsidRDefault="007D1F5F" w14:paraId="36F086A5" w14:textId="467D853A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A3BFE22" w14:textId="2146FA26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mkdir -p trimmed_reads qc_trimmed/fastqc qc_trimmed/multiqc logs</w:t>
      </w:r>
    </w:p>
    <w:p w:rsidRPr="000467FC" w:rsidR="007D1F5F" w:rsidP="09595540" w:rsidRDefault="007D1F5F" w14:paraId="001563BE" w14:textId="3263E66E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2795DCA5" w14:textId="2BD37B6F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module purge</w:t>
      </w:r>
    </w:p>
    <w:p w:rsidRPr="000467FC" w:rsidR="007D1F5F" w:rsidP="09595540" w:rsidRDefault="007D1F5F" w14:paraId="14FD9CFE" w14:textId="07AE6D6C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module load FastQC/0.11.9-Java-11</w:t>
      </w:r>
    </w:p>
    <w:p w:rsidRPr="000467FC" w:rsidR="007D1F5F" w:rsidP="09595540" w:rsidRDefault="007D1F5F" w14:paraId="3A791EAF" w14:textId="27D15993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module load MultiQC/1.28-gfbf-2024a</w:t>
      </w:r>
    </w:p>
    <w:p w:rsidRPr="000467FC" w:rsidR="007D1F5F" w:rsidP="09595540" w:rsidRDefault="007D1F5F" w14:paraId="1B407B62" w14:textId="698CC820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97BBA3D" w14:textId="2C0D9FBF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4958ADF5" w14:textId="59718C8D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"Post-trimming QC job started at: $(date)"</w:t>
      </w:r>
    </w:p>
    <w:p w:rsidRPr="000467FC" w:rsidR="007D1F5F" w:rsidP="09595540" w:rsidRDefault="007D1F5F" w14:paraId="67AD8B97" w14:textId="3F24A226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"Working directory: $(pwd)"</w:t>
      </w:r>
    </w:p>
    <w:p w:rsidRPr="000467FC" w:rsidR="007D1F5F" w:rsidP="09595540" w:rsidRDefault="007D1F5F" w14:paraId="7DB7DBB3" w14:textId="1C14B1EB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"FastQC path: $(which fastqc)"</w:t>
      </w:r>
    </w:p>
    <w:p w:rsidRPr="000467FC" w:rsidR="007D1F5F" w:rsidP="09595540" w:rsidRDefault="007D1F5F" w14:paraId="7CAE597A" w14:textId="267C92B2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"MultiQC path: $(which multiqc)"</w:t>
      </w:r>
    </w:p>
    <w:p w:rsidRPr="000467FC" w:rsidR="007D1F5F" w:rsidP="09595540" w:rsidRDefault="007D1F5F" w14:paraId="7C4AD856" w14:textId="2D9C819B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10E55999" w14:textId="642A3764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1D29238E" w14:textId="15A48AD2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fastqc --version</w:t>
      </w:r>
    </w:p>
    <w:p w:rsidRPr="000467FC" w:rsidR="007D1F5F" w:rsidP="09595540" w:rsidRDefault="007D1F5F" w14:paraId="589DCE13" w14:textId="32B9AF5E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multiqc --version</w:t>
      </w:r>
    </w:p>
    <w:p w:rsidRPr="000467FC" w:rsidR="007D1F5F" w:rsidP="09595540" w:rsidRDefault="007D1F5F" w14:paraId="209119BA" w14:textId="13565606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7CDFD628" w14:textId="0209347B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shopt -s nullglob</w:t>
      </w:r>
    </w:p>
    <w:p w:rsidRPr="000467FC" w:rsidR="007D1F5F" w:rsidP="09595540" w:rsidRDefault="007D1F5F" w14:paraId="66B59AEB" w14:textId="67C45EBE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trimmed_files=(trimmed_reads/*.trimmed.fastq.gz)</w:t>
      </w:r>
    </w:p>
    <w:p w:rsidRPr="000467FC" w:rsidR="007D1F5F" w:rsidP="09595540" w:rsidRDefault="007D1F5F" w14:paraId="785FD133" w14:textId="4103507C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B8A8F17" w14:textId="15BACF21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if [[ ${#trimmed_files[@]} -eq 0 ]]; then</w:t>
      </w:r>
    </w:p>
    <w:p w:rsidRPr="000467FC" w:rsidR="007D1F5F" w:rsidP="09595540" w:rsidRDefault="007D1F5F" w14:paraId="5B553103" w14:textId="5C94967A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echo "ERROR: No trimmed FASTQ files found in trimmed_reads/"</w:t>
      </w:r>
    </w:p>
    <w:p w:rsidRPr="000467FC" w:rsidR="007D1F5F" w:rsidP="09595540" w:rsidRDefault="007D1F5F" w14:paraId="7B5275C7" w14:textId="35DF44F8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exit 1</w:t>
      </w:r>
    </w:p>
    <w:p w:rsidRPr="000467FC" w:rsidR="007D1F5F" w:rsidP="09595540" w:rsidRDefault="007D1F5F" w14:paraId="3A233F40" w14:textId="526A7792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fi</w:t>
      </w:r>
    </w:p>
    <w:p w:rsidRPr="000467FC" w:rsidR="007D1F5F" w:rsidP="09595540" w:rsidRDefault="007D1F5F" w14:paraId="7B7A82B7" w14:textId="575EA981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2C475036" w14:textId="52BE019A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"Found ${#trimmed_files[@]} trimmed FASTQ files:"</w:t>
      </w:r>
    </w:p>
    <w:p w:rsidRPr="000467FC" w:rsidR="007D1F5F" w:rsidP="09595540" w:rsidRDefault="007D1F5F" w14:paraId="5BA234CD" w14:textId="1BA965B9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printf ' - %s\n' "${trimmed_files[@]}"</w:t>
      </w:r>
    </w:p>
    <w:p w:rsidRPr="000467FC" w:rsidR="007D1F5F" w:rsidP="09595540" w:rsidRDefault="007D1F5F" w14:paraId="69B1F5AE" w14:textId="7A22D1C5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2320C3EB" w14:textId="4ACB29E5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53D4BABD" w14:textId="1A372007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"Running FastQC at: $(date)"</w:t>
      </w:r>
    </w:p>
    <w:p w:rsidRPr="000467FC" w:rsidR="007D1F5F" w:rsidP="09595540" w:rsidRDefault="007D1F5F" w14:paraId="727951A0" w14:textId="04F97F1C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12446702" w14:textId="1173B573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6AF4B454" w14:textId="1E1253A1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fastqc \</w:t>
      </w:r>
    </w:p>
    <w:p w:rsidRPr="000467FC" w:rsidR="007D1F5F" w:rsidP="09595540" w:rsidRDefault="007D1F5F" w14:paraId="678349CF" w14:textId="008FBBCA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-t 4 \</w:t>
      </w:r>
    </w:p>
    <w:p w:rsidRPr="000467FC" w:rsidR="007D1F5F" w:rsidP="09595540" w:rsidRDefault="007D1F5F" w14:paraId="41A63F52" w14:textId="27A0AC71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-o qc_trimmed/fastqc \</w:t>
      </w:r>
    </w:p>
    <w:p w:rsidRPr="000467FC" w:rsidR="007D1F5F" w:rsidP="09595540" w:rsidRDefault="007D1F5F" w14:paraId="783BE811" w14:textId="4CCED180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"${trimmed_files[@]}"</w:t>
      </w:r>
    </w:p>
    <w:p w:rsidRPr="000467FC" w:rsidR="007D1F5F" w:rsidP="09595540" w:rsidRDefault="007D1F5F" w14:paraId="669D024E" w14:textId="73112AC2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0BE7928F" w14:textId="0053ACBB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"FastQC finished at: $(date)"</w:t>
      </w:r>
    </w:p>
    <w:p w:rsidRPr="000467FC" w:rsidR="007D1F5F" w:rsidP="09595540" w:rsidRDefault="007D1F5F" w14:paraId="3210D68B" w14:textId="7DA30F87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761A59FA" w14:textId="604D749F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4ABADE04" w14:textId="6FA5D274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"Running MultiQC at: $(date)"</w:t>
      </w:r>
    </w:p>
    <w:p w:rsidRPr="000467FC" w:rsidR="007D1F5F" w:rsidP="09595540" w:rsidRDefault="007D1F5F" w14:paraId="500E86C4" w14:textId="1FD7B1ED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539420B8" w14:textId="1F1B3D27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9846568" w14:textId="0B77EFE8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multiqc \</w:t>
      </w:r>
    </w:p>
    <w:p w:rsidRPr="000467FC" w:rsidR="007D1F5F" w:rsidP="09595540" w:rsidRDefault="007D1F5F" w14:paraId="25DB3156" w14:textId="24E37F29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qc_trimmed/fastqc \</w:t>
      </w:r>
    </w:p>
    <w:p w:rsidRPr="000467FC" w:rsidR="007D1F5F" w:rsidP="09595540" w:rsidRDefault="007D1F5F" w14:paraId="5A3C1338" w14:textId="22CF67E5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-o qc_trimmed/multiqc \</w:t>
      </w:r>
    </w:p>
    <w:p w:rsidRPr="000467FC" w:rsidR="007D1F5F" w:rsidP="09595540" w:rsidRDefault="007D1F5F" w14:paraId="561AD379" w14:textId="186EDC93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   --force</w:t>
      </w:r>
    </w:p>
    <w:p w:rsidRPr="000467FC" w:rsidR="007D1F5F" w:rsidP="09595540" w:rsidRDefault="007D1F5F" w14:paraId="464F095A" w14:textId="12BCD311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3808C488" w14:textId="506A867E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"MultiQC finished at: $(date)"</w:t>
      </w:r>
    </w:p>
    <w:p w:rsidRPr="000467FC" w:rsidR="007D1F5F" w:rsidP="09595540" w:rsidRDefault="007D1F5F" w14:paraId="47B1654F" w14:textId="637D2679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4ED992FB" w14:textId="4C97A8DB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23DDD03C" w14:textId="09683005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"QC pipeline completed successfully at: $(date)"</w:t>
      </w:r>
    </w:p>
    <w:p w:rsidRPr="000467FC" w:rsidR="007D1F5F" w:rsidP="09595540" w:rsidRDefault="007D1F5F" w14:paraId="20C17E1A" w14:textId="44718246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"FastQC output directory: /rds/general/user/pdg25/ephemeral/qc_trimmed/fastqc"</w:t>
      </w:r>
    </w:p>
    <w:p w:rsidRPr="000467FC" w:rsidR="007D1F5F" w:rsidP="09595540" w:rsidRDefault="007D1F5F" w14:paraId="61B945B1" w14:textId="349DFBD4">
      <w:pPr>
        <w:numPr>
          <w:ilvl w:val="0"/>
          <w:numId w:val="0"/>
        </w:numPr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"MultiQC output directory: /rds/general/user/pdg25/ephemeral/qc_trimmed/multiqc"</w:t>
      </w:r>
    </w:p>
    <w:p w:rsidRPr="000467FC" w:rsidR="007D1F5F" w:rsidP="09595540" w:rsidRDefault="007D1F5F" w14:paraId="15F1F89B" w14:textId="5D4998FB">
      <w:pPr>
        <w:pStyle w:val="Normal"/>
        <w:bidi w:val="0"/>
        <w:ind/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318E16">
        <w:rPr>
          <w:rFonts w:ascii="Calibri" w:hAnsi="Calibri" w:eastAsia="Calibri"/>
          <w:noProof w:val="0"/>
          <w:color w:val="595959" w:themeColor="text1" w:themeTint="A6" w:themeShade="FF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5C69B466" w14:textId="7322B52F">
      <w:pPr>
        <w:pStyle w:val="Normal"/>
        <w:bidi w:val="0"/>
        <w:ind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70FC674D">
        <w:rPr>
          <w:sz w:val="16"/>
          <w:szCs w:val="16"/>
        </w:rPr>
        <w:t xml:space="preserve">(This runs fast Q on all files for 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trimmed_reads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/*.trimmed.fastq.gz and writes to 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qc_trimmed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/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, and creates a 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multiQC</w:t>
      </w:r>
      <w:r w:rsidRPr="09595540" w:rsidR="70FC674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report </w:t>
      </w:r>
      <w:r w:rsidRPr="09595540" w:rsidR="34552B22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qc_trimmed/multiqc)</w:t>
      </w:r>
    </w:p>
    <w:p w:rsidRPr="000467FC" w:rsidR="007D1F5F" w:rsidP="09595540" w:rsidRDefault="007D1F5F" w14:paraId="77699BCC" w14:textId="5A922445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6F4C807C">
        <w:rPr>
          <w:noProof w:val="0"/>
          <w:lang w:val="en-US"/>
        </w:rPr>
        <w:t xml:space="preserve">I thought I would be using </w:t>
      </w:r>
      <w:r w:rsidRPr="09595540" w:rsidR="6F4C807C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6F4C807C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/0.11.9-Java-11 and MultiQC/1.28-gfbf-2024a</w:t>
      </w:r>
    </w:p>
    <w:p w:rsidRPr="000467FC" w:rsidR="007D1F5F" w:rsidP="09595540" w:rsidRDefault="007D1F5F" w14:paraId="01D0CF67" w14:textId="2B672417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4C749927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But this error showed up:</w:t>
      </w:r>
    </w:p>
    <w:p w:rsidRPr="000467FC" w:rsidR="007D1F5F" w:rsidP="09595540" w:rsidRDefault="007D1F5F" w14:paraId="67652460" w14:textId="66291896">
      <w:pPr>
        <w:pStyle w:val="ListBullet"/>
        <w:numPr>
          <w:ilvl w:val="0"/>
          <w:numId w:val="0"/>
        </w:numPr>
        <w:bidi w:val="0"/>
        <w:ind w:left="0"/>
      </w:pPr>
      <w:r w:rsidRPr="09595540" w:rsidR="349A8E79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</w:t>
      </w:r>
    </w:p>
    <w:p w:rsidRPr="000467FC" w:rsidR="007D1F5F" w:rsidP="09595540" w:rsidRDefault="007D1F5F" w14:paraId="63BB25D1" w14:textId="444D91A6">
      <w:pPr>
        <w:pStyle w:val="ListBullet"/>
        <w:numPr>
          <w:ilvl w:val="0"/>
          <w:numId w:val="0"/>
        </w:numPr>
        <w:bidi w:val="0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4C7499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These module(s) or extension(s) exist but cannot be loaded as requested: "</w:t>
      </w:r>
      <w:r w:rsidRPr="09595540" w:rsidR="4C7499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</w:t>
      </w:r>
      <w:r w:rsidRPr="09595540" w:rsidR="4C7499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/0.11.9-Java-11" Try: "module spider </w:t>
      </w:r>
      <w:r w:rsidRPr="09595540" w:rsidR="4C7499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</w:t>
      </w:r>
      <w:r w:rsidRPr="09595540" w:rsidR="4C7499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/0.11.9-Java-11" to see how to load the module(s).</w:t>
      </w:r>
    </w:p>
    <w:p w:rsidRPr="000467FC" w:rsidR="007D1F5F" w:rsidP="09595540" w:rsidRDefault="007D1F5F" w14:paraId="21736195" w14:textId="3687C916">
      <w:pPr>
        <w:pStyle w:val="ListBullet"/>
        <w:bidi w:val="0"/>
        <w:rPr>
          <w:noProof w:val="0"/>
          <w:lang w:val="en-US"/>
        </w:rPr>
      </w:pPr>
      <w:r w:rsidRPr="09595540" w:rsidR="4C749927">
        <w:rPr>
          <w:noProof w:val="0"/>
          <w:lang w:val="en-US"/>
        </w:rPr>
        <w:t>So</w:t>
      </w:r>
      <w:r w:rsidRPr="09595540" w:rsidR="4C749927">
        <w:rPr>
          <w:noProof w:val="0"/>
          <w:lang w:val="en-US"/>
        </w:rPr>
        <w:t xml:space="preserve"> I needed to load </w:t>
      </w:r>
      <w:r w:rsidRPr="09595540" w:rsidR="1BC8DD86">
        <w:rPr>
          <w:noProof w:val="0"/>
          <w:lang w:val="en-US"/>
        </w:rPr>
        <w:t xml:space="preserve">tools/prod to then load </w:t>
      </w:r>
      <w:r w:rsidRPr="09595540" w:rsidR="1BC8DD86">
        <w:rPr>
          <w:noProof w:val="0"/>
          <w:lang w:val="en-US"/>
        </w:rPr>
        <w:t>FastQC</w:t>
      </w:r>
      <w:r w:rsidRPr="09595540" w:rsidR="1BC8DD86">
        <w:rPr>
          <w:noProof w:val="0"/>
          <w:lang w:val="en-US"/>
        </w:rPr>
        <w:t xml:space="preserve">/0.11.9-Java-11 </w:t>
      </w:r>
    </w:p>
    <w:p w:rsidRPr="000467FC" w:rsidR="007D1F5F" w:rsidP="09595540" w:rsidRDefault="007D1F5F" w14:paraId="1A3CD4A2" w14:textId="7D82135C">
      <w:pPr>
        <w:pStyle w:val="ListBullet"/>
        <w:bidi w:val="0"/>
        <w:rPr>
          <w:noProof w:val="0"/>
          <w:lang w:val="en-US"/>
        </w:rPr>
      </w:pPr>
      <w:r w:rsidRPr="09595540" w:rsidR="1BC8DD86">
        <w:rPr>
          <w:noProof w:val="0"/>
          <w:lang w:val="en-US"/>
        </w:rPr>
        <w:t xml:space="preserve">So made a corrected PBS script </w:t>
      </w:r>
      <w:r w:rsidRPr="09595540" w:rsidR="1BC8DD86">
        <w:rPr>
          <w:noProof w:val="0"/>
          <w:lang w:val="en-US"/>
        </w:rPr>
        <w:t>fastqc_multiqc_trimmed</w:t>
      </w:r>
      <w:r w:rsidRPr="09595540" w:rsidR="1BC8DD86">
        <w:rPr>
          <w:noProof w:val="0"/>
          <w:lang w:val="en-US"/>
        </w:rPr>
        <w:t>.pbs</w:t>
      </w:r>
    </w:p>
    <w:p w:rsidRPr="000467FC" w:rsidR="007D1F5F" w:rsidP="09595540" w:rsidRDefault="007D1F5F" w14:paraId="39CE648C" w14:textId="63DBAC4D">
      <w:pPr>
        <w:pStyle w:val="ListBullet"/>
        <w:numPr>
          <w:ilvl w:val="0"/>
          <w:numId w:val="0"/>
        </w:numPr>
        <w:bidi w:val="0"/>
        <w:ind w:left="0"/>
      </w:pPr>
      <w:r w:rsidRPr="09595540" w:rsidR="649AD7E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</w:t>
      </w:r>
      <w:r w:rsidRPr="09595540" w:rsidR="3C0EA76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correct module load nano script</w:t>
      </w:r>
      <w:r w:rsidRPr="09595540" w:rsidR="649AD7E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:</w:t>
      </w:r>
    </w:p>
    <w:p w:rsidRPr="000467FC" w:rsidR="007D1F5F" w:rsidP="09595540" w:rsidRDefault="007D1F5F" w14:paraId="382BF9ED" w14:textId="018D7C41">
      <w:pPr>
        <w:pStyle w:val="Normal"/>
        <w:bidi w:val="0"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#!/bin/bash</w:t>
      </w:r>
    </w:p>
    <w:p w:rsidRPr="000467FC" w:rsidR="007D1F5F" w:rsidP="09595540" w:rsidRDefault="007D1F5F" w14:paraId="7213369F" w14:textId="0C9FDE1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#PBS -N fastqc_trimmed</w:t>
      </w:r>
    </w:p>
    <w:p w:rsidRPr="000467FC" w:rsidR="007D1F5F" w:rsidP="09595540" w:rsidRDefault="007D1F5F" w14:paraId="60F61669" w14:textId="181EBDCD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#PBS -o /rds/general/user/pdg25/ephemeral/logs/fastqc_trimmed.out</w:t>
      </w:r>
    </w:p>
    <w:p w:rsidRPr="000467FC" w:rsidR="007D1F5F" w:rsidP="09595540" w:rsidRDefault="007D1F5F" w14:paraId="45BA2CA6" w14:textId="202F29A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#PBS -e /rds/general/user/pdg25/ephemeral/logs/fastqc_trimmed.err</w:t>
      </w:r>
    </w:p>
    <w:p w:rsidRPr="000467FC" w:rsidR="007D1F5F" w:rsidP="09595540" w:rsidRDefault="007D1F5F" w14:paraId="149F3EB1" w14:textId="49AF5865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#PBS -l select=1:ncpus=4:mem=8gb</w:t>
      </w:r>
    </w:p>
    <w:p w:rsidRPr="000467FC" w:rsidR="007D1F5F" w:rsidP="09595540" w:rsidRDefault="007D1F5F" w14:paraId="038B456B" w14:textId="5BEED8B0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#PBS -l walltime=12:00:00</w:t>
      </w:r>
    </w:p>
    <w:p w:rsidRPr="000467FC" w:rsidR="007D1F5F" w:rsidP="09595540" w:rsidRDefault="007D1F5F" w14:paraId="061787E3" w14:textId="631662B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186521A7" w14:textId="0B9ACEA0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set -euo pipefail</w:t>
      </w:r>
    </w:p>
    <w:p w:rsidRPr="000467FC" w:rsidR="007D1F5F" w:rsidP="09595540" w:rsidRDefault="007D1F5F" w14:paraId="00FF7E10" w14:textId="3BA09CC4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73CA925" w14:textId="702B7CA2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cd /rds/general/user/pdg25/ephemeral || exit 1</w:t>
      </w:r>
    </w:p>
    <w:p w:rsidRPr="000467FC" w:rsidR="007D1F5F" w:rsidP="09595540" w:rsidRDefault="007D1F5F" w14:paraId="0BE483AC" w14:textId="74BE42A3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31293728" w14:textId="6D8D3052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mkdir -p qc_trimmed/fastqc qc_trimmed/multiqc logs</w:t>
      </w:r>
    </w:p>
    <w:p w:rsidRPr="000467FC" w:rsidR="007D1F5F" w:rsidP="09595540" w:rsidRDefault="007D1F5F" w14:paraId="47568DE3" w14:textId="4FA2713A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2CEFC03F" w14:textId="175EDCC7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module purge</w:t>
      </w:r>
    </w:p>
    <w:p w:rsidRPr="000467FC" w:rsidR="007D1F5F" w:rsidP="09595540" w:rsidRDefault="007D1F5F" w14:paraId="0CB1D03D" w14:textId="7DD151E4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module load tools/prod</w:t>
      </w:r>
    </w:p>
    <w:p w:rsidRPr="000467FC" w:rsidR="007D1F5F" w:rsidP="09595540" w:rsidRDefault="007D1F5F" w14:paraId="09B0D22B" w14:textId="7DF4FF8F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module load FastQC/0.11.9-Java-11</w:t>
      </w:r>
    </w:p>
    <w:p w:rsidRPr="000467FC" w:rsidR="007D1F5F" w:rsidP="09595540" w:rsidRDefault="007D1F5F" w14:paraId="04612D64" w14:textId="7F5DBD35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module load MultiQC/1.28-gfbf-2024a</w:t>
      </w:r>
    </w:p>
    <w:p w:rsidRPr="000467FC" w:rsidR="007D1F5F" w:rsidP="09595540" w:rsidRDefault="007D1F5F" w14:paraId="68A299BB" w14:textId="4C2E06A5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0907362D" w14:textId="16027FD5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2BB2C182" w14:textId="0BCD6F1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"Post-trimming QC job started at: $(date)"</w:t>
      </w:r>
    </w:p>
    <w:p w:rsidRPr="000467FC" w:rsidR="007D1F5F" w:rsidP="09595540" w:rsidRDefault="007D1F5F" w14:paraId="1E37C015" w14:textId="629F22E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"Working directory: $(pwd)"</w:t>
      </w:r>
    </w:p>
    <w:p w:rsidRPr="000467FC" w:rsidR="007D1F5F" w:rsidP="09595540" w:rsidRDefault="007D1F5F" w14:paraId="30FF06CC" w14:textId="4496870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"FastQC path: $(which fastqc)"</w:t>
      </w:r>
    </w:p>
    <w:p w:rsidRPr="000467FC" w:rsidR="007D1F5F" w:rsidP="09595540" w:rsidRDefault="007D1F5F" w14:paraId="0F0669D3" w14:textId="24FB278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"MultiQC path: $(which multiqc)"</w:t>
      </w:r>
    </w:p>
    <w:p w:rsidRPr="000467FC" w:rsidR="007D1F5F" w:rsidP="09595540" w:rsidRDefault="007D1F5F" w14:paraId="6971F12E" w14:textId="6B05C104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43012130" w14:textId="3E96ADC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29529A2E" w14:textId="21395AE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fastqc --version</w:t>
      </w:r>
    </w:p>
    <w:p w:rsidRPr="000467FC" w:rsidR="007D1F5F" w:rsidP="09595540" w:rsidRDefault="007D1F5F" w14:paraId="38F40241" w14:textId="0D4762C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multiqc --version</w:t>
      </w:r>
    </w:p>
    <w:p w:rsidRPr="000467FC" w:rsidR="007D1F5F" w:rsidP="09595540" w:rsidRDefault="007D1F5F" w14:paraId="4573EF01" w14:textId="68D8858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4AA0574D" w14:textId="4B9451A8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shopt -s nullglob</w:t>
      </w:r>
    </w:p>
    <w:p w:rsidRPr="000467FC" w:rsidR="007D1F5F" w:rsidP="09595540" w:rsidRDefault="007D1F5F" w14:paraId="2D983919" w14:textId="0389A142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trimmed_files=(trimmed_reads/*.trimmed.fastq.gz)</w:t>
      </w:r>
    </w:p>
    <w:p w:rsidRPr="000467FC" w:rsidR="007D1F5F" w:rsidP="09595540" w:rsidRDefault="007D1F5F" w14:paraId="113898B8" w14:textId="5A98D68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09300F70" w14:textId="3049251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if [[ ${#trimmed_files[@]} -eq 0 ]]; then</w:t>
      </w:r>
    </w:p>
    <w:p w:rsidRPr="000467FC" w:rsidR="007D1F5F" w:rsidP="09595540" w:rsidRDefault="007D1F5F" w14:paraId="5DF7D986" w14:textId="3A5B3963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echo "ERROR: No trimmed FASTQ files found in trimmed_reads/"</w:t>
      </w:r>
    </w:p>
    <w:p w:rsidRPr="000467FC" w:rsidR="007D1F5F" w:rsidP="09595540" w:rsidRDefault="007D1F5F" w14:paraId="4C9A2AE0" w14:textId="2F379733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exit 1</w:t>
      </w:r>
    </w:p>
    <w:p w:rsidRPr="000467FC" w:rsidR="007D1F5F" w:rsidP="09595540" w:rsidRDefault="007D1F5F" w14:paraId="3F1EC1FD" w14:textId="139F4A24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fi</w:t>
      </w:r>
    </w:p>
    <w:p w:rsidRPr="000467FC" w:rsidR="007D1F5F" w:rsidP="09595540" w:rsidRDefault="007D1F5F" w14:paraId="2214A582" w14:textId="6CF8E2C8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6A38D717" w14:textId="22174610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"Found ${#trimmed_files[@]} trimmed FASTQ files"</w:t>
      </w:r>
    </w:p>
    <w:p w:rsidRPr="000467FC" w:rsidR="007D1F5F" w:rsidP="09595540" w:rsidRDefault="007D1F5F" w14:paraId="13757F2B" w14:textId="04617CE2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printf ' - %s\n' "${trimmed_files[@]}"</w:t>
      </w:r>
    </w:p>
    <w:p w:rsidRPr="000467FC" w:rsidR="007D1F5F" w:rsidP="09595540" w:rsidRDefault="007D1F5F" w14:paraId="167ED99B" w14:textId="67A5193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73592D97" w14:textId="05C41E8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143813FB" w14:textId="1B7363B7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"Running FastQC at: $(date)"</w:t>
      </w:r>
    </w:p>
    <w:p w:rsidRPr="000467FC" w:rsidR="007D1F5F" w:rsidP="09595540" w:rsidRDefault="007D1F5F" w14:paraId="194941AD" w14:textId="0F25FCB6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6507D39C" w14:textId="630EE52E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6E610CFE" w14:textId="3A679DC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fastqc \</w:t>
      </w:r>
    </w:p>
    <w:p w:rsidRPr="000467FC" w:rsidR="007D1F5F" w:rsidP="09595540" w:rsidRDefault="007D1F5F" w14:paraId="184E85B8" w14:textId="6FEE5F77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-t 4 \</w:t>
      </w:r>
    </w:p>
    <w:p w:rsidRPr="000467FC" w:rsidR="007D1F5F" w:rsidP="09595540" w:rsidRDefault="007D1F5F" w14:paraId="621FA88E" w14:textId="59886C13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-o qc_trimmed/fastqc \</w:t>
      </w:r>
    </w:p>
    <w:p w:rsidRPr="000467FC" w:rsidR="007D1F5F" w:rsidP="09595540" w:rsidRDefault="007D1F5F" w14:paraId="2AFBFA52" w14:textId="6D3370FA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"${trimmed_files[@]}"</w:t>
      </w:r>
    </w:p>
    <w:p w:rsidRPr="000467FC" w:rsidR="007D1F5F" w:rsidP="09595540" w:rsidRDefault="007D1F5F" w14:paraId="6C9B5A56" w14:textId="00E51F7A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1001EFD9" w14:textId="4B9CC26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"FastQC finished at: $(date)"</w:t>
      </w:r>
    </w:p>
    <w:p w:rsidRPr="000467FC" w:rsidR="007D1F5F" w:rsidP="09595540" w:rsidRDefault="007D1F5F" w14:paraId="5D7C2839" w14:textId="783C52A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164F57EE" w14:textId="56DF2610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573A7A7B" w14:textId="77B3189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"Running MultiQC at: $(date)"</w:t>
      </w:r>
    </w:p>
    <w:p w:rsidRPr="000467FC" w:rsidR="007D1F5F" w:rsidP="09595540" w:rsidRDefault="007D1F5F" w14:paraId="0CC6B9C5" w14:textId="502DC3A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0FF8314E" w14:textId="11503E44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5E13FDDE" w14:textId="1883BA88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multiqc \</w:t>
      </w:r>
    </w:p>
    <w:p w:rsidRPr="000467FC" w:rsidR="007D1F5F" w:rsidP="09595540" w:rsidRDefault="007D1F5F" w14:paraId="2C3A3BAF" w14:textId="5D5BFFCA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qc_trimmed/fastqc \</w:t>
      </w:r>
    </w:p>
    <w:p w:rsidRPr="000467FC" w:rsidR="007D1F5F" w:rsidP="09595540" w:rsidRDefault="007D1F5F" w14:paraId="2DE62226" w14:textId="6DE2AE61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-o qc_trimmed/multiqc \</w:t>
      </w:r>
    </w:p>
    <w:p w:rsidRPr="000467FC" w:rsidR="007D1F5F" w:rsidP="09595540" w:rsidRDefault="007D1F5F" w14:paraId="5E29C09A" w14:textId="13CD931F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   --force</w:t>
      </w:r>
    </w:p>
    <w:p w:rsidRPr="000467FC" w:rsidR="007D1F5F" w:rsidP="09595540" w:rsidRDefault="007D1F5F" w14:paraId="65B965B3" w14:textId="16ADF90D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43F7BBDF" w14:textId="71E1D21B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"MultiQC finished at: $(date)"</w:t>
      </w:r>
    </w:p>
    <w:p w:rsidRPr="000467FC" w:rsidR="007D1F5F" w:rsidP="09595540" w:rsidRDefault="007D1F5F" w14:paraId="445D14DF" w14:textId="1F011AF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 xml:space="preserve"> </w:t>
      </w:r>
    </w:p>
    <w:p w:rsidRPr="000467FC" w:rsidR="007D1F5F" w:rsidP="09595540" w:rsidRDefault="007D1F5F" w14:paraId="77FC2945" w14:textId="0C6154F0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79428ECF" w14:textId="64505C0C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"QC pipeline completed successfully at: $(date)"</w:t>
      </w:r>
    </w:p>
    <w:p w:rsidRPr="000467FC" w:rsidR="007D1F5F" w:rsidP="09595540" w:rsidRDefault="007D1F5F" w14:paraId="1EE348CF" w14:textId="707E3BD8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"FastQC output: /rds/general/user/pdg25/ephemeral/qc_trimmed/fastqc"</w:t>
      </w:r>
    </w:p>
    <w:p w:rsidRPr="000467FC" w:rsidR="007D1F5F" w:rsidP="09595540" w:rsidRDefault="007D1F5F" w14:paraId="6B2E08B4" w14:textId="52C5C253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"MultiQC output: /rds/general/user/pdg25/ephemeral/qc_trimmed/multiqc"</w:t>
      </w:r>
    </w:p>
    <w:p w:rsidRPr="000467FC" w:rsidR="007D1F5F" w:rsidP="09595540" w:rsidRDefault="007D1F5F" w14:paraId="5E5950B8" w14:textId="4428484F">
      <w:pPr>
        <w:pStyle w:val="Normal"/>
        <w:bidi w:val="0"/>
        <w:ind/>
        <w:rPr>
          <w:noProof w:val="0"/>
          <w:sz w:val="16"/>
          <w:szCs w:val="16"/>
          <w:lang w:val="en-US"/>
        </w:rPr>
      </w:pPr>
      <w:r w:rsidRPr="09595540" w:rsidR="1BC8DD86">
        <w:rPr>
          <w:noProof w:val="0"/>
          <w:sz w:val="16"/>
          <w:szCs w:val="16"/>
          <w:lang w:val="en-US"/>
        </w:rPr>
        <w:t>echo "=========================================="</w:t>
      </w:r>
    </w:p>
    <w:p w:rsidRPr="000467FC" w:rsidR="007D1F5F" w:rsidP="09595540" w:rsidRDefault="007D1F5F" w14:paraId="290E1082" w14:textId="4A3595A9">
      <w:pPr>
        <w:pStyle w:val="ListBullet"/>
        <w:bidi w:val="0"/>
        <w:rPr>
          <w:noProof w:val="0"/>
          <w:lang w:val="en-US"/>
        </w:rPr>
      </w:pPr>
      <w:r w:rsidRPr="09595540" w:rsidR="1BC8DD86">
        <w:rPr>
          <w:noProof w:val="0"/>
          <w:lang w:val="en-US"/>
        </w:rPr>
        <w:t>Then after checking the output :</w:t>
      </w:r>
    </w:p>
    <w:p w:rsidRPr="000467FC" w:rsidR="007D1F5F" w:rsidP="09595540" w:rsidRDefault="007D1F5F" w14:paraId="5F0B02AF" w14:textId="7F8E8BFA">
      <w:pPr>
        <w:pStyle w:val="ListBullet"/>
        <w:numPr>
          <w:ilvl w:val="0"/>
          <w:numId w:val="0"/>
        </w:numPr>
        <w:bidi w:val="0"/>
        <w:ind w:left="432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tail -f /</w:t>
      </w: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rds</w:t>
      </w: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/general/user/pdg25/ephemeral/logs/</w:t>
      </w: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fastqc_trimmed.out</w:t>
      </w: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==================================== CPU Time used: 00:00:00 CPU Percent: 0% Memory usage: 0b Approx Power usage: 0.0 </w:t>
      </w: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Walltime</w:t>
      </w:r>
      <w:r w:rsidRPr="09595540" w:rsidR="1BC8DD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usage: 00:00:13 ====================================</w:t>
      </w:r>
    </w:p>
    <w:p w:rsidR="6EA7AA9A" w:rsidP="09595540" w:rsidRDefault="6EA7AA9A" w14:paraId="789DA4EC" w14:textId="601FEAB6">
      <w:pPr>
        <w:pStyle w:val="ListBullet"/>
        <w:numPr>
          <w:ilvl w:val="0"/>
          <w:numId w:val="0"/>
        </w:numPr>
        <w:bidi w:val="0"/>
        <w:ind w:left="432"/>
      </w:pP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no output filed were made</w:t>
      </w:r>
      <w:r w:rsidRPr="09595540" w:rsidR="753F6F9B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and code stopped running</w:t>
      </w:r>
    </w:p>
    <w:p w:rsidR="6EA7AA9A" w:rsidP="09595540" w:rsidRDefault="6EA7AA9A" w14:paraId="0131D528" w14:textId="14794C23">
      <w:pPr>
        <w:pStyle w:val="ListBullet"/>
        <w:bidi w:val="0"/>
        <w:rPr>
          <w:noProof w:val="0"/>
          <w:lang w:val="en-US"/>
        </w:rPr>
      </w:pPr>
      <w:r w:rsidRPr="09595540" w:rsidR="6EA7AA9A">
        <w:rPr>
          <w:noProof w:val="0"/>
          <w:lang w:val="en-US"/>
        </w:rPr>
        <w:t>I checked the error log</w:t>
      </w:r>
    </w:p>
    <w:p w:rsidR="03F7F282" w:rsidP="09595540" w:rsidRDefault="03F7F282" w14:paraId="7BECA878" w14:textId="5D4D8155">
      <w:pPr>
        <w:pStyle w:val="ListBullet"/>
        <w:numPr>
          <w:ilvl w:val="0"/>
          <w:numId w:val="0"/>
        </w:numPr>
        <w:bidi w:val="0"/>
        <w:ind w:left="0"/>
        <w:rPr>
          <w:noProof w:val="0"/>
          <w:lang w:val="en-US"/>
        </w:rPr>
      </w:pPr>
      <w:r w:rsidRPr="09595540" w:rsidR="03F7F282">
        <w:rPr>
          <w:noProof w:val="0"/>
          <w:lang w:val="en-US"/>
        </w:rPr>
        <w:t>in</w:t>
      </w:r>
      <w:r w:rsidRPr="09595540" w:rsidR="20271A14">
        <w:rPr>
          <w:noProof w:val="0"/>
          <w:lang w:val="en-US"/>
        </w:rPr>
        <w:t>put :</w:t>
      </w:r>
    </w:p>
    <w:p w:rsidR="6EA7AA9A" w:rsidP="09595540" w:rsidRDefault="6EA7AA9A" w14:paraId="2FB6E828" w14:textId="41152A33">
      <w:pPr>
        <w:pStyle w:val="ListBullet"/>
        <w:numPr>
          <w:ilvl w:val="0"/>
          <w:numId w:val="0"/>
        </w:numPr>
        <w:bidi w:val="0"/>
        <w:ind w:left="432"/>
      </w:pP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[pdg25@login-b 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ephemeral]$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cat /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rds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/general/user/pdg25/ephemeral/logs/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_</w:t>
      </w:r>
      <w:r w:rsidRPr="09595540" w:rsidR="494E226B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trimmed.err</w:t>
      </w:r>
    </w:p>
    <w:p w:rsidR="174B3312" w:rsidP="09595540" w:rsidRDefault="174B3312" w14:paraId="78489209" w14:textId="4F916761">
      <w:pPr>
        <w:pStyle w:val="ListBullet"/>
        <w:numPr>
          <w:ilvl w:val="0"/>
          <w:numId w:val="0"/>
        </w:numPr>
        <w:bidi w:val="0"/>
        <w:ind w:left="0"/>
        <w:rPr>
          <w:noProof w:val="0"/>
          <w:lang w:val="en-US"/>
        </w:rPr>
      </w:pPr>
      <w:r w:rsidRPr="09595540" w:rsidR="174B3312">
        <w:rPr>
          <w:noProof w:val="0"/>
          <w:lang w:val="en-US"/>
        </w:rPr>
        <w:t>output :</w:t>
      </w:r>
    </w:p>
    <w:p w:rsidR="6EA7AA9A" w:rsidP="09595540" w:rsidRDefault="6EA7AA9A" w14:paraId="37608684" w14:textId="1BC525F2">
      <w:pPr>
        <w:pStyle w:val="ListBullet"/>
        <w:numPr>
          <w:ilvl w:val="0"/>
          <w:numId w:val="0"/>
        </w:numPr>
        <w:bidi w:val="0"/>
        <w:ind w:left="0"/>
      </w:pP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Lmod has detected the following error: These module(s) or extension(s) exist but cannot be loaded as requested: "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/0.11.9-Java-11" Try: "module spider 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</w:t>
      </w: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/0.11.9-Java-11" to see how to load the module(s). </w:t>
      </w:r>
    </w:p>
    <w:p w:rsidR="096A41CF" w:rsidP="09595540" w:rsidRDefault="096A41CF" w14:paraId="0A4F7F60" w14:textId="6CA99E2C">
      <w:pPr>
        <w:pStyle w:val="ListBullet"/>
        <w:numPr>
          <w:ilvl w:val="0"/>
          <w:numId w:val="0"/>
        </w:numPr>
        <w:bidi w:val="0"/>
        <w:ind w:left="0"/>
        <w:rPr>
          <w:noProof w:val="0"/>
          <w:lang w:val="en-US"/>
        </w:rPr>
      </w:pPr>
      <w:r w:rsidRPr="09595540" w:rsidR="096A41CF">
        <w:rPr>
          <w:noProof w:val="0"/>
          <w:lang w:val="en-US"/>
        </w:rPr>
        <w:t>Input :</w:t>
      </w:r>
    </w:p>
    <w:p w:rsidR="6EA7AA9A" w:rsidP="09595540" w:rsidRDefault="6EA7AA9A" w14:paraId="0A1A2564" w14:textId="1127D500">
      <w:pPr>
        <w:pStyle w:val="ListBullet"/>
        <w:numPr>
          <w:ilvl w:val="0"/>
          <w:numId w:val="0"/>
        </w:numPr>
        <w:bidi w:val="0"/>
        <w:ind w:left="0"/>
      </w:pP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[pdg25@login-b ephemeral]$ cat /rds/general/user/pdg25/ephemeral/logs/fastqc_trimmed.out </w:t>
      </w:r>
    </w:p>
    <w:p w:rsidR="23D94C76" w:rsidP="09595540" w:rsidRDefault="23D94C76" w14:paraId="4E32C384" w14:textId="470B3403">
      <w:pPr>
        <w:pStyle w:val="ListBullet"/>
        <w:numPr>
          <w:ilvl w:val="0"/>
          <w:numId w:val="0"/>
        </w:numPr>
        <w:bidi w:val="0"/>
        <w:ind w:left="0"/>
        <w:rPr>
          <w:noProof w:val="0"/>
          <w:lang w:val="en-US"/>
        </w:rPr>
      </w:pPr>
      <w:r w:rsidRPr="09595540" w:rsidR="23D94C76">
        <w:rPr>
          <w:noProof w:val="0"/>
          <w:lang w:val="en-US"/>
        </w:rPr>
        <w:t>Output :</w:t>
      </w:r>
    </w:p>
    <w:p w:rsidR="6EA7AA9A" w:rsidP="09595540" w:rsidRDefault="6EA7AA9A" w14:paraId="568D0801" w14:textId="78C684E3">
      <w:pPr>
        <w:pStyle w:val="ListBullet"/>
        <w:numPr>
          <w:ilvl w:val="0"/>
          <w:numId w:val="0"/>
        </w:numPr>
        <w:bidi w:val="0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6EA7AA9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==================================== CPU Time used: 00:00:00 CPU Percent: 0% Memory usage: 0b Approx Power usage: 0.0 Walltime usage: 00:00:13</w:t>
      </w:r>
    </w:p>
    <w:p w:rsidR="6EA7AA9A" w:rsidP="09595540" w:rsidRDefault="6EA7AA9A" w14:paraId="0F022866" w14:textId="4EC2CD84">
      <w:pPr>
        <w:pStyle w:val="ListBullet"/>
        <w:bidi w:val="0"/>
        <w:rPr>
          <w:noProof w:val="0"/>
          <w:lang w:val="en-US"/>
        </w:rPr>
      </w:pPr>
      <w:r w:rsidRPr="09595540" w:rsidR="6EA7AA9A">
        <w:rPr>
          <w:noProof w:val="0"/>
          <w:lang w:val="en-US"/>
        </w:rPr>
        <w:t>So used a debugged version of the above fastqc code</w:t>
      </w:r>
    </w:p>
    <w:p w:rsidR="7549C807" w:rsidP="09595540" w:rsidRDefault="7549C807" w14:paraId="5F3B1F84" w14:textId="7A58D5ED">
      <w:pPr>
        <w:pStyle w:val="ListBullet"/>
        <w:numPr>
          <w:ilvl w:val="0"/>
          <w:numId w:val="0"/>
        </w:numPr>
        <w:bidi w:val="0"/>
        <w:ind w:left="0"/>
        <w:rPr>
          <w:noProof w:val="0"/>
          <w:lang w:val="en-US"/>
        </w:rPr>
      </w:pPr>
      <w:r w:rsidRPr="09595540" w:rsidR="7549C807">
        <w:rPr>
          <w:noProof w:val="0"/>
          <w:lang w:val="en-US"/>
        </w:rPr>
        <w:t xml:space="preserve">Input </w:t>
      </w:r>
      <w:r w:rsidRPr="09595540" w:rsidR="726AC4EB">
        <w:rPr>
          <w:noProof w:val="0"/>
          <w:lang w:val="en-US"/>
        </w:rPr>
        <w:t xml:space="preserve">ddebugged </w:t>
      </w:r>
      <w:r w:rsidRPr="09595540" w:rsidR="7549C807">
        <w:rPr>
          <w:noProof w:val="0"/>
          <w:lang w:val="en-US"/>
        </w:rPr>
        <w:t>nano script:</w:t>
      </w:r>
    </w:p>
    <w:p w:rsidR="6EA7AA9A" w:rsidP="09595540" w:rsidRDefault="6EA7AA9A" w14:paraId="4C108527" w14:textId="61798323">
      <w:pPr>
        <w:bidi w:val="0"/>
        <w:spacing w:before="240" w:beforeAutospacing="off" w:after="240" w:afterAutospacing="off"/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 xml:space="preserve">#!/bin/bash </w:t>
      </w:r>
    </w:p>
    <w:p w:rsidR="6EA7AA9A" w:rsidP="09595540" w:rsidRDefault="6EA7AA9A" w14:paraId="6C81F56D" w14:textId="1059BEA2">
      <w:pPr>
        <w:bidi w:val="0"/>
        <w:spacing w:before="240" w:beforeAutospacing="off" w:after="240" w:afterAutospacing="off"/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 xml:space="preserve">#PBS -N fastqc_trimmed </w:t>
      </w:r>
    </w:p>
    <w:p w:rsidR="6EA7AA9A" w:rsidP="09595540" w:rsidRDefault="6EA7AA9A" w14:paraId="7F3A568D" w14:textId="43348324">
      <w:pPr>
        <w:bidi w:val="0"/>
        <w:spacing w:before="240" w:beforeAutospacing="off" w:after="240" w:afterAutospacing="off"/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#PBS -o /rds/gene</w:t>
      </w: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 xml:space="preserve">ral/user/pdg25/ephemeral/logs/fastqc_trimmed.out </w:t>
      </w:r>
    </w:p>
    <w:p w:rsidR="6EA7AA9A" w:rsidP="09595540" w:rsidRDefault="6EA7AA9A" w14:paraId="0D0A363D" w14:textId="400E7B18">
      <w:pPr>
        <w:bidi w:val="0"/>
        <w:spacing w:before="240" w:beforeAutospacing="off" w:after="240" w:afterAutospacing="off"/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 xml:space="preserve">#PBS -e /rds/general/user/pdg25/ephemeral/logs/fastqc_trimmed.err </w:t>
      </w:r>
    </w:p>
    <w:p w:rsidR="6EA7AA9A" w:rsidP="09595540" w:rsidRDefault="6EA7AA9A" w14:paraId="49DE863E" w14:textId="7290C457">
      <w:pPr>
        <w:bidi w:val="0"/>
        <w:spacing w:before="240" w:beforeAutospacing="off" w:after="240" w:afterAutospacing="off"/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 xml:space="preserve">#PBS -l select=1:ncpus=4:mem=8gb </w:t>
      </w:r>
    </w:p>
    <w:p w:rsidR="6EA7AA9A" w:rsidP="09595540" w:rsidRDefault="6EA7AA9A" w14:paraId="056EE387" w14:textId="6FBF1789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#PBS -l walltime=12:00:00</w:t>
      </w:r>
    </w:p>
    <w:p w:rsidR="6EA7AA9A" w:rsidP="09595540" w:rsidRDefault="6EA7AA9A" w14:paraId="3A070F5C" w14:textId="4BD75C6E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set -euxo pipefail</w:t>
      </w:r>
    </w:p>
    <w:p w:rsidR="6EA7AA9A" w:rsidP="09595540" w:rsidRDefault="6EA7AA9A" w14:paraId="6FA4E919" w14:textId="6932D4C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cd /rds/general/user/pdg25/ephemeral || exit 1</w:t>
      </w:r>
    </w:p>
    <w:p w:rsidR="6EA7AA9A" w:rsidP="09595540" w:rsidRDefault="6EA7AA9A" w14:paraId="2E1CD046" w14:textId="5145BA4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mkdir -p logs qc_trimmed/fastqc qc_trimmed/multiqc</w:t>
      </w:r>
    </w:p>
    <w:p w:rsidR="6EA7AA9A" w:rsidP="09595540" w:rsidRDefault="6EA7AA9A" w14:paraId="1015737B" w14:textId="0F5043A1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"Job started at: $(date)" echo "Hostname: $(hostname)" echo "Working directory: $(pwd)" echo "=========================================="</w:t>
      </w:r>
    </w:p>
    <w:p w:rsidR="6EA7AA9A" w:rsidP="09595540" w:rsidRDefault="6EA7AA9A" w14:paraId="2DBC9C7B" w14:textId="547AC3CE">
      <w:pPr>
        <w:pStyle w:val="Normal"/>
        <w:bidi w:val="0"/>
        <w:rPr>
          <w:noProof w:val="0"/>
          <w:sz w:val="16"/>
          <w:szCs w:val="16"/>
          <w:lang w:val="en-US"/>
        </w:rPr>
      </w:pPr>
      <w:r w:rsidRPr="09595540" w:rsidR="6EA7AA9A">
        <w:rPr>
          <w:noProof w:val="0"/>
          <w:sz w:val="16"/>
          <w:szCs w:val="16"/>
          <w:lang w:val="en-US"/>
        </w:rPr>
        <w:t>Make sure module command is available in batch shell</w:t>
      </w:r>
    </w:p>
    <w:p w:rsidR="6EA7AA9A" w:rsidP="09595540" w:rsidRDefault="6EA7AA9A" w14:paraId="678521ED" w14:textId="0AF15FD7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source /etc/profile.d/modules.sh || true</w:t>
      </w:r>
    </w:p>
    <w:p w:rsidR="6EA7AA9A" w:rsidP="09595540" w:rsidRDefault="6EA7AA9A" w14:paraId="094D1DFE" w14:textId="6500F721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module purge module load tools/prod module load FastQC/0.11.9-Java-11 module load MultiQC/1.28-gfbf-2024a</w:t>
      </w:r>
    </w:p>
    <w:p w:rsidR="6EA7AA9A" w:rsidP="09595540" w:rsidRDefault="6EA7AA9A" w14:paraId="358D9428" w14:textId="3DC357F0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"Loaded modules:" module list echo "=========================================="</w:t>
      </w:r>
    </w:p>
    <w:p w:rsidR="6EA7AA9A" w:rsidP="09595540" w:rsidRDefault="6EA7AA9A" w14:paraId="19BFAD84" w14:textId="4FC901D9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"FastQC path: $(which fastqc)" echo "MultiQC path: $(which multiqc)"</w:t>
      </w:r>
    </w:p>
    <w:p w:rsidR="6EA7AA9A" w:rsidP="09595540" w:rsidRDefault="6EA7AA9A" w14:paraId="3E76464D" w14:textId="17AB5886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fastqc --version multiqc --version</w:t>
      </w:r>
    </w:p>
    <w:p w:rsidR="6EA7AA9A" w:rsidP="09595540" w:rsidRDefault="6EA7AA9A" w14:paraId="68DD909E" w14:textId="7200385E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shopt -s nullglob trimmed_files=(trimmed_reads/*.trimmed.fastq.gz)</w:t>
      </w:r>
    </w:p>
    <w:p w:rsidR="6EA7AA9A" w:rsidP="09595540" w:rsidRDefault="6EA7AA9A" w14:paraId="487CA94E" w14:textId="6473C9FF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if [[ ${#trimmed_files[@]} -eq 0 ]]; then echo "ERROR: No trimmed FASTQ files found in trimmed_reads/" exit 1 fi</w:t>
      </w:r>
    </w:p>
    <w:p w:rsidR="6EA7AA9A" w:rsidP="09595540" w:rsidRDefault="6EA7AA9A" w14:paraId="09522F45" w14:textId="1CB2B91D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"Found ${#trimmed_files[@]} trimmed FASTQ files:" printf ' - %s\n' "${trimmed_files[@]}"</w:t>
      </w:r>
    </w:p>
    <w:p w:rsidR="6EA7AA9A" w:rsidP="09595540" w:rsidRDefault="6EA7AA9A" w14:paraId="40212E90" w14:textId="6FF483E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"Cleaning old FastQC outputs" echo "==========================================" rm -f qc_trimmed/fastqc/</w:t>
      </w:r>
      <w:r w:rsidRPr="09595540" w:rsidR="6EA7AA9A">
        <w:rPr>
          <w:rFonts w:ascii="Calibri" w:hAnsi="Calibri" w:eastAsia="Calibri" w:cs="Calibri"/>
          <w:i w:val="1"/>
          <w:iCs w:val="1"/>
          <w:noProof w:val="0"/>
          <w:sz w:val="16"/>
          <w:szCs w:val="16"/>
          <w:lang w:val="en-US"/>
        </w:rPr>
        <w:t>_fastqc.html qc_trimmed/fastqc/</w:t>
      </w: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_fastqc.zip</w:t>
      </w:r>
    </w:p>
    <w:p w:rsidR="6EA7AA9A" w:rsidP="09595540" w:rsidRDefault="6EA7AA9A" w14:paraId="2FB8A093" w14:textId="1A0AC476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"Running FastQC at: $(date)" echo "=========================================="</w:t>
      </w:r>
    </w:p>
    <w:p w:rsidR="6EA7AA9A" w:rsidP="09595540" w:rsidRDefault="6EA7AA9A" w14:paraId="4EA59B08" w14:textId="66AA90BD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for fq in "${trimmed_files[@]}"; do echo "Starting FastQC for: $fq at $(date)" fastqc -t 1 -o qc_trimmed/fastqc "$fq" echo "Finished FastQC for: $fq at $(date)" done</w:t>
      </w:r>
    </w:p>
    <w:p w:rsidR="6EA7AA9A" w:rsidP="09595540" w:rsidRDefault="6EA7AA9A" w14:paraId="19782BDF" w14:textId="626509B2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"FastQC finished at: $(date)" echo "=========================================="</w:t>
      </w:r>
    </w:p>
    <w:p w:rsidR="6EA7AA9A" w:rsidP="09595540" w:rsidRDefault="6EA7AA9A" w14:paraId="029626C6" w14:textId="4CBAC14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"Current FastQC outputs:" ls -lh qc_trimmed/fastqc</w:t>
      </w:r>
    </w:p>
    <w:p w:rsidR="6EA7AA9A" w:rsidP="09595540" w:rsidRDefault="6EA7AA9A" w14:paraId="548FCACB" w14:textId="2CF3052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"Running MultiQC at: $(date)" echo "=========================================="</w:t>
      </w:r>
    </w:p>
    <w:p w:rsidR="6EA7AA9A" w:rsidP="09595540" w:rsidRDefault="6EA7AA9A" w14:paraId="6CCFCF61" w14:textId="748C041F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multiqc qc_trimmed/fastqc -o qc_trimmed/multiqc --force</w:t>
      </w:r>
    </w:p>
    <w:p w:rsidR="6EA7AA9A" w:rsidP="09595540" w:rsidRDefault="6EA7AA9A" w14:paraId="1E66FD65" w14:textId="2512A692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"MultiQC finished at: $(date)" echo "=========================================="</w:t>
      </w:r>
    </w:p>
    <w:p w:rsidR="6EA7AA9A" w:rsidP="09595540" w:rsidRDefault="6EA7AA9A" w14:paraId="79073B9F" w14:textId="6D2A9101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"Final MultiQC outputs:" ls -lh qc_trimmed/multiqc</w:t>
      </w:r>
    </w:p>
    <w:p w:rsidR="6EA7AA9A" w:rsidP="09595540" w:rsidRDefault="6EA7AA9A" w14:paraId="04E7EE58" w14:textId="5FC14BC9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09595540" w:rsidR="6EA7AA9A">
        <w:rPr>
          <w:rFonts w:ascii="Calibri" w:hAnsi="Calibri" w:eastAsia="Calibri" w:cs="Calibri"/>
          <w:noProof w:val="0"/>
          <w:sz w:val="16"/>
          <w:szCs w:val="16"/>
          <w:lang w:val="en-US"/>
        </w:rPr>
        <w:t>echo "==========================================" echo "QC pipeline completed successfully at: $(date)" echo "=========================================="</w:t>
      </w:r>
    </w:p>
    <w:p w:rsidR="6EA7AA9A" w:rsidP="09595540" w:rsidRDefault="6EA7AA9A" w14:paraId="22357A3A" w14:textId="15DCEADD">
      <w:pPr>
        <w:pStyle w:val="Normal"/>
        <w:bidi w:val="0"/>
      </w:pPr>
      <w:r w:rsidRPr="09595540" w:rsidR="6EA7AA9A">
        <w:rPr>
          <w:noProof w:val="0"/>
          <w:lang w:val="en-US"/>
        </w:rPr>
        <w:t>(</w:t>
      </w:r>
      <w:r w:rsidRPr="09595540" w:rsidR="6EA7AA9A">
        <w:rPr>
          <w:noProof w:val="0"/>
          <w:lang w:val="en-US"/>
        </w:rPr>
        <w:t>this</w:t>
      </w:r>
      <w:r w:rsidRPr="09595540" w:rsidR="6EA7AA9A">
        <w:rPr>
          <w:noProof w:val="0"/>
          <w:lang w:val="en-US"/>
        </w:rPr>
        <w:t xml:space="preserve"> has shell tracing set –</w:t>
      </w:r>
      <w:r w:rsidRPr="09595540" w:rsidR="6EA7AA9A">
        <w:rPr>
          <w:noProof w:val="0"/>
          <w:lang w:val="en-US"/>
        </w:rPr>
        <w:t>euxo</w:t>
      </w:r>
      <w:r w:rsidRPr="09595540" w:rsidR="6EA7AA9A">
        <w:rPr>
          <w:noProof w:val="0"/>
          <w:lang w:val="en-US"/>
        </w:rPr>
        <w:t xml:space="preserve"> </w:t>
      </w:r>
      <w:r w:rsidRPr="09595540" w:rsidR="6EA7AA9A">
        <w:rPr>
          <w:noProof w:val="0"/>
          <w:lang w:val="en-US"/>
        </w:rPr>
        <w:t>pipefail</w:t>
      </w:r>
      <w:r w:rsidRPr="09595540" w:rsidR="6EA7AA9A">
        <w:rPr>
          <w:noProof w:val="0"/>
          <w:lang w:val="en-US"/>
        </w:rPr>
        <w:t xml:space="preserve"> so I see each command as it runs, has explicit module initialization, and will run each file one at a time</w:t>
      </w:r>
      <w:r w:rsidRPr="09595540" w:rsidR="5CA391B7">
        <w:rPr>
          <w:noProof w:val="0"/>
          <w:lang w:val="en-US"/>
        </w:rPr>
        <w:t xml:space="preserve">, and rm stale </w:t>
      </w:r>
      <w:r w:rsidRPr="09595540" w:rsidR="5CA391B7">
        <w:rPr>
          <w:noProof w:val="0"/>
          <w:lang w:val="en-US"/>
        </w:rPr>
        <w:t>FastQC</w:t>
      </w:r>
      <w:r w:rsidRPr="09595540" w:rsidR="5CA391B7">
        <w:rPr>
          <w:noProof w:val="0"/>
          <w:lang w:val="en-US"/>
        </w:rPr>
        <w:t xml:space="preserve"> outputs before rerunning </w:t>
      </w:r>
      <w:r w:rsidRPr="09595540" w:rsidR="5CA391B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rm -f qc_trimmed/fastqc/*_fastqc.html qc_trimmed/fastqc/*_fastqc.zip</w:t>
      </w:r>
    </w:p>
    <w:p w:rsidR="33FC2AD4" w:rsidP="09595540" w:rsidRDefault="33FC2AD4" w14:paraId="4E311DCE" w14:textId="7644C4A7">
      <w:pPr>
        <w:pStyle w:val="ListParagraph"/>
        <w:numPr>
          <w:ilvl w:val="0"/>
          <w:numId w:val="18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3FC2AD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ISSUE: </w:t>
      </w: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There were too many job PBS scripts, so decided to </w:t>
      </w: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submit</w:t>
      </w: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brand new job with new name and new log files</w:t>
      </w:r>
    </w:p>
    <w:p w:rsidR="09595540" w:rsidP="09595540" w:rsidRDefault="09595540" w14:paraId="016BDB1A" w14:textId="78637012">
      <w:pPr>
        <w:pStyle w:val="ListBullet"/>
        <w:numPr>
          <w:ilvl w:val="0"/>
          <w:numId w:val="0"/>
        </w:numPr>
        <w:bidi w:val="0"/>
        <w:spacing w:line="240" w:lineRule="auto"/>
        <w:ind w:left="0"/>
        <w:rPr>
          <w:noProof w:val="0"/>
          <w:lang w:val="en-US"/>
        </w:rPr>
      </w:pPr>
    </w:p>
    <w:p w:rsidR="2A0E9EEF" w:rsidP="09595540" w:rsidRDefault="2A0E9EEF" w14:paraId="6A5BB41C" w14:textId="4957F93D">
      <w:pPr>
        <w:pStyle w:val="ListBullet"/>
        <w:numPr>
          <w:ilvl w:val="0"/>
          <w:numId w:val="0"/>
        </w:numPr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2A0E9EEF">
        <w:rPr>
          <w:noProof w:val="0"/>
          <w:lang w:val="en-US"/>
        </w:rPr>
        <w:t xml:space="preserve">Input </w:t>
      </w:r>
      <w:r w:rsidRPr="09595540" w:rsidR="0BB4CAB1">
        <w:rPr>
          <w:noProof w:val="0"/>
          <w:lang w:val="en-US"/>
        </w:rPr>
        <w:t xml:space="preserve">fresh new </w:t>
      </w:r>
      <w:r w:rsidRPr="09595540" w:rsidR="2A0E9EEF">
        <w:rPr>
          <w:noProof w:val="0"/>
          <w:lang w:val="en-US"/>
        </w:rPr>
        <w:t>nano script:</w:t>
      </w:r>
      <w:r w:rsidRPr="09595540" w:rsidR="200638A3">
        <w:rPr>
          <w:noProof w:val="0"/>
          <w:lang w:val="en-US"/>
        </w:rPr>
        <w:t xml:space="preserve"> (under name </w:t>
      </w:r>
      <w:r w:rsidRPr="09595540" w:rsidR="200638A3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24"/>
          <w:szCs w:val="24"/>
          <w:highlight w:val="yellow"/>
          <w:lang w:val="en-US"/>
        </w:rPr>
        <w:t>Fastqc_trimmed_test.pbs</w:t>
      </w:r>
      <w:r w:rsidRPr="09595540" w:rsidR="200638A3">
        <w:rPr>
          <w:noProof w:val="0"/>
          <w:lang w:val="en-US"/>
        </w:rPr>
        <w:t>)</w:t>
      </w:r>
    </w:p>
    <w:p w:rsidR="0EBB9048" w:rsidP="09595540" w:rsidRDefault="0EBB9048" w14:paraId="4F10C68B" w14:textId="42B94E3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#!/bin/bash</w:t>
      </w:r>
    </w:p>
    <w:p w:rsidR="0EBB9048" w:rsidP="09595540" w:rsidRDefault="0EBB9048" w14:paraId="5B7544E6" w14:textId="7F71176E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#PBS -N fastqc_trim_test</w:t>
      </w:r>
    </w:p>
    <w:p w:rsidR="0EBB9048" w:rsidP="09595540" w:rsidRDefault="0EBB9048" w14:paraId="22AED24C" w14:textId="0F86899C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#PBS -o /rds/general/user/pdg25/ephemeral/logs/fastqc_trim_test.out</w:t>
      </w:r>
    </w:p>
    <w:p w:rsidR="0EBB9048" w:rsidP="09595540" w:rsidRDefault="0EBB9048" w14:paraId="02653BFE" w14:textId="4398D3C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#PBS -e /rds/general/user/pdg25/ephemeral/logs/fastqc_trim_test.err</w:t>
      </w:r>
    </w:p>
    <w:p w:rsidR="0EBB9048" w:rsidP="09595540" w:rsidRDefault="0EBB9048" w14:paraId="4A3ED256" w14:textId="5A69B335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#PBS -l select=1:ncpus=4:mem=8gb</w:t>
      </w:r>
    </w:p>
    <w:p w:rsidR="0EBB9048" w:rsidP="09595540" w:rsidRDefault="0EBB9048" w14:paraId="40445387" w14:textId="490A89E2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#PBS -l walltime=12:00:00</w:t>
      </w:r>
    </w:p>
    <w:p w:rsidR="0EBB9048" w:rsidP="09595540" w:rsidRDefault="0EBB9048" w14:paraId="4E906484" w14:textId="7352F3BD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08DBA8AA" w14:textId="3A0ED779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set -x</w:t>
      </w:r>
    </w:p>
    <w:p w:rsidR="0EBB9048" w:rsidP="09595540" w:rsidRDefault="0EBB9048" w14:paraId="1D298778" w14:textId="7CCC7B4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44851D96" w14:textId="1204DB5A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"SCRIPT HAS STARTED"</w:t>
      </w:r>
    </w:p>
    <w:p w:rsidR="0EBB9048" w:rsidP="09595540" w:rsidRDefault="0EBB9048" w14:paraId="5B017DC3" w14:textId="023C29A9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date</w:t>
      </w:r>
    </w:p>
    <w:p w:rsidR="0EBB9048" w:rsidP="09595540" w:rsidRDefault="0EBB9048" w14:paraId="6B4B4867" w14:textId="088701D9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hostname</w:t>
      </w:r>
    </w:p>
    <w:p w:rsidR="0EBB9048" w:rsidP="09595540" w:rsidRDefault="0EBB9048" w14:paraId="5D0746D1" w14:textId="500A168F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pwd</w:t>
      </w:r>
    </w:p>
    <w:p w:rsidR="0EBB9048" w:rsidP="09595540" w:rsidRDefault="0EBB9048" w14:paraId="3C2C34A0" w14:textId="3585A0C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1981EC7B" w14:textId="7FFED7B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cd /rds/general/user/pdg25/ephemeral || exit 1</w:t>
      </w:r>
    </w:p>
    <w:p w:rsidR="0EBB9048" w:rsidP="09595540" w:rsidRDefault="0EBB9048" w14:paraId="04EC22B9" w14:textId="548A3D7C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635E30AA" w14:textId="287E01D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"NOW IN: $(pwd)"</w:t>
      </w:r>
    </w:p>
    <w:p w:rsidR="0EBB9048" w:rsidP="09595540" w:rsidRDefault="0EBB9048" w14:paraId="67CDE23B" w14:textId="4055D55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3538B56E" w14:textId="122CC4C5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source /etc/profile.d/modules.sh || true</w:t>
      </w:r>
    </w:p>
    <w:p w:rsidR="0EBB9048" w:rsidP="09595540" w:rsidRDefault="0EBB9048" w14:paraId="666AE23A" w14:textId="3BD9C1F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36EB8E5F" w14:textId="42268B55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module purge</w:t>
      </w:r>
    </w:p>
    <w:p w:rsidR="0EBB9048" w:rsidP="09595540" w:rsidRDefault="0EBB9048" w14:paraId="09ED6CA7" w14:textId="796078AE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module load tools/prod</w:t>
      </w:r>
    </w:p>
    <w:p w:rsidR="0EBB9048" w:rsidP="09595540" w:rsidRDefault="0EBB9048" w14:paraId="3570092A" w14:textId="0E882B79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module load FastQC/0.11.9-Java-11</w:t>
      </w:r>
    </w:p>
    <w:p w:rsidR="0EBB9048" w:rsidP="09595540" w:rsidRDefault="0EBB9048" w14:paraId="7876F0A0" w14:textId="04DE750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module load MultiQC/1.28-gfbf-2024a</w:t>
      </w:r>
    </w:p>
    <w:p w:rsidR="0EBB9048" w:rsidP="09595540" w:rsidRDefault="0EBB9048" w14:paraId="74F52531" w14:textId="0EEB71E1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6FE03326" w14:textId="6C3604F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"MODULES LOADED"</w:t>
      </w:r>
    </w:p>
    <w:p w:rsidR="0EBB9048" w:rsidP="09595540" w:rsidRDefault="0EBB9048" w14:paraId="1245E5F1" w14:textId="4A3F48E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module list</w:t>
      </w:r>
    </w:p>
    <w:p w:rsidR="0EBB9048" w:rsidP="09595540" w:rsidRDefault="0EBB9048" w14:paraId="78B5B8A7" w14:textId="176F2D8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61D2D113" w14:textId="49D86E2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"FASTQC PATH: $(which fastqc)"</w:t>
      </w:r>
    </w:p>
    <w:p w:rsidR="0EBB9048" w:rsidP="09595540" w:rsidRDefault="0EBB9048" w14:paraId="4A00A5A6" w14:textId="08F2655F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"MULTIQC PATH: $(which multiqc)"</w:t>
      </w:r>
    </w:p>
    <w:p w:rsidR="0EBB9048" w:rsidP="09595540" w:rsidRDefault="0EBB9048" w14:paraId="32373BD0" w14:textId="0C98E4EF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70A69E0E" w14:textId="2340E9B2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fastqc --version</w:t>
      </w:r>
    </w:p>
    <w:p w:rsidR="0EBB9048" w:rsidP="09595540" w:rsidRDefault="0EBB9048" w14:paraId="60AA63E1" w14:textId="621DE7C6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multiqc --version</w:t>
      </w:r>
    </w:p>
    <w:p w:rsidR="0EBB9048" w:rsidP="09595540" w:rsidRDefault="0EBB9048" w14:paraId="2F64DA89" w14:textId="3A9F070C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50F90503" w14:textId="01A98D5D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ls -lh trimmed_reads</w:t>
      </w:r>
    </w:p>
    <w:p w:rsidR="0EBB9048" w:rsidP="09595540" w:rsidRDefault="0EBB9048" w14:paraId="0CE3E2B3" w14:textId="135B7615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01F0A78D" w14:textId="7D959BA1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shopt -s nullglob</w:t>
      </w:r>
    </w:p>
    <w:p w:rsidR="0EBB9048" w:rsidP="09595540" w:rsidRDefault="0EBB9048" w14:paraId="1F76F821" w14:textId="064DC9C3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trimmed_files=(trimmed_reads/*.trimmed.fastq.gz)</w:t>
      </w:r>
    </w:p>
    <w:p w:rsidR="0EBB9048" w:rsidP="09595540" w:rsidRDefault="0EBB9048" w14:paraId="308E287A" w14:textId="715D27FD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50420148" w14:textId="40063B3C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"NUMBER OF TRIMMED FILES: ${#trimmed_files[@]}"</w:t>
      </w:r>
    </w:p>
    <w:p w:rsidR="0EBB9048" w:rsidP="09595540" w:rsidRDefault="0EBB9048" w14:paraId="0A765C01" w14:textId="26701A78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5848EA39" w14:textId="1736CAC7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if [[ ${#trimmed_files[@]} -eq 0 ]]; then</w:t>
      </w:r>
    </w:p>
    <w:p w:rsidR="0EBB9048" w:rsidP="09595540" w:rsidRDefault="0EBB9048" w14:paraId="74ABE384" w14:textId="34E70FA2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   echo "ERROR: No trimmed FASTQ files found"</w:t>
      </w:r>
    </w:p>
    <w:p w:rsidR="0EBB9048" w:rsidP="09595540" w:rsidRDefault="0EBB9048" w14:paraId="44549D34" w14:textId="6C0B0FBF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   exit 1</w:t>
      </w:r>
    </w:p>
    <w:p w:rsidR="0EBB9048" w:rsidP="09595540" w:rsidRDefault="0EBB9048" w14:paraId="26C16695" w14:textId="29251278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fi</w:t>
      </w:r>
    </w:p>
    <w:p w:rsidR="0EBB9048" w:rsidP="09595540" w:rsidRDefault="0EBB9048" w14:paraId="7D1AF40B" w14:textId="41A3B9C8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3783CF4D" w14:textId="74D3DD9F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mkdir -p qc_trimmed/fastqc qc_trimmed/multiqc</w:t>
      </w:r>
    </w:p>
    <w:p w:rsidR="0EBB9048" w:rsidP="09595540" w:rsidRDefault="0EBB9048" w14:paraId="5B14EEFD" w14:textId="1BC0A470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3C31975C" w14:textId="74D4FE77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for fq in "${trimmed_files[@]}"; do</w:t>
      </w:r>
    </w:p>
    <w:p w:rsidR="0EBB9048" w:rsidP="09595540" w:rsidRDefault="0EBB9048" w14:paraId="3C0D01EA" w14:textId="0E520023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   echo "RUNNING FASTQC ON $fq"</w:t>
      </w:r>
    </w:p>
    <w:p w:rsidR="0EBB9048" w:rsidP="09595540" w:rsidRDefault="0EBB9048" w14:paraId="5686DC64" w14:textId="01939337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   fastqc -t 1 -o qc_trimmed/fastqc "$fq"</w:t>
      </w:r>
    </w:p>
    <w:p w:rsidR="0EBB9048" w:rsidP="09595540" w:rsidRDefault="0EBB9048" w14:paraId="77C5931E" w14:textId="3D72686A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done</w:t>
      </w:r>
    </w:p>
    <w:p w:rsidR="0EBB9048" w:rsidP="09595540" w:rsidRDefault="0EBB9048" w14:paraId="3C598887" w14:textId="35EB948E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23231305" w14:textId="60AA03E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"RUNNING MULTIQC"</w:t>
      </w:r>
    </w:p>
    <w:p w:rsidR="0EBB9048" w:rsidP="09595540" w:rsidRDefault="0EBB9048" w14:paraId="31EAA2FC" w14:textId="21659310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multiqc qc_trimmed/fastqc -o qc_trimmed/multiqc --force</w:t>
      </w:r>
    </w:p>
    <w:p w:rsidR="0EBB9048" w:rsidP="09595540" w:rsidRDefault="0EBB9048" w14:paraId="517BB9C4" w14:textId="52BB005C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 </w:t>
      </w:r>
    </w:p>
    <w:p w:rsidR="0EBB9048" w:rsidP="09595540" w:rsidRDefault="0EBB9048" w14:paraId="13B1E1EC" w14:textId="3A094F34">
      <w:pPr>
        <w:pStyle w:val="Normal"/>
        <w:bidi w:val="0"/>
        <w:spacing w:line="240" w:lineRule="auto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EBB90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echo "DONE"</w:t>
      </w:r>
    </w:p>
    <w:p w:rsidR="0EBB9048" w:rsidP="09595540" w:rsidRDefault="0EBB9048" w14:paraId="1DEEC3C5" w14:textId="23DD2FD7">
      <w:pPr>
        <w:pStyle w:val="ListBullet"/>
        <w:bidi w:val="0"/>
        <w:rPr>
          <w:noProof w:val="0"/>
          <w:lang w:val="en-US"/>
        </w:rPr>
      </w:pPr>
      <w:r w:rsidRPr="09595540" w:rsidR="0EBB9048">
        <w:rPr>
          <w:noProof w:val="0"/>
          <w:lang w:val="en-US"/>
        </w:rPr>
        <w:t xml:space="preserve">The job was running but </w:t>
      </w:r>
      <w:r w:rsidRPr="09595540" w:rsidR="0EBB9048">
        <w:rPr>
          <w:noProof w:val="0"/>
          <w:lang w:val="en-US"/>
        </w:rPr>
        <w:t>no</w:t>
      </w:r>
      <w:r w:rsidRPr="09595540" w:rsidR="0EBB9048">
        <w:rPr>
          <w:noProof w:val="0"/>
          <w:lang w:val="en-US"/>
        </w:rPr>
        <w:t xml:space="preserve"> directory for </w:t>
      </w:r>
      <w:r w:rsidRPr="09595540" w:rsidR="0EBB9048">
        <w:rPr>
          <w:noProof w:val="0"/>
          <w:highlight w:val="yellow"/>
          <w:lang w:val="en-US"/>
        </w:rPr>
        <w:t>fastqc_trim_test</w:t>
      </w:r>
      <w:r w:rsidRPr="09595540" w:rsidR="0EBB9048">
        <w:rPr>
          <w:noProof w:val="0"/>
          <w:highlight w:val="yellow"/>
          <w:lang w:val="en-US"/>
        </w:rPr>
        <w:t>.out</w:t>
      </w:r>
      <w:r w:rsidRPr="09595540" w:rsidR="0EBB9048">
        <w:rPr>
          <w:noProof w:val="0"/>
          <w:lang w:val="en-US"/>
        </w:rPr>
        <w:t xml:space="preserve"> was made</w:t>
      </w:r>
    </w:p>
    <w:p w:rsidR="72668986" w:rsidP="09595540" w:rsidRDefault="72668986" w14:paraId="37DFF8E9" w14:textId="034AEBBF">
      <w:pPr>
        <w:pStyle w:val="ListBullet"/>
        <w:bidi w:val="0"/>
        <w:rPr>
          <w:noProof w:val="0"/>
          <w:lang w:val="en-US"/>
        </w:rPr>
      </w:pPr>
      <w:r w:rsidRPr="09595540" w:rsidR="72668986">
        <w:rPr>
          <w:noProof w:val="0"/>
          <w:lang w:val="en-US"/>
        </w:rPr>
        <w:t xml:space="preserve">The log output files </w:t>
      </w:r>
      <w:r w:rsidRPr="09595540" w:rsidR="72668986">
        <w:rPr>
          <w:noProof w:val="0"/>
          <w:lang w:val="en-US"/>
        </w:rPr>
        <w:t>don’t</w:t>
      </w:r>
      <w:r w:rsidRPr="09595540" w:rsidR="72668986">
        <w:rPr>
          <w:noProof w:val="0"/>
          <w:lang w:val="en-US"/>
        </w:rPr>
        <w:t xml:space="preserve"> seem to be placed in these folders</w:t>
      </w:r>
    </w:p>
    <w:p w:rsidR="0A235765" w:rsidP="09595540" w:rsidRDefault="0A235765" w14:paraId="367D4D3D" w14:textId="3439A7A1">
      <w:pPr>
        <w:pStyle w:val="ListBullet"/>
        <w:bidi w:val="0"/>
        <w:rPr>
          <w:noProof w:val="0"/>
          <w:lang w:val="en-US"/>
        </w:rPr>
      </w:pPr>
      <w:r w:rsidRPr="09595540" w:rsidR="0A235765">
        <w:rPr>
          <w:noProof w:val="0"/>
          <w:lang w:val="en-US"/>
        </w:rPr>
        <w:t xml:space="preserve">Next time, I need to make the log directory inside the new trimmed </w:t>
      </w:r>
      <w:r w:rsidRPr="09595540" w:rsidR="0A235765">
        <w:rPr>
          <w:noProof w:val="0"/>
          <w:lang w:val="en-US"/>
        </w:rPr>
        <w:t>fastqc</w:t>
      </w:r>
      <w:r w:rsidRPr="09595540" w:rsidR="0A235765">
        <w:rPr>
          <w:noProof w:val="0"/>
          <w:lang w:val="en-US"/>
        </w:rPr>
        <w:t xml:space="preserve"> and multiqc directories</w:t>
      </w:r>
    </w:p>
    <w:p w:rsidR="7AAD8E49" w:rsidP="09595540" w:rsidRDefault="7AAD8E49" w14:paraId="54641F54" w14:textId="73DD68EC">
      <w:pPr>
        <w:pStyle w:val="ListBullet"/>
        <w:numPr>
          <w:ilvl w:val="0"/>
          <w:numId w:val="0"/>
        </w:numPr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AAD8E49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Most likely one of these:</w:t>
      </w:r>
    </w:p>
    <w:p w:rsidR="7AAD8E49" w:rsidP="09595540" w:rsidRDefault="7AAD8E49" w14:paraId="579EAB6D" w14:textId="45DC5005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AAD8E49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the file had not been flushed to disk yet when you checked</w:t>
      </w:r>
    </w:p>
    <w:p w:rsidR="7AAD8E49" w:rsidP="09595540" w:rsidRDefault="7AAD8E49" w14:paraId="6D71E1AE" w14:textId="5959748D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AAD8E49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you checked before PBS created it</w:t>
      </w:r>
    </w:p>
    <w:p w:rsidR="7AAD8E49" w:rsidP="09595540" w:rsidRDefault="7AAD8E49" w14:paraId="69A3DE91" w14:textId="5820A618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AAD8E49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the path exists now but didn’t at the moment you ran</w:t>
      </w:r>
      <w:r w:rsidRPr="09595540" w:rsidR="7AAD8E49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cat</w:t>
      </w:r>
    </w:p>
    <w:p w:rsidR="7AAD8E49" w:rsidP="09595540" w:rsidRDefault="7AAD8E49" w14:paraId="3A856B33" w14:textId="0C9EC68E">
      <w:pPr>
        <w:pStyle w:val="ListBullet"/>
        <w:bidi w:val="0"/>
        <w:ind w:left="144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highlight w:val="green"/>
          <w:lang w:val="en-US"/>
        </w:rPr>
      </w:pPr>
      <w:r w:rsidRPr="09595540" w:rsidR="7AAD8E49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highlight w:val="green"/>
          <w:lang w:val="en-US"/>
        </w:rPr>
        <w:t>the scheduler writes output lazily while the job is running</w:t>
      </w:r>
    </w:p>
    <w:p w:rsidR="792C6530" w:rsidP="09595540" w:rsidRDefault="792C6530" w14:paraId="36C80829" w14:textId="3B8B2098">
      <w:pPr>
        <w:pStyle w:val="ListBullet"/>
        <w:numPr>
          <w:ilvl w:val="0"/>
          <w:numId w:val="0"/>
        </w:numPr>
        <w:bidi w:val="0"/>
        <w:ind w:left="72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Since the job is definitely running and producing FastQC outputs, the missing .out file is now more of a </w:t>
      </w:r>
      <w:r w:rsidRPr="09595540" w:rsidR="792C6530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logging/path quirk</w:t>
      </w: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than a FastQC problem.</w:t>
      </w:r>
    </w:p>
    <w:p w:rsidR="792C6530" w:rsidP="09595540" w:rsidRDefault="792C6530" w14:paraId="40D145A8" w14:textId="279956AC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Possible reasons:</w:t>
      </w:r>
    </w:p>
    <w:p w:rsidR="792C6530" w:rsidP="09595540" w:rsidRDefault="792C6530" w14:paraId="3CA9592C" w14:textId="6495ED58">
      <w:pPr>
        <w:pStyle w:val="ListBullet"/>
        <w:bidi w:val="0"/>
        <w:ind w:left="144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highlight w:val="green"/>
          <w:lang w:val="en-US"/>
        </w:rPr>
      </w:pPr>
      <w:r w:rsidRPr="09595540" w:rsidR="792C6530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highlight w:val="green"/>
          <w:lang w:val="en-US"/>
        </w:rPr>
        <w:t>PBS has not flushed the output yet</w:t>
      </w:r>
    </w:p>
    <w:p w:rsidR="792C6530" w:rsidP="09595540" w:rsidRDefault="792C6530" w14:paraId="3F1D76CB" w14:textId="04580A83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stdout is being buffered oddly</w:t>
      </w:r>
    </w:p>
    <w:p w:rsidR="792C6530" w:rsidP="09595540" w:rsidRDefault="792C6530" w14:paraId="543D9745" w14:textId="0860A44E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the batch system is writing the output somewhere else despite Output_Path</w:t>
      </w:r>
    </w:p>
    <w:p w:rsidR="792C6530" w:rsidP="09595540" w:rsidRDefault="792C6530" w14:paraId="3BD63620" w14:textId="07BE49FE">
      <w:pPr>
        <w:pStyle w:val="ListBullet"/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the script is producing little/no </w:t>
      </w: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stdout</w:t>
      </w:r>
      <w:r w:rsidRPr="09595540" w:rsidR="792C653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compared with file outputs</w:t>
      </w:r>
    </w:p>
    <w:p w:rsidR="347CBEAE" w:rsidP="09595540" w:rsidRDefault="347CBEAE" w14:paraId="34CF5C05" w14:textId="151F2CD7">
      <w:pPr>
        <w:pStyle w:val="ListBullet"/>
        <w:numPr>
          <w:ilvl w:val="0"/>
          <w:numId w:val="0"/>
        </w:numPr>
        <w:bidi w:val="0"/>
        <w:ind w:left="1440"/>
        <w:rPr>
          <w:b w:val="1"/>
          <w:bCs w:val="1"/>
          <w:noProof w:val="0"/>
          <w:highlight w:val="green"/>
          <w:lang w:val="en-US"/>
        </w:rPr>
      </w:pPr>
      <w:r w:rsidRPr="09595540" w:rsidR="347CBEAE">
        <w:rPr>
          <w:b w:val="1"/>
          <w:bCs w:val="1"/>
          <w:noProof w:val="0"/>
          <w:highlight w:val="green"/>
          <w:lang w:val="en-US"/>
        </w:rPr>
        <w:t>This was the reason, now after looking at the files, I do have this log script</w:t>
      </w:r>
    </w:p>
    <w:p w:rsidR="0252961D" w:rsidP="09595540" w:rsidRDefault="0252961D" w14:paraId="193FF8C0" w14:textId="1CBC1CAD">
      <w:pPr>
        <w:pStyle w:val="ListBullet"/>
        <w:bidi w:val="0"/>
        <w:rPr>
          <w:noProof w:val="0"/>
          <w:lang w:val="en-US"/>
        </w:rPr>
      </w:pPr>
      <w:r w:rsidRPr="09595540" w:rsidR="0252961D">
        <w:rPr>
          <w:noProof w:val="0"/>
          <w:lang w:val="en-US"/>
        </w:rPr>
        <w:t xml:space="preserve">Continued anyways because outputs were being created in </w:t>
      </w:r>
      <w:r w:rsidRPr="09595540" w:rsidR="0252961D">
        <w:rPr>
          <w:noProof w:val="0"/>
          <w:lang w:val="en-US"/>
        </w:rPr>
        <w:t>fastqc</w:t>
      </w:r>
      <w:r w:rsidRPr="09595540" w:rsidR="0252961D">
        <w:rPr>
          <w:noProof w:val="0"/>
          <w:lang w:val="en-US"/>
        </w:rPr>
        <w:t xml:space="preserve"> and </w:t>
      </w:r>
      <w:r w:rsidRPr="09595540" w:rsidR="0252961D">
        <w:rPr>
          <w:noProof w:val="0"/>
          <w:lang w:val="en-US"/>
        </w:rPr>
        <w:t>multiqc</w:t>
      </w:r>
      <w:r w:rsidRPr="09595540" w:rsidR="0252961D">
        <w:rPr>
          <w:noProof w:val="0"/>
          <w:lang w:val="en-US"/>
        </w:rPr>
        <w:t xml:space="preserve"> directories, just the log errors were misplaced</w:t>
      </w:r>
    </w:p>
    <w:p w:rsidR="08438860" w:rsidP="09595540" w:rsidRDefault="08438860" w14:paraId="235D5402" w14:textId="308FF5B2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08438860">
        <w:rPr>
          <w:noProof w:val="0"/>
          <w:lang w:val="en-US"/>
        </w:rPr>
        <w:t>After runing the script for a couple hours, the job seemed stuck because no new fastqc files were being made</w:t>
      </w:r>
    </w:p>
    <w:p w:rsidR="08438860" w:rsidP="09595540" w:rsidRDefault="08438860" w14:paraId="3433EFD5" w14:textId="291A7614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120" w:afterAutospacing="off" w:line="259" w:lineRule="auto"/>
        <w:ind w:left="432" w:right="0" w:hanging="432"/>
        <w:jc w:val="left"/>
        <w:rPr>
          <w:noProof w:val="0"/>
          <w:lang w:val="en-US"/>
        </w:rPr>
      </w:pPr>
      <w:r w:rsidRPr="09595540" w:rsidR="08438860">
        <w:rPr>
          <w:noProof w:val="0"/>
          <w:lang w:val="en-US"/>
        </w:rPr>
        <w:t>Input:</w:t>
      </w:r>
    </w:p>
    <w:p w:rsidR="08438860" w:rsidP="09595540" w:rsidRDefault="08438860" w14:paraId="789BC6FB" w14:textId="5D7C51E4">
      <w:pPr>
        <w:pStyle w:val="ListBullet"/>
        <w:numPr>
          <w:ilvl w:val="0"/>
          <w:numId w:val="0"/>
        </w:numPr>
        <w:bidi w:val="0"/>
        <w:ind w:left="0"/>
      </w:pPr>
      <w:r w:rsidRPr="09595540" w:rsidR="0843886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[pdg25@login-b ephemeral]$ ls -lh /rds/general/user/pdg25/ephemeral/qc_trimmed/fastqc | head</w:t>
      </w:r>
    </w:p>
    <w:p w:rsidR="08438860" w:rsidP="09595540" w:rsidRDefault="08438860" w14:paraId="10B2A650" w14:textId="398BD66D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120" w:afterAutospacing="off" w:line="259" w:lineRule="auto"/>
        <w:ind w:left="432" w:right="0" w:hanging="432"/>
        <w:jc w:val="left"/>
        <w:rPr>
          <w:noProof w:val="0"/>
          <w:lang w:val="en-US"/>
        </w:rPr>
      </w:pPr>
      <w:r w:rsidRPr="09595540" w:rsidR="08438860">
        <w:rPr>
          <w:noProof w:val="0"/>
          <w:lang w:val="en-US"/>
        </w:rPr>
        <w:t>Output:</w:t>
      </w:r>
    </w:p>
    <w:p w:rsidR="08438860" w:rsidP="09595540" w:rsidRDefault="08438860" w14:paraId="5CF56C66" w14:textId="34A74746">
      <w:pPr>
        <w:pStyle w:val="ListBullet"/>
        <w:numPr>
          <w:ilvl w:val="0"/>
          <w:numId w:val="0"/>
        </w:numPr>
        <w:bidi w:val="0"/>
        <w:ind w:left="0"/>
      </w:pPr>
      <w:r w:rsidRPr="09595540" w:rsidR="0843886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-rw-r--r--. 1 pdg25 hpc--rdsonly 625K Jul 4 12:40 CP001-D14-NasalScrape_R1_001.trimmed_fastqc.html </w:t>
      </w:r>
    </w:p>
    <w:p w:rsidR="08438860" w:rsidP="09595540" w:rsidRDefault="08438860" w14:paraId="767DCEC6" w14:textId="1823A114">
      <w:pPr>
        <w:pStyle w:val="ListBullet"/>
        <w:numPr>
          <w:ilvl w:val="0"/>
          <w:numId w:val="0"/>
        </w:numPr>
        <w:bidi w:val="0"/>
        <w:ind w:left="0"/>
      </w:pPr>
      <w:r w:rsidRPr="09595540" w:rsidR="0843886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 xml:space="preserve">-rw-r--r--. 1 pdg25 hpc--rdsonly 699K Jul 4 12:40 CP001-D14-NasalScrape_R1_001.trimmed_fastqc.zip -rw-r--r--. 1 pdg25 hpc--rdsonly 628K Jul 4 13:01 CP001-D14-NasalScrape_R2_001.trimmed_fastqc.html </w:t>
      </w:r>
    </w:p>
    <w:p w:rsidR="08438860" w:rsidP="09595540" w:rsidRDefault="08438860" w14:paraId="06E7CF7F" w14:textId="2867C8D0">
      <w:pPr>
        <w:pStyle w:val="ListBullet"/>
        <w:numPr>
          <w:ilvl w:val="0"/>
          <w:numId w:val="0"/>
        </w:numPr>
        <w:bidi w:val="0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</w:pPr>
      <w:r w:rsidRPr="09595540" w:rsidR="0843886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16"/>
          <w:szCs w:val="16"/>
          <w:lang w:val="en-US"/>
        </w:rPr>
        <w:t>-rw-r--r--. 1 pdg25 hpc--rdsonly 705K Jul 4 13:01 CP001-D14-NasalScrape_R2_001.trimmed_fastqc.zip -rw-r--r--. 1 pdg25 hpc--rdsonly 623K Jul 4 13:25 CP001-D1-NasalScrape_R1_001.trimmed_fastqc.html -rw-r--r--. 1 pdg25 hpc--rdsonly 697K Jul 4 13:25 CP001-D1-NasalScrape_R1_001.trimmed_fastqc.zip -rw-r--r--. 1 pdg25 hpc--rdsonly 627K Jul 4 13:46 CP001-D1-NasalScrape_R2_001.trimmed_fastqc.html -rw-r--r--. 1 pdg25 hpc--rdsonly 699K Jul 4 13:46 CP001-D1-NasalScrape_R2_001.trimmed_fastqc.zip -rw-r--r--. 1 pdg25 hpc--rdsonly 625K Jul 4 14:08 CP001-D28-NasalScrape_R1_001.trimmed_fastqc.html</w:t>
      </w:r>
    </w:p>
    <w:p w:rsidR="2FC52486" w:rsidP="09595540" w:rsidRDefault="2FC52486" w14:paraId="4B8A588C" w14:textId="33D9866C">
      <w:pPr>
        <w:pStyle w:val="ListBullet"/>
        <w:numPr>
          <w:ilvl w:val="0"/>
          <w:numId w:val="0"/>
        </w:numPr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Reasons:</w:t>
      </w:r>
    </w:p>
    <w:p w:rsidR="2FC52486" w:rsidP="09595540" w:rsidRDefault="2FC52486" w14:paraId="64AA3947" w14:textId="5DAD2C73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is hanging on one large or problematic file</w:t>
      </w:r>
    </w:p>
    <w:p w:rsidR="2FC52486" w:rsidP="09595540" w:rsidRDefault="2FC52486" w14:paraId="30EDF823" w14:textId="7DCAF58C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 specific FASTQ file may be:</w:t>
      </w:r>
    </w:p>
    <w:p w:rsidR="2FC52486" w:rsidP="09595540" w:rsidRDefault="2FC52486" w14:paraId="517B69D6" w14:textId="194C1076">
      <w:pPr>
        <w:pStyle w:val="ListBullet"/>
        <w:bidi w:val="0"/>
        <w:ind w:left="252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unusually large</w:t>
      </w:r>
    </w:p>
    <w:p w:rsidR="2FC52486" w:rsidP="09595540" w:rsidRDefault="2FC52486" w14:paraId="68D84824" w14:textId="726DCE7C">
      <w:pPr>
        <w:pStyle w:val="ListBullet"/>
        <w:bidi w:val="0"/>
        <w:ind w:left="252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corrupted</w:t>
      </w:r>
    </w:p>
    <w:p w:rsidR="2FC52486" w:rsidP="09595540" w:rsidRDefault="2FC52486" w14:paraId="1298837E" w14:textId="21B0C9F0">
      <w:pPr>
        <w:pStyle w:val="ListBullet"/>
        <w:bidi w:val="0"/>
        <w:ind w:left="252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truncated</w:t>
      </w:r>
    </w:p>
    <w:p w:rsidR="2FC52486" w:rsidP="09595540" w:rsidRDefault="2FC52486" w14:paraId="207B87F6" w14:textId="2ECE9054">
      <w:pPr>
        <w:pStyle w:val="ListBullet"/>
        <w:bidi w:val="0"/>
        <w:ind w:left="252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slow to read from storage</w:t>
      </w:r>
    </w:p>
    <w:p w:rsidR="2FC52486" w:rsidP="09595540" w:rsidRDefault="2FC52486" w14:paraId="61B37738" w14:textId="7F23112A">
      <w:pPr>
        <w:pStyle w:val="ListBullet"/>
        <w:bidi w:val="0"/>
        <w:ind w:left="252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C5248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causing FastQC to stall</w:t>
      </w:r>
    </w:p>
    <w:p w:rsidR="277B8184" w:rsidP="09595540" w:rsidRDefault="277B8184" w14:paraId="6AF85EE7" w14:textId="6C00C12A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The script is waiting on I/O</w:t>
      </w:r>
    </w:p>
    <w:p w:rsidR="277B8184" w:rsidP="09595540" w:rsidRDefault="277B8184" w14:paraId="56C8982E" w14:textId="118CC13D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If the filesystem is slow, a job can </w:t>
      </w: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remain</w:t>
      </w: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R while doing </w:t>
      </w: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very little</w:t>
      </w: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productive work.</w:t>
      </w:r>
    </w:p>
    <w:p w:rsidR="277B8184" w:rsidP="09595540" w:rsidRDefault="277B8184" w14:paraId="7D628494" w14:textId="4B4D358E">
      <w:pPr>
        <w:pStyle w:val="ListBullet"/>
        <w:numPr>
          <w:ilvl w:val="0"/>
          <w:numId w:val="0"/>
        </w:numPr>
        <w:bidi w:val="0"/>
        <w:ind w:left="144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3. The process is still alive but not doing useful work</w:t>
      </w:r>
    </w:p>
    <w:p w:rsidR="277B8184" w:rsidP="09595540" w:rsidRDefault="277B8184" w14:paraId="2E291534" w14:textId="1818A18A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Sometimes a program hangs, and PBS still reports the </w:t>
      </w: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job as</w:t>
      </w:r>
      <w:r w:rsidRPr="09595540" w:rsidR="277B8184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running.</w:t>
      </w:r>
    </w:p>
    <w:p w:rsidR="391A3990" w:rsidP="09595540" w:rsidRDefault="391A3990" w14:paraId="576B411E" w14:textId="62DD20D7">
      <w:pPr>
        <w:pStyle w:val="ListBullet"/>
        <w:numPr>
          <w:ilvl w:val="0"/>
          <w:numId w:val="0"/>
        </w:numPr>
        <w:bidi w:val="0"/>
        <w:spacing w:before="0" w:beforeAutospacing="off" w:after="0" w:afterAutospacing="off"/>
      </w:pPr>
      <w:r w:rsidRPr="09595540" w:rsidR="391A399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Input:</w:t>
      </w:r>
      <w:r w:rsidRPr="09595540" w:rsidR="6378E5B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</w:t>
      </w:r>
      <w:r w:rsidRPr="09595540" w:rsidR="6378E5B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qstat -f 3199465.pbs-7</w:t>
      </w:r>
    </w:p>
    <w:p w:rsidR="6378E5B0" w:rsidP="09595540" w:rsidRDefault="6378E5B0" w14:paraId="0CA0A5A1" w14:textId="5DE452F9">
      <w:pPr>
        <w:pStyle w:val="ListBullet"/>
        <w:numPr>
          <w:ilvl w:val="0"/>
          <w:numId w:val="0"/>
        </w:numPr>
        <w:bidi w:val="0"/>
        <w:ind w:left="0" w:firstLine="0"/>
      </w:pPr>
      <w:r w:rsidRPr="09595540" w:rsidR="6378E5B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</w:t>
      </w:r>
    </w:p>
    <w:p w:rsidR="013FA184" w:rsidP="09595540" w:rsidRDefault="013FA184" w14:paraId="4022674D" w14:textId="368A5D87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Job Id: 3199465.pbs-7</w:t>
      </w:r>
    </w:p>
    <w:p w:rsidR="013FA184" w:rsidP="09595540" w:rsidRDefault="013FA184" w14:paraId="2540231C" w14:textId="16DC875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Job_Name = fastqc_trim_test</w:t>
      </w:r>
    </w:p>
    <w:p w:rsidR="013FA184" w:rsidP="09595540" w:rsidRDefault="013FA184" w14:paraId="00A475DF" w14:textId="60AFD42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Job_Owner = </w:t>
      </w:r>
      <w:hyperlink r:id="R2e6c9a97fefc4392">
        <w:r w:rsidRPr="09595540" w:rsidR="013FA184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noProof w:val="0"/>
            <w:color w:val="000000" w:themeColor="text1" w:themeTint="FF" w:themeShade="FF"/>
            <w:sz w:val="16"/>
            <w:szCs w:val="16"/>
            <w:lang w:val="en-US"/>
          </w:rPr>
          <w:t>pdg25@login-b.cx3.hpc.ic.ac.uk</w:t>
        </w:r>
      </w:hyperlink>
    </w:p>
    <w:p w:rsidR="013FA184" w:rsidP="09595540" w:rsidRDefault="013FA184" w14:paraId="59229833" w14:textId="5871B36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resources_used.cpupercent = 154</w:t>
      </w:r>
    </w:p>
    <w:p w:rsidR="013FA184" w:rsidP="09595540" w:rsidRDefault="013FA184" w14:paraId="03C01EC5" w14:textId="35BB9941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resources_used.cput = 13:11:03</w:t>
      </w:r>
    </w:p>
    <w:p w:rsidR="013FA184" w:rsidP="09595540" w:rsidRDefault="013FA184" w14:paraId="4FDBCFF0" w14:textId="36383CA5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resources_used.mem = 384032kb</w:t>
      </w:r>
    </w:p>
    <w:p w:rsidR="013FA184" w:rsidP="09595540" w:rsidRDefault="013FA184" w14:paraId="671CEE8A" w14:textId="4BAC795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resources_used.ncpus = 4</w:t>
      </w:r>
    </w:p>
    <w:p w:rsidR="013FA184" w:rsidP="09595540" w:rsidRDefault="013FA184" w14:paraId="27542780" w14:textId="1F4BD60C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resources_used.vmem = 3209624kb</w:t>
      </w:r>
    </w:p>
    <w:p w:rsidR="013FA184" w:rsidP="09595540" w:rsidRDefault="013FA184" w14:paraId="2F6429E3" w14:textId="7B2797E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resources_used.walltime = 09:44:51</w:t>
      </w:r>
    </w:p>
    <w:p w:rsidR="013FA184" w:rsidP="09595540" w:rsidRDefault="013FA184" w14:paraId="43959334" w14:textId="551653C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job_state = R</w:t>
      </w:r>
    </w:p>
    <w:p w:rsidR="013FA184" w:rsidP="09595540" w:rsidRDefault="013FA184" w14:paraId="6F60D8E3" w14:textId="6607563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queue = v1_small24</w:t>
      </w:r>
    </w:p>
    <w:p w:rsidR="013FA184" w:rsidP="09595540" w:rsidRDefault="013FA184" w14:paraId="47A5A0A1" w14:textId="40E9747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server = pbs-7</w:t>
      </w:r>
    </w:p>
    <w:p w:rsidR="013FA184" w:rsidP="09595540" w:rsidRDefault="013FA184" w14:paraId="59E58CDD" w14:textId="2D33392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Checkpoint = u</w:t>
      </w:r>
    </w:p>
    <w:p w:rsidR="013FA184" w:rsidP="09595540" w:rsidRDefault="013FA184" w14:paraId="2AA477FF" w14:textId="680B764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ctime = Sat Jul  4 12:15:11 2026</w:t>
      </w:r>
    </w:p>
    <w:p w:rsidR="013FA184" w:rsidP="09595540" w:rsidRDefault="013FA184" w14:paraId="77F97B39" w14:textId="2F7A60E5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Error_Path = login-b.cx3.hpc.ic.ac.uk:/rds/general/user/pdg25/ephemeral/log</w:t>
      </w:r>
    </w:p>
    <w:p w:rsidR="013FA184" w:rsidP="09595540" w:rsidRDefault="013FA184" w14:paraId="1CD5C045" w14:textId="7578398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s/fastqc_trim_test.err</w:t>
      </w:r>
    </w:p>
    <w:p w:rsidR="013FA184" w:rsidP="09595540" w:rsidRDefault="013FA184" w14:paraId="031A6E8A" w14:textId="047C29F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exec_host = cx3-5-23/41*4</w:t>
      </w:r>
    </w:p>
    <w:p w:rsidR="013FA184" w:rsidP="09595540" w:rsidRDefault="013FA184" w14:paraId="0DB6B6A5" w14:textId="020EBA4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exec_vnode = (cx3-5-23:ncpus=4:mem=8388608kb)</w:t>
      </w:r>
    </w:p>
    <w:p w:rsidR="013FA184" w:rsidP="09595540" w:rsidRDefault="013FA184" w14:paraId="713FDE3E" w14:textId="6D040B7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Hold_Types = n</w:t>
      </w:r>
    </w:p>
    <w:p w:rsidR="013FA184" w:rsidP="09595540" w:rsidRDefault="013FA184" w14:paraId="7CD14C3D" w14:textId="774AF890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Join_Path = n</w:t>
      </w:r>
    </w:p>
    <w:p w:rsidR="013FA184" w:rsidP="09595540" w:rsidRDefault="013FA184" w14:paraId="6EE9C8E6" w14:textId="3CBA6FE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Keep_Files = n</w:t>
      </w:r>
    </w:p>
    <w:p w:rsidR="013FA184" w:rsidP="09595540" w:rsidRDefault="013FA184" w14:paraId="31909641" w14:textId="773DFD1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Mail_Points = a</w:t>
      </w:r>
    </w:p>
    <w:p w:rsidR="013FA184" w:rsidP="09595540" w:rsidRDefault="013FA184" w14:paraId="6F070280" w14:textId="4EA7165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mtime = Sat Jul  4 22:03:08 2026</w:t>
      </w:r>
    </w:p>
    <w:p w:rsidR="013FA184" w:rsidP="09595540" w:rsidRDefault="013FA184" w14:paraId="16C4F7E5" w14:textId="2215B1B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Output_Path = login-b.cx3.hpc.ic.ac.uk:/rds/general/user/pdg25/ephemeral/lo</w:t>
      </w:r>
    </w:p>
    <w:p w:rsidR="013FA184" w:rsidP="09595540" w:rsidRDefault="013FA184" w14:paraId="2DCF28F4" w14:textId="5CBC76C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gs/fastqc_trim_test.out</w:t>
      </w:r>
    </w:p>
    <w:p w:rsidR="013FA184" w:rsidP="09595540" w:rsidRDefault="013FA184" w14:paraId="16507832" w14:textId="74011048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Priority = 0</w:t>
      </w:r>
    </w:p>
    <w:p w:rsidR="013FA184" w:rsidP="09595540" w:rsidRDefault="013FA184" w14:paraId="67409B87" w14:textId="7C6EE5A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qtime = Sat Jul  4 12:15:11 2026</w:t>
      </w:r>
    </w:p>
    <w:p w:rsidR="013FA184" w:rsidP="09595540" w:rsidRDefault="013FA184" w14:paraId="4A3765E7" w14:textId="4917F5BC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Rerunable = True</w:t>
      </w:r>
    </w:p>
    <w:p w:rsidR="013FA184" w:rsidP="09595540" w:rsidRDefault="013FA184" w14:paraId="4D2C0977" w14:textId="509D437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Resource_List.mem = 8gb</w:t>
      </w:r>
    </w:p>
    <w:p w:rsidR="013FA184" w:rsidP="09595540" w:rsidRDefault="013FA184" w14:paraId="078F1546" w14:textId="6B7FD827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Resource_List.ncpus = 4</w:t>
      </w:r>
    </w:p>
    <w:p w:rsidR="013FA184" w:rsidP="09595540" w:rsidRDefault="013FA184" w14:paraId="56E7D4EA" w14:textId="48601C1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Resource_List.ngpus = 0</w:t>
      </w:r>
    </w:p>
    <w:p w:rsidR="013FA184" w:rsidP="09595540" w:rsidRDefault="013FA184" w14:paraId="1802C91B" w14:textId="3D578C08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Resource_List.nodect = 1</w:t>
      </w:r>
    </w:p>
    <w:p w:rsidR="013FA184" w:rsidP="09595540" w:rsidRDefault="013FA184" w14:paraId="62AE50CD" w14:textId="0998D1E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Resource_List.place = free</w:t>
      </w:r>
    </w:p>
    <w:p w:rsidR="013FA184" w:rsidP="09595540" w:rsidRDefault="013FA184" w14:paraId="3A4FE7E8" w14:textId="1DD74D7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Resource_List.priority_job = 0</w:t>
      </w:r>
    </w:p>
    <w:p w:rsidR="013FA184" w:rsidP="09595540" w:rsidRDefault="013FA184" w14:paraId="5C3DAF42" w14:textId="44D7634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Resource_List.select = 1:ncpus=4:mem=8gb</w:t>
      </w:r>
    </w:p>
    <w:p w:rsidR="013FA184" w:rsidP="09595540" w:rsidRDefault="013FA184" w14:paraId="354FEB16" w14:textId="2A53EE2C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Resource_List.walltime = 12:00:00</w:t>
      </w:r>
    </w:p>
    <w:p w:rsidR="013FA184" w:rsidP="09595540" w:rsidRDefault="013FA184" w14:paraId="28123A15" w14:textId="7D3031BC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stime = Sat Jul  4 12:18:15 2026</w:t>
      </w:r>
    </w:p>
    <w:p w:rsidR="013FA184" w:rsidP="09595540" w:rsidRDefault="013FA184" w14:paraId="049EDA12" w14:textId="175FBB4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session_id = 3300375</w:t>
      </w:r>
    </w:p>
    <w:p w:rsidR="013FA184" w:rsidP="09595540" w:rsidRDefault="013FA184" w14:paraId="4A0661E7" w14:textId="72EAD86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jobdir = /rds/general/user/pdg25/home</w:t>
      </w:r>
    </w:p>
    <w:p w:rsidR="013FA184" w:rsidP="09595540" w:rsidRDefault="013FA184" w14:paraId="1BDB6ECE" w14:textId="620BD85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substate = 42</w:t>
      </w:r>
    </w:p>
    <w:p w:rsidR="013FA184" w:rsidP="09595540" w:rsidRDefault="013FA184" w14:paraId="619B6A7C" w14:textId="4AAD49D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Variable_List = PBS_O_HOME=/rds/general/user/pdg25/home,</w:t>
      </w:r>
    </w:p>
    <w:p w:rsidR="013FA184" w:rsidP="09595540" w:rsidRDefault="013FA184" w14:paraId="320C659A" w14:textId="23EAE0D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PBS_O_LANG=en_US.UTF-8,PBS_O_LOGNAME=pdg25,</w:t>
      </w:r>
    </w:p>
    <w:p w:rsidR="013FA184" w:rsidP="09595540" w:rsidRDefault="013FA184" w14:paraId="4B68C21E" w14:textId="761ACD95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PBS_O_PATH=/sw-eb/software/MultiQC/1.28-gfbf-2024a/bin:/sw-eb/software</w:t>
      </w:r>
    </w:p>
    <w:p w:rsidR="013FA184" w:rsidP="09595540" w:rsidRDefault="013FA184" w14:paraId="46E8AD6C" w14:textId="457C22C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/tqdm/4.66.5-GCCcore-13.3.0/bin:/sw-eb/software/matplotlib/3.9.2-gfbf-2</w:t>
      </w:r>
    </w:p>
    <w:p w:rsidR="013FA184" w:rsidP="09595540" w:rsidRDefault="013FA184" w14:paraId="1BB2ECF4" w14:textId="41C4343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024a/bin:/sw-eb/software/Qhull/2020.2-GCCcore-13.3.0/bin:/sw-eb/softwar</w:t>
      </w:r>
    </w:p>
    <w:p w:rsidR="013FA184" w:rsidP="09595540" w:rsidRDefault="013FA184" w14:paraId="26EC77D6" w14:textId="4BBE689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e/LittleCMS/2.16-GCCcore-13.3.0/bin:/sw-eb/software/OpenJPEG/2.5.2-GCCc</w:t>
      </w:r>
    </w:p>
    <w:p w:rsidR="013FA184" w:rsidP="09595540" w:rsidRDefault="013FA184" w14:paraId="571EAEF0" w14:textId="555CF5B7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ore-13.3.0/bin:/sw-eb/software/libwebp/1.4.0-GCCcore-13.3.0/bin:/sw-eb/</w:t>
      </w:r>
    </w:p>
    <w:p w:rsidR="013FA184" w:rsidP="09595540" w:rsidRDefault="013FA184" w14:paraId="7A7EF401" w14:textId="731000F0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software/giflib/5.2.1-GCCcore-13.3.0/bin:/sw-eb/software/LibTIFF/4.6.0-</w:t>
      </w:r>
    </w:p>
    <w:p w:rsidR="013FA184" w:rsidP="09595540" w:rsidRDefault="013FA184" w14:paraId="3B9CCA5A" w14:textId="7892FD4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GCCcore-13.3.0/bin:/sw-eb/software/libdeflate/1.20-GCCcore-13.3.0/bin:/</w:t>
      </w:r>
    </w:p>
    <w:p w:rsidR="013FA184" w:rsidP="09595540" w:rsidRDefault="013FA184" w14:paraId="7B581301" w14:textId="0756CD2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sw-eb/software/jbigkit/2.1-GCCcore-13.3.0/bin:/sw-eb/software/libjpeg-t</w:t>
      </w:r>
    </w:p>
    <w:p w:rsidR="013FA184" w:rsidP="09595540" w:rsidRDefault="013FA184" w14:paraId="5E27D095" w14:textId="39AB9A3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urbo/3.0.1-GCCcore-13.3.0/bin:/sw-eb/software/NASM/2.16.03-GCCcore-13.3</w:t>
      </w:r>
    </w:p>
    <w:p w:rsidR="013FA184" w:rsidP="09595540" w:rsidRDefault="013FA184" w14:paraId="54905852" w14:textId="6630DAE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.0/bin:/sw-eb/software/Tk/8.6.14-GCCcore-13.3.0/bin:/sw-eb/software/X11</w:t>
      </w:r>
    </w:p>
    <w:p w:rsidR="013FA184" w:rsidP="09595540" w:rsidRDefault="013FA184" w14:paraId="6CA7A6FB" w14:textId="4A404C10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/20240607-GCCcore-13.3.0/bin:/sw-eb/software/fontconfig/2.15.0-GCCcore-</w:t>
      </w:r>
    </w:p>
    <w:p w:rsidR="013FA184" w:rsidP="09595540" w:rsidRDefault="013FA184" w14:paraId="7A9F1063" w14:textId="6269420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13.3.0/bin:/sw-eb/software/util-linux/2.40-GCCcore-13.3.0/sbin:/sw-eb/s</w:t>
      </w:r>
    </w:p>
    <w:p w:rsidR="013FA184" w:rsidP="09595540" w:rsidRDefault="013FA184" w14:paraId="186A5BE4" w14:textId="118C2894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oftware/util-linux/2.40-GCCcore-13.3.0/bin:/sw-eb/software/expat/2.6.2-</w:t>
      </w:r>
    </w:p>
    <w:p w:rsidR="013FA184" w:rsidP="09595540" w:rsidRDefault="013FA184" w14:paraId="28A891DA" w14:textId="7E81CF6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GCCcore-13.3.0/bin:/sw-eb/software/freetype/2.13.2-GCCcore-13.3.0/bin:/</w:t>
      </w:r>
    </w:p>
    <w:p w:rsidR="013FA184" w:rsidP="09595540" w:rsidRDefault="013FA184" w14:paraId="2290741F" w14:textId="36480560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sw-eb/software/Brotli/1.1.0-GCCcore-13.3.0/bin:/sw-eb/software/libpng/1</w:t>
      </w:r>
    </w:p>
    <w:p w:rsidR="013FA184" w:rsidP="09595540" w:rsidRDefault="013FA184" w14:paraId="77F27403" w14:textId="41981691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.6.43-GCCcore-13.3.0/bin:/sw-eb/software/SciPy-bundle/2024.05-gfbf-2024</w:t>
      </w:r>
    </w:p>
    <w:p w:rsidR="013FA184" w:rsidP="09595540" w:rsidRDefault="013FA184" w14:paraId="4AFC3C5C" w14:textId="7045B232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a/bin:/sw-eb/software/pybind11/2.12.0-GCC-13.3.0/bin:/sw-eb/software/IC</w:t>
      </w:r>
    </w:p>
    <w:p w:rsidR="013FA184" w:rsidP="09595540" w:rsidRDefault="013FA184" w14:paraId="70E8A38E" w14:textId="398BC04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U/75.1-GCCcore-13.3.0/sbin:/sw-eb/software/ICU/75.1-GCCcore-13.3.0/bin:</w:t>
      </w:r>
    </w:p>
    <w:p w:rsidR="013FA184" w:rsidP="09595540" w:rsidRDefault="013FA184" w14:paraId="01BB0A45" w14:textId="72F3503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/sw-eb/software/zstd/1.5.6-GCCcore-13.3.0/bin:/sw-eb/software/lz4/1.9.4</w:t>
      </w:r>
    </w:p>
    <w:p w:rsidR="013FA184" w:rsidP="09595540" w:rsidRDefault="013FA184" w14:paraId="33A9AFC5" w14:textId="30D2B04D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-GCCcore-13.3.0/bin:/sw-eb/software/gzip/1.13-GCCcore-13.3.0/bin:/sw-eb</w:t>
      </w:r>
    </w:p>
    <w:p w:rsidR="013FA184" w:rsidP="09595540" w:rsidRDefault="013FA184" w14:paraId="243C548D" w14:textId="0E845C35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/software/Python-bundle-PyPI/2024.06-GCCcore-13.3.0/bin:/sw-eb/software</w:t>
      </w:r>
    </w:p>
    <w:p w:rsidR="013FA184" w:rsidP="09595540" w:rsidRDefault="013FA184" w14:paraId="61DE075C" w14:textId="367BE9E1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/virtualenv/20.26.2-GCCcore-13.3.0/bin:/sw-eb/software/Python/3.12.3-GC</w:t>
      </w:r>
    </w:p>
    <w:p w:rsidR="013FA184" w:rsidP="09595540" w:rsidRDefault="013FA184" w14:paraId="7B235BCA" w14:textId="38FE834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Ccore-13.3.0/bin:/sw-eb/software/OpenSSL/3/bin:/sw-eb/software/XZ/5.4.5</w:t>
      </w:r>
    </w:p>
    <w:p w:rsidR="013FA184" w:rsidP="09595540" w:rsidRDefault="013FA184" w14:paraId="2D21865E" w14:textId="6730DDD8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-GCCcore-13.3.0/bin:/sw-eb/software/SQLite/3.45.3-GCCcore-13.3.0/bin:/s</w:t>
      </w:r>
    </w:p>
    <w:p w:rsidR="013FA184" w:rsidP="09595540" w:rsidRDefault="013FA184" w14:paraId="21FAD251" w14:textId="25517FE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w-eb/software/Tcl/8.6.14-GCCcore-13.3.0/bin:/sw-eb/software/ncurses/6.5</w:t>
      </w:r>
    </w:p>
    <w:p w:rsidR="013FA184" w:rsidP="09595540" w:rsidRDefault="013FA184" w14:paraId="46E3E5D9" w14:textId="6EDF249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-GCCcore-13.3.0/bin:/sw-eb/software/bzip2/1.0.8-GCCcore-13.3.0/bin:/sw-</w:t>
      </w:r>
    </w:p>
    <w:p w:rsidR="013FA184" w:rsidP="09595540" w:rsidRDefault="013FA184" w14:paraId="094FC95C" w14:textId="56EE695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eb/software/FFTW/3.3.10-GCC-13.3.0/bin:/sw-eb/software/FlexiBLAS/3.4.4-</w:t>
      </w:r>
    </w:p>
    <w:p w:rsidR="013FA184" w:rsidP="09595540" w:rsidRDefault="013FA184" w14:paraId="5E93B563" w14:textId="53CBB771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GCC-13.3.0/bin:/sw-eb/software/binutils/2.42-GCCcore-13.3.0/bin:/sw-eb/</w:t>
      </w:r>
    </w:p>
    <w:p w:rsidR="013FA184" w:rsidP="09595540" w:rsidRDefault="013FA184" w14:paraId="3B3D721E" w14:textId="2ED69B4C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software/GCCcore/13.3.0/bin:/sw-eb/software/FastQC/0.11.9-Java-11:/sw-e</w:t>
      </w:r>
    </w:p>
    <w:p w:rsidR="013FA184" w:rsidP="09595540" w:rsidRDefault="013FA184" w14:paraId="79F49AD7" w14:textId="33347F84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b/software/Java/11.0.20:/sw-eb/software/Java/11.0.20/bin:/usr/local/bin</w:t>
      </w:r>
    </w:p>
    <w:p w:rsidR="013FA184" w:rsidP="09595540" w:rsidRDefault="013FA184" w14:paraId="0BCF9826" w14:textId="2CE0AD5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:/usr/bin:/usr/local/sbin:/usr/sbin:/opt/pbs/bin,</w:t>
      </w:r>
    </w:p>
    <w:p w:rsidR="013FA184" w:rsidP="09595540" w:rsidRDefault="013FA184" w14:paraId="0FEFA898" w14:textId="5D12469B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PBS_O_MAIL=/var/spool/mail/pdg25,PBS_O_SHELL=/bin/bash,</w:t>
      </w:r>
    </w:p>
    <w:p w:rsidR="013FA184" w:rsidP="09595540" w:rsidRDefault="013FA184" w14:paraId="468B7BAE" w14:textId="1C57EE6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PBS_O_HOST=login-b.cx3.hpc.ic.ac.uk,</w:t>
      </w:r>
    </w:p>
    <w:p w:rsidR="013FA184" w:rsidP="09595540" w:rsidRDefault="013FA184" w14:paraId="695EA504" w14:textId="64FC6A60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PBS_O_WORKDIR=/rds/general/user/pdg25/ephemeral,PBS_O_SYSTEM=Linux,</w:t>
      </w:r>
    </w:p>
    <w:p w:rsidR="013FA184" w:rsidP="09595540" w:rsidRDefault="013FA184" w14:paraId="274EAA0A" w14:textId="457724C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PBS_O_QUEUE=cx,PBS_SCRATCH_SHM=/dev/shm/pbs.3199465.pbs-7.x8z</w:t>
      </w:r>
    </w:p>
    <w:p w:rsidR="013FA184" w:rsidP="09595540" w:rsidRDefault="013FA184" w14:paraId="0C301320" w14:textId="1DD54D82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comment = Job run at Sat Jul 04 at 12:18 on (cx3-5-23:ncpus=4:mem=8388608kb</w:t>
      </w:r>
    </w:p>
    <w:p w:rsidR="013FA184" w:rsidP="09595540" w:rsidRDefault="013FA184" w14:paraId="4C843045" w14:textId="51AA552F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)</w:t>
      </w:r>
    </w:p>
    <w:p w:rsidR="013FA184" w:rsidP="09595540" w:rsidRDefault="013FA184" w14:paraId="6841B49D" w14:textId="3907736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etime = Sat Jul  4 12:15:11 2026</w:t>
      </w:r>
    </w:p>
    <w:p w:rsidR="013FA184" w:rsidP="09595540" w:rsidRDefault="013FA184" w14:paraId="1CFED506" w14:textId="5A3F199F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run_count = 1</w:t>
      </w:r>
    </w:p>
    <w:p w:rsidR="013FA184" w:rsidP="09595540" w:rsidRDefault="013FA184" w14:paraId="62EAEBF4" w14:textId="6DF3396F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Submit_arguments = fastqc_trimmed_test.pbs</w:t>
      </w:r>
    </w:p>
    <w:p w:rsidR="013FA184" w:rsidP="09595540" w:rsidRDefault="013FA184" w14:paraId="37722432" w14:textId="247397E7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project = _pbs_project_default</w:t>
      </w:r>
    </w:p>
    <w:p w:rsidR="013FA184" w:rsidP="09595540" w:rsidRDefault="013FA184" w14:paraId="231A4829" w14:textId="117E1FA1">
      <w:pPr>
        <w:bidi w:val="0"/>
        <w:spacing w:before="0" w:beforeAutospacing="off" w:after="0" w:afterAutospacing="off"/>
      </w:pPr>
      <w:r w:rsidRPr="09595540" w:rsidR="013FA18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Submit_Host = login-b.cx3.hpc.ic.ac.uk</w:t>
      </w:r>
    </w:p>
    <w:p w:rsidR="2FD6FDDA" w:rsidP="09595540" w:rsidRDefault="2FD6FDDA" w14:paraId="7D5B304B" w14:textId="53369905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noProof w:val="0"/>
          <w:lang w:val="en-US"/>
        </w:rPr>
        <w:t xml:space="preserve">From this output, looks like the </w:t>
      </w:r>
      <w:r w:rsidRPr="09595540" w:rsidR="2FD6FDDA">
        <w:rPr>
          <w:noProof w:val="0"/>
          <w:lang w:val="en-US"/>
        </w:rPr>
        <w:t>fastqc</w:t>
      </w:r>
      <w:r w:rsidRPr="09595540" w:rsidR="2FD6FDDA">
        <w:rPr>
          <w:noProof w:val="0"/>
          <w:lang w:val="en-US"/>
        </w:rPr>
        <w:t xml:space="preserve"> was stuck on a trimmed file</w:t>
      </w:r>
    </w:p>
    <w:p w:rsidR="2FD6FDDA" w:rsidP="09595540" w:rsidRDefault="2FD6FDDA" w14:paraId="2ADA52AC" w14:textId="2C500D17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From your new qstat -f:</w:t>
      </w:r>
    </w:p>
    <w:p w:rsidR="2FD6FDDA" w:rsidP="09595540" w:rsidRDefault="2FD6FDDA" w14:paraId="5C479B90" w14:textId="5185DEFC">
      <w:pPr>
        <w:pStyle w:val="ListBullet"/>
        <w:bidi w:val="0"/>
        <w:ind w:left="180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walltime = 09:44:51</w:t>
      </w:r>
    </w:p>
    <w:p w:rsidR="2FD6FDDA" w:rsidP="09595540" w:rsidRDefault="2FD6FDDA" w14:paraId="79F3C4C0" w14:textId="7C214E5C">
      <w:pPr>
        <w:pStyle w:val="ListBullet"/>
        <w:bidi w:val="0"/>
        <w:ind w:left="180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cput = 13:11:03</w:t>
      </w:r>
    </w:p>
    <w:p w:rsidR="2FD6FDDA" w:rsidP="09595540" w:rsidRDefault="2FD6FDDA" w14:paraId="3F054FCC" w14:textId="258EB300">
      <w:pPr>
        <w:pStyle w:val="ListBullet"/>
        <w:bidi w:val="0"/>
        <w:ind w:left="180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cpupercent = 154</w:t>
      </w:r>
    </w:p>
    <w:p w:rsidR="2FD6FDDA" w:rsidP="09595540" w:rsidRDefault="2FD6FDDA" w14:paraId="239FE424" w14:textId="6511FA6B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This means the job is still doing some work, because CPU time is non-zero and substantial.</w:t>
      </w:r>
    </w:p>
    <w:p w:rsidR="2FD6FDDA" w:rsidP="09595540" w:rsidRDefault="2FD6FDDA" w14:paraId="7D295230" w14:textId="746C174C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However:</w:t>
      </w:r>
    </w:p>
    <w:p w:rsidR="2FD6FDDA" w:rsidP="09595540" w:rsidRDefault="2FD6FDDA" w14:paraId="310F9820" w14:textId="2BBE7378">
      <w:pPr>
        <w:pStyle w:val="ListBullet"/>
        <w:bidi w:val="0"/>
        <w:ind w:left="180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you requested 4 CPUs</w:t>
      </w:r>
    </w:p>
    <w:p w:rsidR="2FD6FDDA" w:rsidP="09595540" w:rsidRDefault="2FD6FDDA" w14:paraId="2CFE9B78" w14:textId="7431E76D">
      <w:pPr>
        <w:pStyle w:val="ListBullet"/>
        <w:bidi w:val="0"/>
        <w:ind w:left="180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but cpupercent = 154 means it is averaging roughly 1.5 CPUs, not 4</w:t>
      </w:r>
    </w:p>
    <w:p w:rsidR="2FD6FDDA" w:rsidP="09595540" w:rsidRDefault="2FD6FDDA" w14:paraId="6CB95577" w14:textId="664BBAA2">
      <w:pPr>
        <w:pStyle w:val="ListBullet"/>
        <w:bidi w:val="0"/>
        <w:ind w:left="180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and you have had no new FastQC outputs for hours</w:t>
      </w:r>
    </w:p>
    <w:p w:rsidR="2FD6FDDA" w:rsidP="09595540" w:rsidRDefault="2FD6FDDA" w14:paraId="18A67E78" w14:textId="72B9F2EF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Most likely</w:t>
      </w:r>
    </w:p>
    <w:p w:rsidR="2FD6FDDA" w:rsidP="09595540" w:rsidRDefault="2FD6FDDA" w14:paraId="0E4603C9" w14:textId="7D5E7B11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 is hanging or crawling on one particular trimmed FASTQ file.</w:t>
      </w:r>
    </w:p>
    <w:p w:rsidR="2FD6FDDA" w:rsidP="09595540" w:rsidRDefault="2FD6FDDA" w14:paraId="57551105" w14:textId="4526B302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Because your script runs files sequentially, one bad or huge file can make the whole job appear stalled.</w:t>
      </w:r>
    </w:p>
    <w:p w:rsidR="2FD6FDDA" w:rsidP="09595540" w:rsidRDefault="2FD6FDDA" w14:paraId="5573F27D" w14:textId="6CFEAA4B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Suggestion: the script got stuck after finishing CP001-D28-NasalScrape_R1_001 or on the next file</w:t>
      </w:r>
    </w:p>
    <w:p w:rsidR="09595540" w:rsidP="09595540" w:rsidRDefault="09595540" w14:paraId="39DE2898" w14:textId="7EDC1B44">
      <w:pPr>
        <w:pStyle w:val="ListBullet"/>
        <w:numPr>
          <w:ilvl w:val="0"/>
          <w:numId w:val="0"/>
        </w:numPr>
        <w:bidi w:val="0"/>
        <w:ind w:left="432"/>
        <w:rPr>
          <w:rFonts w:ascii="Calibri" w:hAnsi="Calibri" w:eastAsia="Calibri"/>
          <w:b w:val="1"/>
          <w:bCs w:val="1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</w:p>
    <w:p w:rsidR="2FD6FDDA" w:rsidP="09595540" w:rsidRDefault="2FD6FDDA" w14:paraId="28A4C6C5" w14:textId="0D1CBA55">
      <w:pPr>
        <w:pStyle w:val="ListBullet"/>
        <w:bidi w:val="0"/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Next steps were to count the </w:t>
      </w: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files made </w:t>
      </w: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and compare to </w:t>
      </w: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total trimmed files</w:t>
      </w:r>
    </w:p>
    <w:p w:rsidR="2FD6FDDA" w:rsidP="09595540" w:rsidRDefault="2FD6FDDA" w14:paraId="0BA39250" w14:textId="443CCCE8">
      <w:pPr>
        <w:pStyle w:val="ListBullet"/>
        <w:numPr>
          <w:ilvl w:val="0"/>
          <w:numId w:val="0"/>
        </w:numPr>
        <w:bidi w:val="0"/>
        <w:ind w:left="432"/>
      </w:pP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Input: </w:t>
      </w:r>
    </w:p>
    <w:p w:rsidR="2FD6FDDA" w:rsidP="09595540" w:rsidRDefault="2FD6FDDA" w14:paraId="2C6D66D1" w14:textId="2E29496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2FD6FDD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[pdg25@login-b ephemeral]$ ls /rds/general/user/pdg25/ephemeral/qc_trimmed/fastqc/*_fastqc.html 2&gt;/dev/null | wc -l</w:t>
      </w:r>
    </w:p>
    <w:p w:rsidR="2FD6FDDA" w:rsidP="09595540" w:rsidRDefault="2FD6FDDA" w14:paraId="1A6A1DB3" w14:textId="78915244">
      <w:pPr>
        <w:pStyle w:val="ListBullet"/>
        <w:numPr>
          <w:ilvl w:val="0"/>
          <w:numId w:val="0"/>
        </w:numPr>
        <w:bidi w:val="0"/>
        <w:ind w:left="432"/>
      </w:pP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Ouput:</w:t>
      </w:r>
    </w:p>
    <w:p w:rsidR="2FD6FDDA" w:rsidP="09595540" w:rsidRDefault="2FD6FDDA" w14:paraId="3EBCF996" w14:textId="36B0A6A8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2FD6FDD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70</w:t>
      </w:r>
    </w:p>
    <w:p w:rsidR="2FD6FDDA" w:rsidP="09595540" w:rsidRDefault="2FD6FDDA" w14:paraId="6237C089" w14:textId="74E155EA">
      <w:pPr>
        <w:pStyle w:val="ListBullet"/>
        <w:numPr>
          <w:ilvl w:val="0"/>
          <w:numId w:val="0"/>
        </w:numPr>
        <w:bidi w:val="0"/>
        <w:ind w:left="432"/>
      </w:pP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Input:</w:t>
      </w:r>
    </w:p>
    <w:p w:rsidR="2FD6FDDA" w:rsidP="09595540" w:rsidRDefault="2FD6FDDA" w14:paraId="2DB4112A" w14:textId="0A83E3D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2FD6FDD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[pdg25@login-b ephemeral]$ ls /rds/general/user/pdg25/ephemeral/trimmed_reads/*.trimmed.fastq.gz 2&gt;/dev/null | wc -l</w:t>
      </w:r>
    </w:p>
    <w:p w:rsidR="2FD6FDDA" w:rsidP="09595540" w:rsidRDefault="2FD6FDDA" w14:paraId="780134CF" w14:textId="004079EE">
      <w:pPr>
        <w:pStyle w:val="ListBullet"/>
        <w:numPr>
          <w:ilvl w:val="0"/>
          <w:numId w:val="0"/>
        </w:numPr>
        <w:bidi w:val="0"/>
        <w:ind w:left="432"/>
      </w:pPr>
      <w:r w:rsidRPr="09595540" w:rsidR="2FD6FDDA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Ouput:</w:t>
      </w:r>
    </w:p>
    <w:p w:rsidR="2FD6FDDA" w:rsidP="09595540" w:rsidRDefault="2FD6FDDA" w14:paraId="4FC65BCC" w14:textId="0D1669A2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2FD6FDD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238</w:t>
      </w:r>
    </w:p>
    <w:p w:rsidR="09595540" w:rsidP="09595540" w:rsidRDefault="09595540" w14:paraId="0E15BEEA" w14:textId="5B70D2EB">
      <w:pPr>
        <w:pStyle w:val="ListBullet"/>
        <w:numPr>
          <w:ilvl w:val="0"/>
          <w:numId w:val="0"/>
        </w:numPr>
        <w:bidi w:val="0"/>
        <w:ind w:left="0"/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</w:p>
    <w:p w:rsidR="08438860" w:rsidP="09595540" w:rsidRDefault="08438860" w14:paraId="65B4CD7E" w14:textId="584F47A1">
      <w:pPr>
        <w:pStyle w:val="ListBullet"/>
        <w:bidi w:val="0"/>
        <w:rPr>
          <w:rFonts w:ascii="Calibri" w:hAnsi="Calibri" w:eastAsia="Calibri"/>
          <w:b w:val="1"/>
          <w:bCs w:val="1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08438860">
        <w:rPr>
          <w:noProof w:val="0"/>
          <w:lang w:val="en-US"/>
        </w:rPr>
        <w:t>S</w:t>
      </w:r>
      <w:r w:rsidRPr="09595540" w:rsidR="2E22B950">
        <w:rPr>
          <w:noProof w:val="0"/>
          <w:lang w:val="en-US"/>
        </w:rPr>
        <w:t>o</w:t>
      </w:r>
      <w:r w:rsidRPr="09595540" w:rsidR="2E22B950">
        <w:rPr>
          <w:noProof w:val="0"/>
          <w:lang w:val="en-US"/>
        </w:rPr>
        <w:t xml:space="preserve"> I </w:t>
      </w:r>
      <w:r w:rsidRPr="09595540" w:rsidR="767C30C3">
        <w:rPr>
          <w:noProof w:val="0"/>
          <w:lang w:val="en-US"/>
        </w:rPr>
        <w:t xml:space="preserve">stopped the current job and reran with a new </w:t>
      </w:r>
      <w:r w:rsidRPr="09595540" w:rsidR="767C30C3">
        <w:rPr>
          <w:noProof w:val="0"/>
          <w:lang w:val="en-US"/>
        </w:rPr>
        <w:t>resume</w:t>
      </w:r>
      <w:r w:rsidRPr="09595540" w:rsidR="767C30C3">
        <w:rPr>
          <w:noProof w:val="0"/>
          <w:lang w:val="en-US"/>
        </w:rPr>
        <w:t xml:space="preserve"> nano script</w:t>
      </w:r>
    </w:p>
    <w:p w:rsidR="767C30C3" w:rsidP="09595540" w:rsidRDefault="767C30C3" w14:paraId="6F057B7A" w14:textId="6A150BFD">
      <w:pPr>
        <w:pStyle w:val="ListBullet"/>
        <w:numPr>
          <w:ilvl w:val="0"/>
          <w:numId w:val="0"/>
        </w:numPr>
        <w:bidi w:val="0"/>
        <w:ind w:left="432"/>
      </w:pPr>
      <w:r w:rsidRPr="09595540" w:rsidR="767C30C3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>Input kill script:</w:t>
      </w:r>
    </w:p>
    <w:p w:rsidR="767C30C3" w:rsidP="09595540" w:rsidRDefault="767C30C3" w14:paraId="03ED48D3" w14:textId="3FC424D0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9595540" w:rsidR="767C30C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[pdg25@login-b ephemeral]$ qdel 3199465.pbs-7</w:t>
      </w:r>
    </w:p>
    <w:p w:rsidR="09595540" w:rsidP="09595540" w:rsidRDefault="09595540" w14:paraId="631CF386" w14:textId="5F5FB5DE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</w:pPr>
    </w:p>
    <w:p w:rsidR="767C30C3" w:rsidP="09595540" w:rsidRDefault="767C30C3" w14:paraId="6A72F032" w14:textId="71056F50">
      <w:pPr>
        <w:pStyle w:val="ListBullet"/>
        <w:numPr>
          <w:ilvl w:val="0"/>
          <w:numId w:val="0"/>
        </w:numPr>
        <w:bidi w:val="0"/>
        <w:ind w:left="432"/>
        <w:rPr>
          <w:rFonts w:ascii="Calibri" w:hAnsi="Calibri" w:eastAsia="Calibri"/>
          <w:b w:val="1"/>
          <w:bCs w:val="1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67C30C3">
        <w:rPr>
          <w:rFonts w:ascii="Calibri" w:hAnsi="Calibri" w:eastAsia="Calibri"/>
          <w:b w:val="0"/>
          <w:bCs w:val="0"/>
          <w:i w:val="0"/>
          <w:iC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Input resume nano script: </w:t>
      </w:r>
      <w:r w:rsidRPr="09595540" w:rsidR="767C30C3">
        <w:rPr>
          <w:rFonts w:ascii="Calibri" w:hAnsi="Calibri" w:eastAsia="Calibri"/>
          <w:b w:val="1"/>
          <w:bCs w:val="1"/>
          <w:i w:val="0"/>
          <w:iCs w:val="0"/>
          <w:noProof w:val="0"/>
          <w:color w:val="595959" w:themeColor="text1" w:themeTint="A6" w:themeShade="FF"/>
          <w:sz w:val="30"/>
          <w:szCs w:val="30"/>
          <w:highlight w:val="yellow"/>
          <w:lang w:val="en-US"/>
        </w:rPr>
        <w:t>fastqc_trimmed_test_resume.pbs</w:t>
      </w:r>
    </w:p>
    <w:p w:rsidR="2E22B950" w:rsidP="09595540" w:rsidRDefault="2E22B950" w14:paraId="25FBBFE7" w14:textId="401E3B55">
      <w:pPr>
        <w:pStyle w:val="Normal"/>
        <w:bidi w:val="0"/>
        <w:ind w:left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#!/</w:t>
      </w: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bin/bash</w:t>
      </w:r>
    </w:p>
    <w:p w:rsidR="2E22B950" w:rsidP="09595540" w:rsidRDefault="2E22B950" w14:paraId="74C59972" w14:textId="77D15447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#PBS -N fastqc_trim_resume</w:t>
      </w:r>
    </w:p>
    <w:p w:rsidR="2E22B950" w:rsidP="09595540" w:rsidRDefault="2E22B950" w14:paraId="4141F724" w14:textId="112E234E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#PBS -o /rds/general/user/pdg25/ephemeral/logs/fastqc_trim_resume.out</w:t>
      </w:r>
    </w:p>
    <w:p w:rsidR="2E22B950" w:rsidP="09595540" w:rsidRDefault="2E22B950" w14:paraId="5094CD31" w14:textId="6327C514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#PBS -e /rds/general/user/pdg25/ephemeral/logs/fastqc_trim_resume.err</w:t>
      </w:r>
    </w:p>
    <w:p w:rsidR="2E22B950" w:rsidP="09595540" w:rsidRDefault="2E22B950" w14:paraId="3125DEF5" w14:textId="6CCECD68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#PBS -l select=1:ncpus=4:mem=8gb</w:t>
      </w:r>
    </w:p>
    <w:p w:rsidR="2E22B950" w:rsidP="09595540" w:rsidRDefault="2E22B950" w14:paraId="480AAD4E" w14:textId="6E15F0A0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#PBS -l walltime=12:00:00</w:t>
      </w:r>
    </w:p>
    <w:p w:rsidR="2E22B950" w:rsidP="09595540" w:rsidRDefault="2E22B950" w14:paraId="31B4CD1E" w14:textId="19ED1546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1CBC7E28" w14:textId="4D7C523F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set -euxo pipefail</w:t>
      </w:r>
    </w:p>
    <w:p w:rsidR="2E22B950" w:rsidP="09595540" w:rsidRDefault="2E22B950" w14:paraId="32561055" w14:textId="6B08823A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3A6374EF" w14:textId="1BFBD873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cd /rds/general/user/pdg25/ephemeral || exit 1</w:t>
      </w:r>
    </w:p>
    <w:p w:rsidR="2E22B950" w:rsidP="09595540" w:rsidRDefault="2E22B950" w14:paraId="49F2FE65" w14:textId="62BD74F5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132727E6" w14:textId="715ECD88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source /etc/profile.d/modules.sh || true</w:t>
      </w:r>
    </w:p>
    <w:p w:rsidR="2E22B950" w:rsidP="09595540" w:rsidRDefault="2E22B950" w14:paraId="791B4545" w14:textId="388F92DC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module purge</w:t>
      </w:r>
    </w:p>
    <w:p w:rsidR="2E22B950" w:rsidP="09595540" w:rsidRDefault="2E22B950" w14:paraId="40D0C1F4" w14:textId="2E68AB2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module load tools/prod</w:t>
      </w:r>
    </w:p>
    <w:p w:rsidR="2E22B950" w:rsidP="09595540" w:rsidRDefault="2E22B950" w14:paraId="53583DC9" w14:textId="1A35AEA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module load FastQC/0.11.9-Java-11</w:t>
      </w:r>
    </w:p>
    <w:p w:rsidR="2E22B950" w:rsidP="09595540" w:rsidRDefault="2E22B950" w14:paraId="7ED7996E" w14:textId="2C50567B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module load MultiQC/1.28-gfbf-2024a</w:t>
      </w:r>
    </w:p>
    <w:p w:rsidR="2E22B950" w:rsidP="09595540" w:rsidRDefault="2E22B950" w14:paraId="6843B7B8" w14:textId="270CD5F2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106D7774" w14:textId="65AD374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mkdir -p qc_trimmed/fastqc qc_trimmed/multiqc logs</w:t>
      </w:r>
    </w:p>
    <w:p w:rsidR="2E22B950" w:rsidP="09595540" w:rsidRDefault="2E22B950" w14:paraId="3C8CBEAA" w14:textId="218D41DA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69E1BFA8" w14:textId="5B3A425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shopt -s nullglob</w:t>
      </w:r>
    </w:p>
    <w:p w:rsidR="2E22B950" w:rsidP="09595540" w:rsidRDefault="2E22B950" w14:paraId="6ABBD420" w14:textId="3AC02947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trimmed_files=(trimmed_reads/*.trimmed.fastq.gz)</w:t>
      </w:r>
    </w:p>
    <w:p w:rsidR="2E22B950" w:rsidP="09595540" w:rsidRDefault="2E22B950" w14:paraId="71D5DC8E" w14:textId="0359498C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2FB9A2C9" w14:textId="6C1BC0B5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if [[ ${#trimmed_files[@]} -eq 0 ]]; then</w:t>
      </w:r>
    </w:p>
    <w:p w:rsidR="2E22B950" w:rsidP="09595540" w:rsidRDefault="2E22B950" w14:paraId="72C42758" w14:textId="56E90C15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echo "ERROR: No trimmed FASTQ files found"</w:t>
      </w:r>
    </w:p>
    <w:p w:rsidR="2E22B950" w:rsidP="09595540" w:rsidRDefault="2E22B950" w14:paraId="50AD8831" w14:textId="3BB16C22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exit 1</w:t>
      </w:r>
    </w:p>
    <w:p w:rsidR="2E22B950" w:rsidP="09595540" w:rsidRDefault="2E22B950" w14:paraId="6128267B" w14:textId="125121D5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fi</w:t>
      </w:r>
    </w:p>
    <w:p w:rsidR="2E22B950" w:rsidP="09595540" w:rsidRDefault="2E22B950" w14:paraId="6A45B1B4" w14:textId="5DCEC12D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69554E4B" w14:textId="339951D4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failed_list="qc_trimmed/fastqc_failed.txt"</w:t>
      </w:r>
    </w:p>
    <w:p w:rsidR="2E22B950" w:rsidP="09595540" w:rsidRDefault="2E22B950" w14:paraId="42D7CDF9" w14:textId="7913BA12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: &gt; "$failed_list"</w:t>
      </w:r>
    </w:p>
    <w:p w:rsidR="2E22B950" w:rsidP="09595540" w:rsidRDefault="2E22B950" w14:paraId="631C76E8" w14:textId="46B04A9D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0AA2DD0C" w14:textId="36E59289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for fq in "${trimmed_files[@]}"; do</w:t>
      </w:r>
    </w:p>
    <w:p w:rsidR="2E22B950" w:rsidP="09595540" w:rsidRDefault="2E22B950" w14:paraId="1F541859" w14:textId="7081111F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base=$(basename "$fq" .fastq.gz)</w:t>
      </w:r>
    </w:p>
    <w:p w:rsidR="2E22B950" w:rsidP="09595540" w:rsidRDefault="2E22B950" w14:paraId="7D03655C" w14:textId="5A6B79CC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out_html="qc_trimmed/fastqc/${base}_fastqc.html"</w:t>
      </w:r>
    </w:p>
    <w:p w:rsidR="2E22B950" w:rsidP="09595540" w:rsidRDefault="2E22B950" w14:paraId="38EFD18C" w14:textId="51E03FF7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out_zip="qc_trimmed/fastqc/${base}_fastqc.zip"</w:t>
      </w:r>
    </w:p>
    <w:p w:rsidR="2E22B950" w:rsidP="09595540" w:rsidRDefault="2E22B950" w14:paraId="1524640D" w14:textId="11BBE666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76F089CD" w14:textId="2779C18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if [[ -f "$out_html" &amp;&amp; -f "$out_zip" ]]; then</w:t>
      </w:r>
    </w:p>
    <w:p w:rsidR="2E22B950" w:rsidP="09595540" w:rsidRDefault="2E22B950" w14:paraId="10DA6CBE" w14:textId="2DC6A4DF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    echo "Skipping completed file: $fq"</w:t>
      </w:r>
    </w:p>
    <w:p w:rsidR="2E22B950" w:rsidP="09595540" w:rsidRDefault="2E22B950" w14:paraId="2377A170" w14:textId="733B2532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    continue</w:t>
      </w:r>
    </w:p>
    <w:p w:rsidR="2E22B950" w:rsidP="09595540" w:rsidRDefault="2E22B950" w14:paraId="7BC2FE54" w14:textId="34292E9B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fi</w:t>
      </w:r>
    </w:p>
    <w:p w:rsidR="2E22B950" w:rsidP="09595540" w:rsidRDefault="2E22B950" w14:paraId="1A113833" w14:textId="4B77CD45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2A5460B1" w14:textId="18F91AAE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echo "Starting FastQC: $fq at $(date)"</w:t>
      </w:r>
    </w:p>
    <w:p w:rsidR="2E22B950" w:rsidP="09595540" w:rsidRDefault="2E22B950" w14:paraId="47B80A1A" w14:textId="3A5CAF84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if fastqc -t 1 -o qc_trimmed/fastqc "$fq"; then</w:t>
      </w:r>
    </w:p>
    <w:p w:rsidR="2E22B950" w:rsidP="09595540" w:rsidRDefault="2E22B950" w14:paraId="754894A2" w14:textId="588BC29D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    echo "Finished FastQC: $fq at $(date)"</w:t>
      </w:r>
    </w:p>
    <w:p w:rsidR="2E22B950" w:rsidP="09595540" w:rsidRDefault="2E22B950" w14:paraId="20852D1D" w14:textId="51AD80FF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else</w:t>
      </w:r>
    </w:p>
    <w:p w:rsidR="2E22B950" w:rsidP="09595540" w:rsidRDefault="2E22B950" w14:paraId="49272826" w14:textId="6DC33018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    echo "FAILED: $fq" | tee -a "$failed_list"</w:t>
      </w:r>
    </w:p>
    <w:p w:rsidR="2E22B950" w:rsidP="09595540" w:rsidRDefault="2E22B950" w14:paraId="1A019E34" w14:textId="6302B07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   fi</w:t>
      </w:r>
    </w:p>
    <w:p w:rsidR="2E22B950" w:rsidP="09595540" w:rsidRDefault="2E22B950" w14:paraId="3AA8F385" w14:textId="79A943F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done</w:t>
      </w:r>
    </w:p>
    <w:p w:rsidR="2E22B950" w:rsidP="09595540" w:rsidRDefault="2E22B950" w14:paraId="4CA114AC" w14:textId="5368C431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 xml:space="preserve"> </w:t>
      </w:r>
    </w:p>
    <w:p w:rsidR="2E22B950" w:rsidP="09595540" w:rsidRDefault="2E22B950" w14:paraId="71789802" w14:textId="5A3EB443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echo "Running MultiQC at $(date)"</w:t>
      </w:r>
    </w:p>
    <w:p w:rsidR="2E22B950" w:rsidP="09595540" w:rsidRDefault="2E22B950" w14:paraId="6CD0160E" w14:textId="0ED5B6AD">
      <w:pPr>
        <w:pStyle w:val="Normal"/>
        <w:bidi w:val="0"/>
        <w:rPr>
          <w:rFonts w:ascii="Courier New" w:hAnsi="Courier New" w:eastAsia="Courier New" w:cs="Courier New"/>
          <w:noProof w:val="0"/>
          <w:sz w:val="16"/>
          <w:szCs w:val="16"/>
          <w:lang w:val="en-US"/>
        </w:rPr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multiqc qc_trimmed/fastqc -o qc_trimmed/multiqc --force</w:t>
      </w:r>
    </w:p>
    <w:p w:rsidR="2E22B950" w:rsidP="09595540" w:rsidRDefault="2E22B950" w14:paraId="1B952F8E" w14:textId="33825F03">
      <w:pPr>
        <w:pStyle w:val="Normal"/>
      </w:pPr>
      <w:r w:rsidRPr="09595540" w:rsidR="2E22B950">
        <w:rPr>
          <w:rFonts w:ascii="Courier New" w:hAnsi="Courier New" w:eastAsia="Courier New" w:cs="Courier New"/>
          <w:noProof w:val="0"/>
          <w:sz w:val="16"/>
          <w:szCs w:val="16"/>
          <w:lang w:val="en-US"/>
        </w:rPr>
        <w:t>echo "Done at $(date)"</w:t>
      </w:r>
    </w:p>
    <w:p w:rsidR="5F3D2EBE" w:rsidP="09595540" w:rsidRDefault="5F3D2EBE" w14:paraId="51618716" w14:textId="0C8B4744">
      <w:pPr>
        <w:pStyle w:val="ListParagraph"/>
        <w:numPr>
          <w:ilvl w:val="0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Why this script is better</w:t>
      </w:r>
    </w:p>
    <w:p w:rsidR="5F3D2EBE" w:rsidP="09595540" w:rsidRDefault="5F3D2EBE" w14:paraId="04131D3E" w14:textId="0648BF00">
      <w:pPr>
        <w:pStyle w:val="ListParagraph"/>
        <w:numPr>
          <w:ilvl w:val="1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It resumes</w:t>
      </w:r>
    </w:p>
    <w:p w:rsidR="5F3D2EBE" w:rsidP="09595540" w:rsidRDefault="5F3D2EBE" w14:paraId="2DC18777" w14:textId="235DE21B">
      <w:pPr>
        <w:pStyle w:val="ListParagraph"/>
        <w:numPr>
          <w:ilvl w:val="2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Already completed files are skipped.</w:t>
      </w:r>
    </w:p>
    <w:p w:rsidR="5F3D2EBE" w:rsidP="09595540" w:rsidRDefault="5F3D2EBE" w14:paraId="57E2985C" w14:textId="0518AB11">
      <w:pPr>
        <w:pStyle w:val="ListParagraph"/>
        <w:numPr>
          <w:ilvl w:val="1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It won’t get blocked permanently by one failure</w:t>
      </w:r>
    </w:p>
    <w:p w:rsidR="5F3D2EBE" w:rsidP="09595540" w:rsidRDefault="5F3D2EBE" w14:paraId="19946C22" w14:textId="7D528DAB">
      <w:pPr>
        <w:pStyle w:val="ListParagraph"/>
        <w:numPr>
          <w:ilvl w:val="2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If one file fails, the job continues.</w:t>
      </w:r>
    </w:p>
    <w:p w:rsidR="5F3D2EBE" w:rsidP="09595540" w:rsidRDefault="5F3D2EBE" w14:paraId="03EC4B56" w14:textId="3DD953D2">
      <w:pPr>
        <w:pStyle w:val="ListParagraph"/>
        <w:numPr>
          <w:ilvl w:val="1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It records failures</w:t>
      </w:r>
    </w:p>
    <w:p w:rsidR="5F3D2EBE" w:rsidP="09595540" w:rsidRDefault="5F3D2EBE" w14:paraId="6B9ACD5A" w14:textId="03AA7FB2">
      <w:pPr>
        <w:pStyle w:val="ListParagraph"/>
        <w:numPr>
          <w:ilvl w:val="2"/>
          <w:numId w:val="25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Bad files go into:</w:t>
      </w:r>
    </w:p>
    <w:p w:rsidR="5F3D2EBE" w:rsidP="09595540" w:rsidRDefault="5F3D2EBE" w14:paraId="15A05D81" w14:textId="28A6F927">
      <w:pPr>
        <w:pStyle w:val="ListParagraph"/>
        <w:bidi w:val="0"/>
        <w:ind w:left="14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qc_trimmed</w:t>
      </w:r>
      <w:r w:rsidRPr="09595540" w:rsidR="5F3D2E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/fastqc_failed.txt</w:t>
      </w:r>
    </w:p>
    <w:p w:rsidR="3ED71165" w:rsidP="09595540" w:rsidRDefault="3ED71165" w14:paraId="0E514C44" w14:textId="4087AE38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Side note: I </w:t>
      </w: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accidently</w:t>
      </w: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put th</w:t>
      </w:r>
      <w:r w:rsidRPr="09595540" w:rsidR="3C9024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is</w:t>
      </w: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nano script in the terminal to run...</w:t>
      </w:r>
    </w:p>
    <w:p w:rsidR="3ED71165" w:rsidP="09595540" w:rsidRDefault="3ED71165" w14:paraId="2AA1781F" w14:textId="4506EDFF">
      <w:pPr>
        <w:pStyle w:val="ListParagraph"/>
        <w:numPr>
          <w:ilvl w:val="1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To stop this, just press control + C to cancel the above running code</w:t>
      </w:r>
    </w:p>
    <w:p w:rsidR="3ED71165" w:rsidP="09595540" w:rsidRDefault="3ED71165" w14:paraId="473A1E02" w14:textId="5D50D843">
      <w:pPr>
        <w:pStyle w:val="ListParagraph"/>
        <w:numPr>
          <w:ilvl w:val="1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But I was left with </w:t>
      </w:r>
      <w:r w:rsidRPr="09595540" w:rsidR="3ED7116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this </w:t>
      </w:r>
      <w:r w:rsidRPr="09595540" w:rsidR="21818D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repeating commands</w:t>
      </w:r>
      <w:r w:rsidRPr="09595540" w:rsidR="21818D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and ++ in my outputs</w:t>
      </w:r>
    </w:p>
    <w:p w:rsidR="21818DE9" w:rsidP="09595540" w:rsidRDefault="21818DE9" w14:paraId="32ACA321" w14:textId="593BA58E">
      <w:pPr>
        <w:pStyle w:val="ListParagraph"/>
        <w:numPr>
          <w:ilvl w:val="1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1818D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Example: </w:t>
      </w:r>
    </w:p>
    <w:p w:rsidR="21818DE9" w:rsidP="09595540" w:rsidRDefault="21818DE9" w14:paraId="622FCCAF" w14:textId="1F548473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[pdg25@login-b ephemeral]$ nano fastqc_trimmed_test_resume.pbs</w:t>
      </w:r>
    </w:p>
    <w:p w:rsidR="21818DE9" w:rsidP="09595540" w:rsidRDefault="21818DE9" w14:paraId="25670038" w14:textId="30148DE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 nano fastqc_trimmed_test_resume.pbs</w:t>
      </w:r>
    </w:p>
    <w:p w:rsidR="21818DE9" w:rsidP="09595540" w:rsidRDefault="21818DE9" w14:paraId="6C99439C" w14:textId="04E5C6E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++ printf '\033]0;%s@%s:%s\007' pdg25 login-b /rds/general/user/pdg25/ephemeral</w:t>
      </w:r>
    </w:p>
    <w:p w:rsidR="21818DE9" w:rsidP="09595540" w:rsidRDefault="21818DE9" w14:paraId="778C79C4" w14:textId="71A96E24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[pdg25@login-b ephemeral]$ qsub fastqc_trimmed_test_resume.pbs</w:t>
      </w:r>
    </w:p>
    <w:p w:rsidR="21818DE9" w:rsidP="09595540" w:rsidRDefault="21818DE9" w14:paraId="61FEEEC6" w14:textId="1B3CC7E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 qsub fastqc_trimmed_test_resume.pbs</w:t>
      </w:r>
    </w:p>
    <w:p w:rsidR="21818DE9" w:rsidP="09595540" w:rsidRDefault="21818DE9" w14:paraId="56FC3DC4" w14:textId="09E537F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3201125.pbs-7</w:t>
      </w:r>
    </w:p>
    <w:p w:rsidR="21818DE9" w:rsidP="09595540" w:rsidRDefault="21818DE9" w14:paraId="07CF9F99" w14:textId="35F0B8D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++ printf '\033]0;%s@%s:%s\007' pdg25 login-b /rds/general/user/pdg25/ephemeral</w:t>
      </w:r>
    </w:p>
    <w:p w:rsidR="21818DE9" w:rsidP="09595540" w:rsidRDefault="21818DE9" w14:paraId="522B254E" w14:textId="6112780A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[pdg25@login-b ephemeral]$ qstat 3201125.pbs-7</w:t>
      </w:r>
    </w:p>
    <w:p w:rsidR="21818DE9" w:rsidP="09595540" w:rsidRDefault="21818DE9" w14:paraId="127493AE" w14:textId="1B10516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 qstat 3201125.pbs-7</w:t>
      </w:r>
    </w:p>
    <w:p w:rsidR="21818DE9" w:rsidP="09595540" w:rsidRDefault="21818DE9" w14:paraId="449C654B" w14:textId="04067F4F">
      <w:pPr>
        <w:pStyle w:val="ListParagraph"/>
        <w:numPr>
          <w:ilvl w:val="1"/>
          <w:numId w:val="25"/>
        </w:numPr>
        <w:suppressLineNumbers w:val="0"/>
        <w:bidi w:val="0"/>
        <w:spacing w:before="0" w:beforeAutospacing="off" w:after="120" w:afterAutospacing="off" w:line="259" w:lineRule="auto"/>
        <w:ind w:left="144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1818D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What this meant</w:t>
      </w:r>
    </w:p>
    <w:p w:rsidR="21818DE9" w:rsidP="09595540" w:rsidRDefault="21818DE9" w14:paraId="4EE3D62F" w14:textId="3CC595DE">
      <w:pPr>
        <w:pStyle w:val="ListParagraph"/>
        <w:numPr>
          <w:ilvl w:val="2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1818D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Those lines are just shell tracing / prompt-related output, likely because debugging was turned on in your shell at some point</w:t>
      </w:r>
    </w:p>
    <w:p w:rsidR="3C9686A0" w:rsidP="09595540" w:rsidRDefault="3C9686A0" w14:paraId="513AF2A8" w14:textId="16A3CFA6">
      <w:pPr>
        <w:pStyle w:val="ListParagraph"/>
        <w:numPr>
          <w:ilvl w:val="1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C9686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If you want to stop the shell trace output</w:t>
      </w:r>
    </w:p>
    <w:p w:rsidR="3C9686A0" w:rsidP="09595540" w:rsidRDefault="3C9686A0" w14:paraId="301B4B27" w14:textId="02EACB5E">
      <w:pPr>
        <w:pStyle w:val="ListParagraph"/>
        <w:numPr>
          <w:ilvl w:val="2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C968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It looks like xtrace is turned on in your current shell.</w:t>
      </w:r>
    </w:p>
    <w:p w:rsidR="3C9686A0" w:rsidP="09595540" w:rsidRDefault="3C9686A0" w14:paraId="34B94399" w14:textId="79791F50">
      <w:pPr>
        <w:pStyle w:val="ListParagraph"/>
        <w:numPr>
          <w:ilvl w:val="2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C968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Turn it off with:</w:t>
      </w:r>
    </w:p>
    <w:p w:rsidR="3C9686A0" w:rsidP="09595540" w:rsidRDefault="3C9686A0" w14:paraId="5D7DC32E" w14:textId="60FB74A7">
      <w:pPr>
        <w:pStyle w:val="ListParagraph"/>
        <w:numPr>
          <w:ilvl w:val="3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C968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set +x</w:t>
      </w:r>
    </w:p>
    <w:p w:rsidR="21818DE9" w:rsidP="09595540" w:rsidRDefault="21818DE9" w14:paraId="1576C7D4" w14:textId="7D992CC8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1818D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So</w:t>
      </w:r>
      <w:r w:rsidRPr="09595540" w:rsidR="21818D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I made the nano script and submitted that job</w:t>
      </w:r>
    </w:p>
    <w:p w:rsidR="21818DE9" w:rsidP="09595540" w:rsidRDefault="21818DE9" w14:paraId="2ECEFD8F" w14:textId="70AEED84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21818D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 for nano script and submission:</w:t>
      </w:r>
    </w:p>
    <w:p w:rsidR="21818DE9" w:rsidP="09595540" w:rsidRDefault="21818DE9" w14:paraId="7A576A79" w14:textId="09EA282F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[pdg25@login-b ephemeral]$ nano fastqc_trimmed_test_resume.pbs</w:t>
      </w:r>
    </w:p>
    <w:p w:rsidR="21818DE9" w:rsidP="09595540" w:rsidRDefault="21818DE9" w14:paraId="259330B7" w14:textId="25BD353E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 nano fastqc_trimmed_test_resume.pbs</w:t>
      </w:r>
    </w:p>
    <w:p w:rsidR="21818DE9" w:rsidP="09595540" w:rsidRDefault="21818DE9" w14:paraId="49D98D03" w14:textId="342B0E6F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++ printf '\033]0;%s@%s:%s\007' pdg25 login-b /rds/general/user/pdg25/ephemeral</w:t>
      </w:r>
    </w:p>
    <w:p w:rsidR="09595540" w:rsidP="09595540" w:rsidRDefault="09595540" w14:paraId="46FD5966" w14:textId="4B9A016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21818DE9" w:rsidP="09595540" w:rsidRDefault="21818DE9" w14:paraId="0F0E0947" w14:textId="1A84F349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[pdg25@login-b ephemeral]$ qsub fastqc_trimmed_test_resume.pbs</w:t>
      </w:r>
    </w:p>
    <w:p w:rsidR="21818DE9" w:rsidP="09595540" w:rsidRDefault="21818DE9" w14:paraId="7B9D26A0" w14:textId="02587146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+ qsub fastqc_trimmed_test_resume.pbs</w:t>
      </w:r>
    </w:p>
    <w:p w:rsidR="09595540" w:rsidP="09595540" w:rsidRDefault="09595540" w14:paraId="24F5A503" w14:textId="1786662C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21818DE9" w:rsidP="09595540" w:rsidRDefault="21818DE9" w14:paraId="14F05640" w14:textId="600E4957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21818D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</w:t>
      </w:r>
    </w:p>
    <w:p w:rsidR="21818DE9" w:rsidP="09595540" w:rsidRDefault="21818DE9" w14:paraId="28B2A53F" w14:textId="4E43B515">
      <w:pPr>
        <w:bidi w:val="0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</w:pPr>
      <w:r w:rsidRPr="09595540" w:rsidR="21818DE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3201125.pbs-7</w:t>
      </w:r>
    </w:p>
    <w:p w:rsidR="748C5EDA" w:rsidP="09595540" w:rsidRDefault="748C5EDA" w14:paraId="46810B3F" w14:textId="375103F7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sz w:val="18"/>
          <w:szCs w:val="18"/>
          <w:highlight w:val="yellow"/>
          <w:lang w:val="en-US"/>
        </w:rPr>
      </w:pPr>
      <w:r w:rsidRPr="09595540" w:rsidR="748C5E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After a while, I logged off and then logged on to </w:t>
      </w:r>
      <w:r w:rsidRPr="09595540" w:rsidR="748C5E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submit</w:t>
      </w:r>
      <w:r w:rsidRPr="09595540" w:rsidR="748C5E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the nano script again </w:t>
      </w:r>
      <w:r w:rsidRPr="09595540" w:rsidR="174B0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(x2)</w:t>
      </w:r>
      <w:r w:rsidRPr="09595540" w:rsidR="748C5E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with the output: </w:t>
      </w:r>
      <w:r w:rsidRPr="09595540" w:rsidR="748C5ED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3201160.pbs-7</w:t>
      </w:r>
      <w:r w:rsidRPr="09595540" w:rsidR="7A5E4FB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 xml:space="preserve"> and </w:t>
      </w:r>
      <w:r w:rsidRPr="09595540" w:rsidR="7A5E4FBA">
        <w:rPr>
          <w:rFonts w:ascii="Menlo" w:hAnsi="Menlo" w:eastAsia="Menlo" w:cs="Menlo"/>
          <w:b w:val="0"/>
          <w:bCs w:val="0"/>
          <w:i w:val="0"/>
          <w:iCs w:val="0"/>
          <w:noProof w:val="0"/>
          <w:sz w:val="18"/>
          <w:szCs w:val="18"/>
          <w:highlight w:val="yellow"/>
          <w:lang w:val="en-US"/>
        </w:rPr>
        <w:t>3203075.pbs-7</w:t>
      </w:r>
    </w:p>
    <w:p w:rsidR="0EA13A11" w:rsidP="09595540" w:rsidRDefault="0EA13A11" w14:paraId="3D3BD91C" w14:textId="1ECEE82A">
      <w:pPr>
        <w:pStyle w:val="ListParagraph"/>
        <w:numPr>
          <w:ilvl w:val="0"/>
          <w:numId w:val="26"/>
        </w:numPr>
        <w:bidi w:val="0"/>
        <w:rPr/>
      </w:pPr>
      <w:r w:rsidRPr="09595540" w:rsidR="0EA13A11">
        <w:rPr>
          <w:noProof w:val="0"/>
          <w:lang w:val="en-US"/>
        </w:rPr>
        <w:t xml:space="preserve">AND THEN: I ran another job because the other one </w:t>
      </w:r>
      <w:r w:rsidRPr="09595540" w:rsidR="0EA13A11">
        <w:rPr>
          <w:noProof w:val="0"/>
          <w:lang w:val="en-US"/>
        </w:rPr>
        <w:t>wasn’t</w:t>
      </w:r>
      <w:r w:rsidRPr="09595540" w:rsidR="0EA13A11">
        <w:rPr>
          <w:noProof w:val="0"/>
          <w:lang w:val="en-US"/>
        </w:rPr>
        <w:t xml:space="preserve"> progressing: </w:t>
      </w:r>
      <w:r w:rsidRPr="09595540" w:rsidR="0EA13A1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3203312.pbs-7</w:t>
      </w:r>
    </w:p>
    <w:p w:rsidR="748C5EDA" w:rsidP="09595540" w:rsidRDefault="748C5EDA" w14:paraId="62D6CD52" w14:textId="798314DA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48C5E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ISSUE:</w:t>
      </w:r>
      <w:r w:rsidRPr="09595540" w:rsidR="3ED1DF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I </w:t>
      </w:r>
      <w:r w:rsidRPr="09595540" w:rsidR="471BA2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realized a might be running multiple jobs at the same time</w:t>
      </w:r>
      <w:r w:rsidRPr="09595540" w:rsidR="1EC814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. </w:t>
      </w:r>
    </w:p>
    <w:p w:rsidR="23E72315" w:rsidP="09595540" w:rsidRDefault="23E72315" w14:paraId="6AA60B85" w14:textId="735FF195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09595540" w:rsidR="23E7231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 xml:space="preserve">3201125.pbs-7, </w:t>
      </w:r>
      <w:r w:rsidRPr="09595540" w:rsidR="23E7231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 xml:space="preserve">3201160.pbs-7, </w:t>
      </w:r>
      <w:r w:rsidRPr="09595540" w:rsidR="23E72315">
        <w:rPr>
          <w:rFonts w:ascii="Menlo" w:hAnsi="Menlo" w:eastAsia="Menlo" w:cs="Menlo"/>
          <w:b w:val="0"/>
          <w:bCs w:val="0"/>
          <w:i w:val="0"/>
          <w:iCs w:val="0"/>
          <w:noProof w:val="0"/>
          <w:sz w:val="18"/>
          <w:szCs w:val="18"/>
          <w:highlight w:val="yellow"/>
          <w:lang w:val="en-US"/>
        </w:rPr>
        <w:t xml:space="preserve">3203075.pbs-7, and </w:t>
      </w:r>
      <w:r w:rsidRPr="09595540" w:rsidR="23E7231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3203312.pbs-7</w:t>
      </w:r>
    </w:p>
    <w:p w:rsidR="23E72315" w:rsidP="09595540" w:rsidRDefault="23E72315" w14:paraId="46190861" w14:textId="6AE75E38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3E723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 got extremely confused on which to check... </w:t>
      </w:r>
    </w:p>
    <w:p w:rsidR="079CFF17" w:rsidP="09595540" w:rsidRDefault="079CFF17" w14:paraId="63FB5CB4" w14:textId="50726AF1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09595540" w:rsidR="079CFF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</w:t>
      </w:r>
      <w:r w:rsidRPr="09595540" w:rsidR="23E723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o I stopped all jobs with command </w:t>
      </w:r>
      <w:r w:rsidRPr="09595540" w:rsidR="23E7231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qdel</w:t>
      </w:r>
    </w:p>
    <w:p w:rsidR="1612A0FD" w:rsidP="09595540" w:rsidRDefault="1612A0FD" w14:paraId="45685379" w14:textId="59BA0581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1612A0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And then made sure there were no other jobs running:</w:t>
      </w:r>
    </w:p>
    <w:p w:rsidR="1612A0FD" w:rsidP="09595540" w:rsidRDefault="1612A0FD" w14:paraId="39136226" w14:textId="26C8492B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1612A0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Input: </w:t>
      </w:r>
      <w:r w:rsidRPr="09595540" w:rsidR="1612A0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qstat -u pdg25</w:t>
      </w:r>
    </w:p>
    <w:p w:rsidR="1612A0FD" w:rsidP="09595540" w:rsidRDefault="1612A0FD" w14:paraId="7D884C07" w14:textId="136D8399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</w:pPr>
      <w:r w:rsidRPr="09595540" w:rsidR="1612A0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 n/a (if no jobs are running)</w:t>
      </w:r>
    </w:p>
    <w:p w:rsidR="241F0FEA" w:rsidP="09595540" w:rsidRDefault="241F0FEA" w14:paraId="214058FB" w14:textId="2D2939AA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41F0F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Then</w:t>
      </w:r>
      <w:r w:rsidRPr="09595540" w:rsidR="2B1B6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I checked to see if there were corrupted zip files </w:t>
      </w:r>
    </w:p>
    <w:p w:rsidR="2B1B64E3" w:rsidP="09595540" w:rsidRDefault="2B1B64E3" w14:paraId="5BAF6224" w14:textId="49F55A3A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2B1B6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Input:</w:t>
      </w:r>
    </w:p>
    <w:p w:rsidR="2B1B64E3" w:rsidP="09595540" w:rsidRDefault="2B1B64E3" w14:paraId="621EB719" w14:textId="31B6208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[pdg25@login-ai ephemeral]$ find /rds/general/user/pdg25/ephemeral/qc_trimmed/fastqc -name "*_fastqc.zip" -exec unzip -t {} \; &gt; /rds/general/user/pdg25/ephemeral/qc_trimmed/zip_test.txt 2&gt;&amp;1</w:t>
      </w:r>
    </w:p>
    <w:p w:rsidR="2B1B64E3" w:rsidP="09595540" w:rsidRDefault="2B1B64E3" w14:paraId="44F8251F" w14:textId="78D39257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[pdg25@login-ai ephemeral]$ grep -iE "error|cannot|invalid|warning" /rds/general/user/pdg25/ephemeral/qc_trimmed/zip_test.txt</w:t>
      </w:r>
    </w:p>
    <w:p w:rsidR="2B1B64E3" w:rsidP="09595540" w:rsidRDefault="2B1B64E3" w14:paraId="5B13B596" w14:textId="7EAD4132">
      <w:pPr>
        <w:bidi w:val="0"/>
        <w:spacing w:before="0" w:beforeAutospacing="off" w:after="0" w:afterAutospacing="off"/>
        <w:jc w:val="left"/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</w:p>
    <w:p w:rsidR="2B1B64E3" w:rsidP="09595540" w:rsidRDefault="2B1B64E3" w14:paraId="5BC1F8CC" w14:textId="0A773770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2B1B6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</w:t>
      </w:r>
    </w:p>
    <w:p w:rsidR="09595540" w:rsidP="09595540" w:rsidRDefault="09595540" w14:paraId="687BACAE" w14:textId="476FD581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</w:pPr>
    </w:p>
    <w:p w:rsidR="2B1B64E3" w:rsidP="09595540" w:rsidRDefault="2B1B64E3" w14:paraId="7742DAE0" w14:textId="41149865">
      <w:pPr>
        <w:bidi w:val="0"/>
        <w:spacing w:before="0" w:beforeAutospacing="off" w:after="0" w:afterAutospacing="off"/>
        <w:ind w:firstLine="0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testing: CP016-D1-NasalScrape_R1_001.trimmed_fastqc/Icons/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warning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.png   OK</w:t>
      </w:r>
    </w:p>
    <w:p w:rsidR="2B1B64E3" w:rsidP="09595540" w:rsidRDefault="2B1B64E3" w14:paraId="452E6FB7" w14:textId="33E32FC1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testing: CP016-D1-NasalScrape_R1_001.trimmed_fastqc/Icons/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error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.png   OK</w:t>
      </w:r>
    </w:p>
    <w:p w:rsidR="2B1B64E3" w:rsidP="09595540" w:rsidRDefault="2B1B64E3" w14:paraId="5D84F57F" w14:textId="2B42C1E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No 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error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s detected in compressed data of /rds/general/user/pdg25/ephemeral/qc_trimmed/fastqc/CP016-D1-NasalScrape_R1_001.trimmed_fastqc.zip.</w:t>
      </w:r>
    </w:p>
    <w:p w:rsidR="2B1B64E3" w:rsidP="09595540" w:rsidRDefault="2B1B64E3" w14:paraId="2D2AD1E7" w14:textId="220896C1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testing: CP012-D28-NasalScrape_R2_001.trimmed_fastqc/Icons/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warning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.png   OK</w:t>
      </w:r>
    </w:p>
    <w:p w:rsidR="2B1B64E3" w:rsidP="09595540" w:rsidRDefault="2B1B64E3" w14:paraId="6939CD45" w14:textId="003DC524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testing: CP012-D28-NasalScrape_R2_001.trimmed_fastqc/Icons/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error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.png   OK</w:t>
      </w:r>
    </w:p>
    <w:p w:rsidR="2B1B64E3" w:rsidP="09595540" w:rsidRDefault="2B1B64E3" w14:paraId="47504A74" w14:textId="792F4AA9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No 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error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s detected in compressed data of /rds/general/user/pdg25/ephemeral/qc_trimmed/fastqc/CP012-D28-NasalScrape_R2_001.trimmed_fastqc.zip.</w:t>
      </w:r>
    </w:p>
    <w:p w:rsidR="2B1B64E3" w:rsidP="09595540" w:rsidRDefault="2B1B64E3" w14:paraId="1058A0B6" w14:textId="1C4C47E1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testing: CP016-D14-NasalScrape_R1_001.trimmed_fastqc/Icons/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warning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.png   OK</w:t>
      </w:r>
    </w:p>
    <w:p w:rsidR="2B1B64E3" w:rsidP="09595540" w:rsidRDefault="2B1B64E3" w14:paraId="3E5BA733" w14:textId="5035EC07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testing: CP016-D14-NasalScrape_R1_001.trimmed_fastqc/Icons/</w:t>
      </w:r>
      <w:r w:rsidRPr="09595540" w:rsidR="2B1B64E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error</w:t>
      </w:r>
      <w:r w:rsidRPr="09595540" w:rsidR="2B1B64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.png   OK</w:t>
      </w:r>
    </w:p>
    <w:p w:rsidR="09595540" w:rsidP="09595540" w:rsidRDefault="09595540" w14:paraId="54072FCD" w14:textId="2DA3F995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w:rsidR="7B97E2E3" w:rsidP="09595540" w:rsidRDefault="7B97E2E3" w14:paraId="154F9C40" w14:textId="428E6139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7B97E2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Then I made a file of </w:t>
      </w:r>
      <w:r w:rsidRPr="09595540" w:rsidR="7B97E2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7B97E2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that were still missing</w:t>
      </w:r>
    </w:p>
    <w:p w:rsidR="7B97E2E3" w:rsidP="09595540" w:rsidRDefault="7B97E2E3" w14:paraId="66AD5EF2" w14:textId="1C87F29D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7B97E2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Input: </w:t>
      </w:r>
    </w:p>
    <w:p w:rsidR="7B97E2E3" w:rsidP="09595540" w:rsidRDefault="7B97E2E3" w14:paraId="32862E6C" w14:textId="64FEF58D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[pdg25@login-ai ephemeral]$ for fq in /rds/general/user/pdg25/ephemeral/trimmed_reads/*.trimmed.fastq.gz; do</w:t>
      </w:r>
    </w:p>
    <w:p w:rsidR="7B97E2E3" w:rsidP="09595540" w:rsidRDefault="7B97E2E3" w14:paraId="5B64CFE9" w14:textId="5D2F155B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    base=$(basename "$fq" .fastq.gz)</w:t>
      </w:r>
    </w:p>
    <w:p w:rsidR="7B97E2E3" w:rsidP="09595540" w:rsidRDefault="7B97E2E3" w14:paraId="178A7FA2" w14:textId="7226F1BD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    html="/rds/general/user/pdg25/ephemeral/qc_trimmed/fastqc/${base}_fastqc.html"</w:t>
      </w:r>
    </w:p>
    <w:p w:rsidR="7B97E2E3" w:rsidP="09595540" w:rsidRDefault="7B97E2E3" w14:paraId="3A013461" w14:textId="61839217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    zip="/rds/general/user/pdg25/ephemeral/qc_trimmed/fastqc/${base}_fastqc.zip"</w:t>
      </w:r>
    </w:p>
    <w:p w:rsidR="7B97E2E3" w:rsidP="09595540" w:rsidRDefault="7B97E2E3" w14:paraId="5001E590" w14:textId="09B5FA7B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    if [[ ! -s "$html" || ! -s "$zip" ]]; then</w:t>
      </w:r>
    </w:p>
    <w:p w:rsidR="7B97E2E3" w:rsidP="09595540" w:rsidRDefault="7B97E2E3" w14:paraId="7F4BC221" w14:textId="031D60F6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        echo "$fq"</w:t>
      </w:r>
    </w:p>
    <w:p w:rsidR="7B97E2E3" w:rsidP="09595540" w:rsidRDefault="7B97E2E3" w14:paraId="649DC8B6" w14:textId="721C4B39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    fi</w:t>
      </w:r>
    </w:p>
    <w:p w:rsidR="7B97E2E3" w:rsidP="09595540" w:rsidRDefault="7B97E2E3" w14:paraId="4A9AD452" w14:textId="1FB1A3BF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7B97E2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done &gt; /rds/general/user/pdg25/ephemeral/qc_trimmed/missing_fastqc_files.txt</w:t>
      </w:r>
    </w:p>
    <w:p w:rsidR="6B51DDF2" w:rsidP="09595540" w:rsidRDefault="6B51DDF2" w14:paraId="1AB6D077" w14:textId="357AD042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6B51D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 also counted the missing files</w:t>
      </w:r>
    </w:p>
    <w:p w:rsidR="6B51DDF2" w:rsidP="09595540" w:rsidRDefault="6B51DDF2" w14:paraId="37EE2AFA" w14:textId="46544973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6B51D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Input:</w:t>
      </w:r>
    </w:p>
    <w:p w:rsidR="6B51DDF2" w:rsidP="09595540" w:rsidRDefault="6B51DDF2" w14:paraId="5353662C" w14:textId="344C400B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6B51DD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[pdg25@login-ai ephemeral]$ wc -l /rds/general/user/pdg25/ephemeral/qc_trimmed/missing_fastqc_files.txt</w:t>
      </w:r>
    </w:p>
    <w:p w:rsidR="6B51DDF2" w:rsidP="09595540" w:rsidRDefault="6B51DDF2" w14:paraId="046889B9" w14:textId="204C4720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6B51D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</w:t>
      </w:r>
    </w:p>
    <w:p w:rsidR="6B51DDF2" w:rsidP="09595540" w:rsidRDefault="6B51DDF2" w14:paraId="54C36552" w14:textId="458401DB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6B51DD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123 /rds/general/user/pdg25/ephemeral/qc_trimmed/missing_fastqc_files.txt</w:t>
      </w:r>
    </w:p>
    <w:p w:rsidR="09595540" w:rsidP="09595540" w:rsidRDefault="09595540" w14:paraId="23588051" w14:textId="59C915A5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</w:p>
    <w:p w:rsidR="50174E51" w:rsidP="09595540" w:rsidRDefault="50174E51" w14:paraId="4450F21B" w14:textId="382D98DA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0174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 then created a PBS </w:t>
      </w:r>
      <w:r w:rsidRPr="09595540" w:rsidR="50174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script</w:t>
      </w:r>
      <w:r w:rsidRPr="09595540" w:rsidR="50174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to only run missing files</w:t>
      </w:r>
    </w:p>
    <w:p w:rsidR="50174E51" w:rsidP="09595540" w:rsidRDefault="50174E51" w14:paraId="3743A3ED" w14:textId="3B20C645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808080" w:themeColor="background1" w:themeTint="FF" w:themeShade="80"/>
          <w:sz w:val="24"/>
          <w:szCs w:val="24"/>
          <w:highlight w:val="yellow"/>
          <w:lang w:val="en-US"/>
        </w:rPr>
      </w:pPr>
      <w:r w:rsidRPr="09595540" w:rsidR="50174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Input nano script: </w:t>
      </w:r>
      <w:r w:rsidRPr="09595540" w:rsidR="50174E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808080" w:themeColor="background1" w:themeTint="FF" w:themeShade="80"/>
          <w:sz w:val="24"/>
          <w:szCs w:val="24"/>
          <w:highlight w:val="yellow"/>
          <w:lang w:val="en-US"/>
        </w:rPr>
        <w:t>nano fastqc_missing_only.pbs</w:t>
      </w:r>
    </w:p>
    <w:p w:rsidR="50174E51" w:rsidP="09595540" w:rsidRDefault="50174E51" w14:paraId="7EFD898E" w14:textId="45EFC725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#!/bin/bash</w:t>
      </w:r>
    </w:p>
    <w:p w:rsidR="50174E51" w:rsidP="09595540" w:rsidRDefault="50174E51" w14:paraId="5933488F" w14:textId="13DF9697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-N fastqc_missing</w:t>
      </w:r>
    </w:p>
    <w:p w:rsidR="50174E51" w:rsidP="09595540" w:rsidRDefault="50174E51" w14:paraId="40B09CF5" w14:textId="338BAAFC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-o /rds/general/user/pdg25/ephemeral/logs/fastqc_missing.out</w:t>
      </w:r>
    </w:p>
    <w:p w:rsidR="50174E51" w:rsidP="09595540" w:rsidRDefault="50174E51" w14:paraId="37852884" w14:textId="35168434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-e /rds/general/user/pdg25/ephemeral/logs/fastqc_missing.err</w:t>
      </w:r>
    </w:p>
    <w:p w:rsidR="50174E51" w:rsidP="09595540" w:rsidRDefault="50174E51" w14:paraId="013A1996" w14:textId="764EBC4A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select=1:ncpus=4:mem=8gb</w:t>
      </w:r>
    </w:p>
    <w:p w:rsidR="50174E51" w:rsidP="09595540" w:rsidRDefault="50174E51" w14:paraId="3023C913" w14:textId="1F55973C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walltime=12:00:00</w:t>
      </w:r>
    </w:p>
    <w:p w:rsidR="09595540" w:rsidP="09595540" w:rsidRDefault="09595540" w14:paraId="54B8EBF5" w14:textId="6A2E9089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66C0A150" w14:textId="0F626384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set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-euxo pipefail</w:t>
      </w:r>
    </w:p>
    <w:p w:rsidR="09595540" w:rsidP="09595540" w:rsidRDefault="09595540" w14:paraId="088DC69D" w14:textId="672B4D04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436A2367" w14:textId="15EEFB13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cd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/rds/general/user/pdg25/ephemeral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09595540" w:rsidP="09595540" w:rsidRDefault="09595540" w14:paraId="23039F31" w14:textId="10BC75F9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799D26CA" w14:textId="14BDDEAB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source /etc/profile.d/modules.sh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50174E51" w:rsidP="09595540" w:rsidRDefault="50174E51" w14:paraId="5D8FF3A0" w14:textId="3CD26C6F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purge</w:t>
      </w:r>
    </w:p>
    <w:p w:rsidR="50174E51" w:rsidP="09595540" w:rsidRDefault="50174E51" w14:paraId="53FAB084" w14:textId="3E4F7804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tools/prod</w:t>
      </w:r>
    </w:p>
    <w:p w:rsidR="50174E51" w:rsidP="09595540" w:rsidRDefault="50174E51" w14:paraId="676E9E67" w14:textId="44B7EDD1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FastQC/0.11.9-Java-11</w:t>
      </w:r>
    </w:p>
    <w:p w:rsidR="50174E51" w:rsidP="09595540" w:rsidRDefault="50174E51" w14:paraId="7F58642D" w14:textId="3ADB4FEB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MultiQC/1.28-gfbf-2024a</w:t>
      </w:r>
    </w:p>
    <w:p w:rsidR="09595540" w:rsidP="09595540" w:rsidRDefault="09595540" w14:paraId="1E250692" w14:textId="412947BD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24998F1F" w14:textId="1ED2D2FF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mkdir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qc_trimmed/fastqc qc_trimmed/multiqc logs</w:t>
      </w:r>
    </w:p>
    <w:p w:rsidR="09595540" w:rsidP="09595540" w:rsidRDefault="09595540" w14:paraId="6FAFDB39" w14:textId="0C89E187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0C07E61D" w14:textId="488A1908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missing_list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"qc_trimmed/missing_fastqc_files.txt"</w:t>
      </w:r>
    </w:p>
    <w:p w:rsidR="50174E51" w:rsidP="09595540" w:rsidRDefault="50174E51" w14:paraId="5A0F1469" w14:textId="2906E6AE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failed_list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"qc_trimmed/fastqc_failed_missing.txt"</w:t>
      </w:r>
    </w:p>
    <w:p w:rsidR="09595540" w:rsidP="09595540" w:rsidRDefault="09595540" w14:paraId="491E79D0" w14:textId="0C18D468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0FC7067F" w14:textId="43664993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"$missing_list"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50174E51" w:rsidP="09595540" w:rsidRDefault="50174E51" w14:paraId="2542E2A4" w14:textId="473BC981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"No missing FastQC files listed. Exiting."</w:t>
      </w:r>
    </w:p>
    <w:p w:rsidR="50174E51" w:rsidP="09595540" w:rsidRDefault="50174E51" w14:paraId="76E41155" w14:textId="2046FC62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0</w:t>
      </w:r>
    </w:p>
    <w:p w:rsidR="50174E51" w:rsidP="09595540" w:rsidRDefault="50174E51" w14:paraId="424CE34E" w14:textId="18BFC220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09595540" w:rsidP="09595540" w:rsidRDefault="09595540" w14:paraId="0063F17A" w14:textId="76872BE4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5DFD403E" w14:textId="0B0247F8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: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&gt;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"$failed_list"</w:t>
      </w:r>
    </w:p>
    <w:p w:rsidR="09595540" w:rsidP="09595540" w:rsidRDefault="09595540" w14:paraId="5471545A" w14:textId="51F38C2D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3653196B" w14:textId="0EFD98B7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while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IFS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read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-r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fq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</w:t>
      </w:r>
    </w:p>
    <w:p w:rsidR="50174E51" w:rsidP="09595540" w:rsidRDefault="50174E51" w14:paraId="4B5B16D3" w14:textId="27C3F157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-z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"$fq"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09595540" w:rsidP="09595540" w:rsidRDefault="09595540" w14:paraId="60EBA5F8" w14:textId="42E19CE4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4359FBB4" w14:textId="3523BF77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base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=$(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basename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"$fq"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.fastq.gz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50174E51" w:rsidP="09595540" w:rsidRDefault="50174E51" w14:paraId="58436F06" w14:textId="10370951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out_html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"qc_trimmed/fastqc/${base}_fastqc.html"</w:t>
      </w:r>
    </w:p>
    <w:p w:rsidR="50174E51" w:rsidP="09595540" w:rsidRDefault="50174E51" w14:paraId="4040401C" w14:textId="3C95FBF0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out_zip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"qc_trimmed/fastqc/${base}_fastqc.zip"</w:t>
      </w:r>
    </w:p>
    <w:p w:rsidR="09595540" w:rsidP="09595540" w:rsidRDefault="09595540" w14:paraId="241ACD92" w14:textId="483D2CBE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6F4F4F84" w14:textId="18A7631F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"$out_html"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"$out_zip"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50174E51" w:rsidP="09595540" w:rsidRDefault="50174E51" w14:paraId="109E115B" w14:textId="03E5F736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"Skipping already completed file: $fq"</w:t>
      </w:r>
    </w:p>
    <w:p w:rsidR="50174E51" w:rsidP="09595540" w:rsidRDefault="50174E51" w14:paraId="2D81CA7A" w14:textId="3FE16D51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50174E51" w:rsidP="09595540" w:rsidRDefault="50174E51" w14:paraId="07FF1D3F" w14:textId="73F1F306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09595540" w:rsidP="09595540" w:rsidRDefault="09595540" w14:paraId="4DB5F7FC" w14:textId="4DA20C08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76E17261" w14:textId="7232B56C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"Starting FastQC: $fq at $(date)"</w:t>
      </w:r>
    </w:p>
    <w:p w:rsidR="50174E51" w:rsidP="09595540" w:rsidRDefault="50174E51" w14:paraId="510EE9F9" w14:textId="50A19ACD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fastqc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-t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qc_trimmed/fastqc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"$fq"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50174E51" w:rsidP="09595540" w:rsidRDefault="50174E51" w14:paraId="4D705305" w14:textId="54201A1B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FastQC: $fq at $(date)"</w:t>
      </w:r>
    </w:p>
    <w:p w:rsidR="50174E51" w:rsidP="09595540" w:rsidRDefault="50174E51" w14:paraId="2C3C206E" w14:textId="28F429FD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else</w:t>
      </w:r>
    </w:p>
    <w:p w:rsidR="50174E51" w:rsidP="09595540" w:rsidRDefault="50174E51" w14:paraId="74A160AE" w14:textId="3EEEC5B6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"FAILED: $fq"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tee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-a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"$failed_list"</w:t>
      </w:r>
    </w:p>
    <w:p w:rsidR="50174E51" w:rsidP="09595540" w:rsidRDefault="50174E51" w14:paraId="2C4A4645" w14:textId="0F47C9C0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50174E51" w:rsidP="09595540" w:rsidRDefault="50174E51" w14:paraId="69DE2A2D" w14:textId="61CB976D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done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&lt;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"$missing_list"</w:t>
      </w:r>
    </w:p>
    <w:p w:rsidR="09595540" w:rsidP="09595540" w:rsidRDefault="09595540" w14:paraId="72D73C43" w14:textId="385DD2B1">
      <w:pPr>
        <w:bidi w:val="0"/>
        <w:spacing w:before="0" w:beforeAutospacing="off" w:after="0" w:afterAutospacing="off"/>
        <w:jc w:val="left"/>
      </w:pPr>
    </w:p>
    <w:p w:rsidR="50174E51" w:rsidP="09595540" w:rsidRDefault="50174E51" w14:paraId="02E3D077" w14:textId="6E292154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"Running MultiQC at $(date)"</w:t>
      </w:r>
    </w:p>
    <w:p w:rsidR="50174E51" w:rsidP="09595540" w:rsidRDefault="50174E51" w14:paraId="58A1E332" w14:textId="19333FA8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multiqc qc_trimmed/fastqc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qc_trimmed/multiqc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--force</w:t>
      </w:r>
    </w:p>
    <w:p w:rsidR="50174E51" w:rsidP="09595540" w:rsidRDefault="50174E51" w14:paraId="7BBDF3E1" w14:textId="1718FCA0">
      <w:pPr>
        <w:bidi w:val="0"/>
        <w:spacing w:before="0" w:beforeAutospacing="off" w:after="0" w:afterAutospacing="off"/>
        <w:jc w:val="left"/>
      </w:pP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09595540" w:rsidR="50174E51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"Done at $(date)"</w:t>
      </w:r>
    </w:p>
    <w:p w:rsidR="09595540" w:rsidP="09595540" w:rsidRDefault="09595540" w14:paraId="5BA61605" w14:textId="08CE8488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</w:p>
    <w:p w:rsidR="50174E51" w:rsidP="09595540" w:rsidRDefault="50174E51" w14:paraId="5C934F6A" w14:textId="53173382">
      <w:pPr>
        <w:pStyle w:val="Normal"/>
        <w:suppressLineNumbers w:val="0"/>
        <w:bidi w:val="0"/>
        <w:spacing w:before="0" w:beforeAutospacing="off" w:after="0" w:afterAutospacing="off"/>
        <w:jc w:val="left"/>
      </w:pPr>
      <w:r w:rsidRPr="09595540" w:rsidR="50174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Output job ID: </w:t>
      </w:r>
      <w:r w:rsidRPr="09595540" w:rsidR="50174E5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3203421.pbs-7</w:t>
      </w:r>
    </w:p>
    <w:p w:rsidR="5E90ED8D" w:rsidP="09595540" w:rsidRDefault="5E90ED8D" w14:paraId="76DDA6B2" w14:textId="4B7F411D">
      <w:pPr>
        <w:pStyle w:val="Heading1"/>
      </w:pPr>
      <w:r w:rsidR="5E90ED8D">
        <w:rPr/>
        <w:t xml:space="preserve">Transcriptomics </w:t>
      </w:r>
      <w:r w:rsidR="5E90ED8D">
        <w:rPr/>
        <w:t>Optimisation</w:t>
      </w:r>
      <w:r w:rsidR="5E90ED8D">
        <w:rPr/>
        <w:t xml:space="preserve"> July 6, 2026</w:t>
      </w:r>
    </w:p>
    <w:p w:rsidR="5E90ED8D" w:rsidP="09595540" w:rsidRDefault="5E90ED8D" w14:paraId="327BCD42" w14:textId="7346A9A4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5E90ED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The </w:t>
      </w:r>
      <w:r w:rsidRPr="09595540" w:rsidR="5E90ED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previous</w:t>
      </w:r>
      <w:r w:rsidRPr="09595540" w:rsidR="5E90ED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job from yesterday finished, so resubmitted the script</w:t>
      </w:r>
    </w:p>
    <w:p w:rsidR="5E90ED8D" w:rsidP="09595540" w:rsidRDefault="5E90ED8D" w14:paraId="705B4FC6" w14:textId="7AB13720">
      <w:pPr>
        <w:pStyle w:val="ListParagraph"/>
        <w:suppressLineNumbers w:val="0"/>
        <w:bidi w:val="0"/>
        <w:spacing w:before="0" w:beforeAutospacing="off" w:after="0" w:afterAutospacing="off"/>
      </w:pPr>
      <w:r w:rsidRPr="09595540" w:rsidR="5E90ED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Output job ID: </w:t>
      </w:r>
      <w:r w:rsidRPr="09595540" w:rsidR="5E90ED8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  <w:t>3229672.pbs-7</w:t>
      </w:r>
    </w:p>
    <w:p w:rsidR="09595540" w:rsidP="09595540" w:rsidRDefault="09595540" w14:paraId="31A816B1" w14:textId="139D10D1">
      <w:pPr>
        <w:pStyle w:val="ListParagraph"/>
        <w:suppressLineNumbers w:val="0"/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highlight w:val="yellow"/>
          <w:lang w:val="en-US"/>
        </w:rPr>
      </w:pPr>
    </w:p>
    <w:p w:rsidR="418238A6" w:rsidP="09595540" w:rsidRDefault="418238A6" w14:paraId="6949BC16" w14:textId="7D2921BB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418238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While this was running, I checked to see if there were duplicate trimmed </w:t>
      </w:r>
      <w:r w:rsidRPr="09595540" w:rsidR="418238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418238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files after those multiple jobs running in terminal</w:t>
      </w:r>
    </w:p>
    <w:p w:rsidR="4D9C54DD" w:rsidP="09595540" w:rsidRDefault="4D9C54DD" w14:paraId="30FD6C2F" w14:textId="5B14396E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4D9C54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Input/Ouput series:</w:t>
      </w:r>
    </w:p>
    <w:p w:rsidR="4D9C54DD" w:rsidP="09595540" w:rsidRDefault="4D9C54DD" w14:paraId="6EE2FF31" w14:textId="0954174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4D9C54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[pdg25@login-c ephemeral]$ find /rds/general/user/pdg25/ephemeral/qc_trimmed/fastqc -maxdepth 1 -name "*_fastqc.html" -printf "%f\n" | sort | uniq -d</w:t>
      </w:r>
    </w:p>
    <w:p w:rsidR="4D9C54DD" w:rsidP="09595540" w:rsidRDefault="4D9C54DD" w14:paraId="0D76A3E4" w14:textId="0E15DB09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4D9C54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[pdg25@login-c ephemeral]$ find /rds/general/user/pdg25/ephemeral/qc_trimmed/fastqc -maxdepth 1 -name "*_fastqc.zip" -printf "%f\n" | sort | uniq -d</w:t>
      </w:r>
    </w:p>
    <w:p w:rsidR="4D9C54DD" w:rsidP="09595540" w:rsidRDefault="4D9C54DD" w14:paraId="24D19D40" w14:textId="5529DCD7">
      <w:pPr>
        <w:bidi w:val="0"/>
        <w:spacing w:before="0" w:beforeAutospacing="off" w:after="0" w:afterAutospacing="off"/>
        <w:jc w:val="left"/>
      </w:pPr>
      <w:r w:rsidRPr="09595540" w:rsidR="4D9C54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[pdg25@login-c ephemeral]$</w:t>
      </w:r>
    </w:p>
    <w:p w:rsidR="09595540" w:rsidP="09595540" w:rsidRDefault="09595540" w14:paraId="4FA74B93" w14:textId="5427B50A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44B4F9C8" w:rsidP="09595540" w:rsidRDefault="44B4F9C8" w14:paraId="70EB7E98" w14:textId="11DF22C7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44B4F9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No outputs </w:t>
      </w:r>
      <w:r w:rsidRPr="09595540" w:rsidR="44B4F9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means</w:t>
      </w:r>
      <w:r w:rsidRPr="09595540" w:rsidR="44B4F9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that there </w:t>
      </w:r>
      <w:r w:rsidRPr="09595540" w:rsidR="44B4F9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are</w:t>
      </w:r>
      <w:r w:rsidRPr="09595540" w:rsidR="44B4F9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no duplicate trimmed fastqcs</w:t>
      </w:r>
    </w:p>
    <w:p w:rsidR="2772FE85" w:rsidP="09595540" w:rsidRDefault="2772FE85" w14:paraId="35DE344D" w14:textId="27857D27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</w:t>
      </w: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also c</w:t>
      </w: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hecked for duplicate sample </w:t>
      </w: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basenames</w:t>
      </w: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regardless of extension</w:t>
      </w:r>
    </w:p>
    <w:p w:rsidR="2772FE85" w:rsidP="09595540" w:rsidRDefault="2772FE85" w14:paraId="6A497430" w14:textId="190254DA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Input: </w:t>
      </w:r>
    </w:p>
    <w:p w:rsidR="2772FE85" w:rsidP="09595540" w:rsidRDefault="2772FE85" w14:paraId="755D4760" w14:textId="2CB5D30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[pdg25@login-c ephemeral]$ find /rds/general/user/pdg25/ephemeral/qc_trimmed/fastqc -maxdepth 1 \( -name "*_fastqc.html" -o -name "*_fastqc.zip" \) -printf "%f\n" \</w:t>
      </w:r>
    </w:p>
    <w:p w:rsidR="2772FE85" w:rsidP="09595540" w:rsidRDefault="2772FE85" w14:paraId="26EF4C60" w14:textId="38335B5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| sed 's/_fastqc\.html$//' \</w:t>
      </w:r>
    </w:p>
    <w:p w:rsidR="2772FE85" w:rsidP="09595540" w:rsidRDefault="2772FE85" w14:paraId="35FCDA9F" w14:textId="49D898E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| sed 's/_fastqc\.zip$//' \</w:t>
      </w:r>
    </w:p>
    <w:p w:rsidR="2772FE85" w:rsidP="09595540" w:rsidRDefault="2772FE85" w14:paraId="3321BC6F" w14:textId="1CAC8AA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&gt; | sort | uniq -c | sort -nr</w:t>
      </w:r>
    </w:p>
    <w:p w:rsidR="2772FE85" w:rsidP="09595540" w:rsidRDefault="2772FE85" w14:paraId="4B7EF91A" w14:textId="007F78C9">
      <w:pPr>
        <w:pStyle w:val="Normal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</w:pP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Output:</w:t>
      </w:r>
    </w:p>
    <w:p w:rsidR="2772FE85" w:rsidP="09595540" w:rsidRDefault="2772FE85" w14:paraId="3D732B7A" w14:textId="739B404A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2 CP021-D14-NasalScrape_R2_001.trimmed</w:t>
      </w:r>
    </w:p>
    <w:p w:rsidR="2772FE85" w:rsidP="09595540" w:rsidRDefault="2772FE85" w14:paraId="325CD091" w14:textId="3C0CE7B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CP021-D14-NasalScrape_R1_001.trimmed</w:t>
      </w:r>
    </w:p>
    <w:p w:rsidR="2772FE85" w:rsidP="09595540" w:rsidRDefault="2772FE85" w14:paraId="7B25FB8F" w14:textId="6BDCA02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CP019-D7-NasalScrape_R2_001.trimmed</w:t>
      </w:r>
    </w:p>
    <w:p w:rsidR="2772FE85" w:rsidP="09595540" w:rsidRDefault="2772FE85" w14:paraId="322AAAC9" w14:textId="37F68FB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CP019-D7-NasalScrape_R1_001.trimmed</w:t>
      </w:r>
    </w:p>
    <w:p w:rsidR="2772FE85" w:rsidP="09595540" w:rsidRDefault="2772FE85" w14:paraId="1CD5E24C" w14:textId="5AE9D194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CP019-D2-NasalScrape_R2_001.trimmed</w:t>
      </w:r>
    </w:p>
    <w:p w:rsidR="2772FE85" w:rsidP="09595540" w:rsidRDefault="2772FE85" w14:paraId="174BC692" w14:textId="2D9A715A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CP019-D2-NasalScrape_R1_001.trimmed</w:t>
      </w:r>
    </w:p>
    <w:p w:rsidR="2772FE85" w:rsidP="09595540" w:rsidRDefault="2772FE85" w14:paraId="0D7CBDB0" w14:textId="7DC0A817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CP019-D28-NasalScrape_R2_001.trimmed</w:t>
      </w:r>
    </w:p>
    <w:p w:rsidR="2772FE85" w:rsidP="09595540" w:rsidRDefault="2772FE85" w14:paraId="078FB1FF" w14:textId="629306F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CP019-D28-NasalScrape_R1_001.trimmed</w:t>
      </w:r>
    </w:p>
    <w:p w:rsidR="2772FE85" w:rsidP="09595540" w:rsidRDefault="2772FE85" w14:paraId="512D78B6" w14:textId="5C09491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CP019-D1-NasalScrape_R2_001.trimmed</w:t>
      </w:r>
    </w:p>
    <w:p w:rsidR="2772FE85" w:rsidP="09595540" w:rsidRDefault="2772FE85" w14:paraId="050A6F99" w14:textId="0F6ECBB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CP019-D1-NasalScrape_R1_001.trimmed</w:t>
      </w:r>
    </w:p>
    <w:p w:rsidR="2772FE85" w:rsidP="09595540" w:rsidRDefault="2772FE85" w14:paraId="64265CD7" w14:textId="6E52DA6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CP019-D14-NasalScrape_R2_001.trimmed</w:t>
      </w:r>
    </w:p>
    <w:p w:rsidR="2772FE85" w:rsidP="09595540" w:rsidRDefault="2772FE85" w14:paraId="1569C67B" w14:textId="1685F28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CP019-D14-NasalScrape_R1_001.trimmed</w:t>
      </w:r>
    </w:p>
    <w:p w:rsidR="2772FE85" w:rsidP="09595540" w:rsidRDefault="2772FE85" w14:paraId="0CA328FE" w14:textId="53E9A37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9595540" w:rsidR="2772FE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2 CP019-D10-NasalScrape_R2_001.trimmed</w:t>
      </w:r>
    </w:p>
    <w:p w:rsidR="2772FE85" w:rsidP="09595540" w:rsidRDefault="2772FE85" w14:paraId="2C67BA8F" w14:textId="6849B37A">
      <w:pPr>
        <w:pStyle w:val="ListParagraph"/>
        <w:numPr>
          <w:ilvl w:val="1"/>
          <w:numId w:val="33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This means that we got what we expected: 2 samples with the same </w:t>
      </w: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basename</w:t>
      </w:r>
      <w:r w:rsidRPr="09595540" w:rsidR="2772F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(one .html and one .zip)</w:t>
      </w:r>
    </w:p>
    <w:p w:rsidR="3A7ACE42" w:rsidP="09595540" w:rsidRDefault="3A7ACE42" w14:paraId="60358ADA" w14:textId="2737E762">
      <w:pPr>
        <w:pStyle w:val="ListParagraph"/>
        <w:numPr>
          <w:ilvl w:val="1"/>
          <w:numId w:val="33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3A7ACE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This command also gave no output so no duplicate </w:t>
      </w:r>
      <w:r w:rsidRPr="09595540" w:rsidR="3A7ACE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comman</w:t>
      </w:r>
      <w:r w:rsidRPr="09595540" w:rsidR="6962EB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d</w:t>
      </w:r>
      <w:r w:rsidRPr="09595540" w:rsidR="3A7ACE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s</w:t>
      </w:r>
      <w:r w:rsidRPr="09595540" w:rsidR="3A7ACE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with weird </w:t>
      </w:r>
    </w:p>
    <w:p w:rsidR="244A6485" w:rsidP="09595540" w:rsidRDefault="244A6485" w14:paraId="16CD2D05" w14:textId="4D34A8E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44A6485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find /rds/general/user/pdg25/ephemeral/qc_trimmed/fastqc -maxdepth 1 \( -name "*_fastqc.html" -o -name "*_fastqc.zip" \) -printf "%f\n" \</w:t>
      </w:r>
    </w:p>
    <w:p w:rsidR="244A6485" w:rsidP="09595540" w:rsidRDefault="244A6485" w14:paraId="0105BED0" w14:textId="6D7B0DB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44A6485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| sed 's/_fastqc\.html$//' \</w:t>
      </w:r>
    </w:p>
    <w:p w:rsidR="244A6485" w:rsidP="09595540" w:rsidRDefault="244A6485" w14:paraId="205375AA" w14:textId="43CC4C15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44A6485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| sed 's/_fastqc\.zip$//' \</w:t>
      </w:r>
    </w:p>
    <w:p w:rsidR="244A6485" w:rsidP="09595540" w:rsidRDefault="244A6485" w14:paraId="540509E6" w14:textId="30799EC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44A6485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| sort | uniq -c | awk '$1 &gt; 2'</w:t>
      </w:r>
    </w:p>
    <w:p w:rsidR="09595540" w:rsidP="09595540" w:rsidRDefault="09595540" w14:paraId="001D25DD" w14:textId="4540A203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</w:p>
    <w:p w:rsidR="1CC56706" w:rsidP="09595540" w:rsidRDefault="1CC56706" w14:paraId="39F67466" w14:textId="5DD87D4A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09595540" w:rsidR="1CC567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I also checked to see if there were failed </w:t>
      </w:r>
      <w:r w:rsidRPr="09595540" w:rsidR="1CC567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fastqcs</w:t>
      </w:r>
    </w:p>
    <w:p w:rsidR="1CC56706" w:rsidP="09595540" w:rsidRDefault="1CC56706" w14:paraId="4CCC9626" w14:textId="4B0B5CB0">
      <w:pPr>
        <w:pStyle w:val="ListParagraph"/>
        <w:numPr>
          <w:ilvl w:val="1"/>
          <w:numId w:val="3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09595540" w:rsidR="1CC567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Checked the failure list files from </w:t>
      </w:r>
      <w:r w:rsidRPr="09595540" w:rsidR="1CC567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both the </w:t>
      </w:r>
      <w:r w:rsidRPr="09595540" w:rsidR="033E5B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qc_trimmed</w:t>
      </w:r>
      <w:r w:rsidRPr="09595540" w:rsidR="033E5B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/fastqc_failed_missing.txt and qc_trimmed/fastqc_failed.txt</w:t>
      </w:r>
    </w:p>
    <w:p w:rsidR="033E5B0D" w:rsidP="09595540" w:rsidRDefault="033E5B0D" w14:paraId="467026A1" w14:textId="1188DC2F">
      <w:pPr>
        <w:pStyle w:val="Normal"/>
        <w:suppressLineNumbers w:val="0"/>
        <w:bidi w:val="0"/>
        <w:spacing w:before="0" w:beforeAutospacing="off" w:after="120" w:afterAutospacing="off" w:line="259" w:lineRule="auto"/>
        <w:ind w:right="0"/>
        <w:jc w:val="left"/>
      </w:pPr>
      <w:r w:rsidRPr="09595540" w:rsidR="033E5B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 xml:space="preserve">Input: </w:t>
      </w:r>
    </w:p>
    <w:p w:rsidR="033E5B0D" w:rsidP="09595540" w:rsidRDefault="033E5B0D" w14:paraId="16D70AB2" w14:textId="428BE125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033E5B0D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[pdg25@login-c ephemeral]$ cat /rds/general/user/pdg25/ephemeral/qc_trimmed/fastqc_failed_missing.txt</w:t>
      </w:r>
    </w:p>
    <w:p w:rsidR="033E5B0D" w:rsidP="09595540" w:rsidRDefault="033E5B0D" w14:paraId="4D71BCE6" w14:textId="30E98CDF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033E5B0D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[pdg25@login-c ephemeral]$ cat /rds/general/user/pdg25/ephemeral/qc_trimmed/fastqc_failed.txt</w:t>
      </w:r>
    </w:p>
    <w:p w:rsidR="09595540" w:rsidP="09595540" w:rsidRDefault="09595540" w14:paraId="0542F14C" w14:textId="41345BD2">
      <w:pPr>
        <w:pStyle w:val="Normal"/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</w:p>
    <w:p w:rsidR="033E5B0D" w:rsidP="09595540" w:rsidRDefault="033E5B0D" w14:paraId="7C8CEF77" w14:textId="69EFD4AF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09595540" w:rsidR="033E5B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No output: no recorded fails in these files yet </w:t>
      </w:r>
    </w:p>
    <w:p w:rsidR="6C5FBEDB" w:rsidP="09595540" w:rsidRDefault="6C5FBEDB" w14:paraId="7CFE20E4" w14:textId="0472C149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Pr="09595540" w:rsidR="6C5FB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I </w:t>
      </w:r>
      <w:r w:rsidRPr="09595540" w:rsidR="1B1477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will </w:t>
      </w:r>
      <w:r w:rsidRPr="09595540" w:rsidR="6C5FB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tr</w:t>
      </w:r>
      <w:r w:rsidRPr="09595540" w:rsidR="144A4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y</w:t>
      </w:r>
      <w:r w:rsidRPr="09595540" w:rsidR="6C5FB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to find trimmed files that do not have complete </w:t>
      </w:r>
      <w:r w:rsidRPr="09595540" w:rsidR="6C5FB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6C5FB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outputs</w:t>
      </w:r>
      <w:r w:rsidRPr="09595540" w:rsidR="461450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after this job completes using the following code</w:t>
      </w:r>
    </w:p>
    <w:p w:rsidR="6C5FBEDB" w:rsidP="09595540" w:rsidRDefault="6C5FBEDB" w14:paraId="716E5A5E" w14:textId="5051C0F4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09595540" w:rsidR="6C5FB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Input:</w:t>
      </w:r>
    </w:p>
    <w:p w:rsidR="2AFAECFB" w:rsidP="09595540" w:rsidRDefault="2AFAECFB" w14:paraId="13608ADE" w14:textId="67617D8A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[pdg25@login-c ephemeral]$ for fq in /rds/general/user/pdg25/ephemeral/trimmed_reads/*.trimmed.fastq.gz; do</w:t>
      </w:r>
    </w:p>
    <w:p w:rsidR="2AFAECFB" w:rsidP="09595540" w:rsidRDefault="2AFAECFB" w14:paraId="7A67382B" w14:textId="4DC9E68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  base=$(basename "$fq" .fastq.gz)</w:t>
      </w:r>
    </w:p>
    <w:p w:rsidR="2AFAECFB" w:rsidP="09595540" w:rsidRDefault="2AFAECFB" w14:paraId="46AB15A7" w14:textId="7FDB930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  html="/rds/general/user/pdg25/ephemeral/qc_trimmed/fastqc/${base}_fastqc.html"</w:t>
      </w:r>
    </w:p>
    <w:p w:rsidR="2AFAECFB" w:rsidP="09595540" w:rsidRDefault="2AFAECFB" w14:paraId="1F7B3332" w14:textId="216149D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  zip="/rds/general/user/pdg25/ephemeral/qc_trimmed/fastqc/${base}_fastqc.zip"</w:t>
      </w:r>
    </w:p>
    <w:p w:rsidR="2AFAECFB" w:rsidP="09595540" w:rsidRDefault="2AFAECFB" w14:paraId="2F73F739" w14:textId="4BDEEE7D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  if [[ ! -s "$html" || ! -s "$zip" ]]; then</w:t>
      </w:r>
    </w:p>
    <w:p w:rsidR="2AFAECFB" w:rsidP="09595540" w:rsidRDefault="2AFAECFB" w14:paraId="0FBB811D" w14:textId="46329869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      echo "$fq"</w:t>
      </w:r>
    </w:p>
    <w:p w:rsidR="2AFAECFB" w:rsidP="09595540" w:rsidRDefault="2AFAECFB" w14:paraId="195FC374" w14:textId="1B37AF1F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  fi</w:t>
      </w:r>
    </w:p>
    <w:p w:rsidR="2AFAECFB" w:rsidP="09595540" w:rsidRDefault="2AFAECFB" w14:paraId="79509635" w14:textId="0670854F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2AFAECFB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done</w:t>
      </w:r>
    </w:p>
    <w:p w:rsidR="6637AAEE" w:rsidP="09595540" w:rsidRDefault="6637AAEE" w14:paraId="37D7CB91" w14:textId="5327ADA2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09595540" w:rsidR="6637A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Now I checked to see if there were </w:t>
      </w:r>
      <w:r w:rsidRPr="09595540" w:rsidR="6637AAE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PBS log for explicit FastQC failures</w:t>
      </w:r>
    </w:p>
    <w:p w:rsidR="6637AAEE" w:rsidP="09595540" w:rsidRDefault="6637AAEE" w14:paraId="61C4B25D" w14:textId="19314E88">
      <w:pPr>
        <w:pStyle w:val="Normal"/>
        <w:suppressLineNumbers w:val="0"/>
        <w:bidi w:val="0"/>
        <w:spacing w:before="0" w:beforeAutospacing="off" w:after="0" w:afterAutospacing="off"/>
        <w:jc w:val="left"/>
      </w:pPr>
      <w:r w:rsidRPr="09595540" w:rsidR="6637A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Input:</w:t>
      </w:r>
    </w:p>
    <w:p w:rsidR="6637AAEE" w:rsidP="09595540" w:rsidRDefault="6637AAEE" w14:paraId="1BC74C28" w14:textId="6BA395C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6637AAEE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[pdg25@login-c ephemeral]$ grep "FAILED:" /rds/general/user/pdg25/ephemeral/logs/fastqc_missing.out</w:t>
      </w:r>
    </w:p>
    <w:p w:rsidR="6637AAEE" w:rsidP="09595540" w:rsidRDefault="6637AAEE" w14:paraId="15D6E7C7" w14:textId="4CC9D13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09595540" w:rsidR="6637AAEE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[pdg25@login-c ephemeral]$ grep "FAILED:" /rds/general/user/pdg25/ephemeral/logs/fastqc_missing.err</w:t>
      </w:r>
    </w:p>
    <w:p w:rsidR="09595540" w:rsidP="09595540" w:rsidRDefault="09595540" w14:paraId="23897FF9" w14:textId="4996E9F4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</w:p>
    <w:p w:rsidR="6637AAEE" w:rsidP="09595540" w:rsidRDefault="6637AAEE" w14:paraId="5A9E74A4" w14:textId="71791AF6">
      <w:pPr>
        <w:pStyle w:val="Normal"/>
        <w:suppressLineNumbers w:val="0"/>
        <w:bidi w:val="0"/>
        <w:spacing w:before="0" w:beforeAutospacing="off" w:after="0" w:afterAutospacing="off"/>
        <w:jc w:val="left"/>
      </w:pPr>
      <w:r w:rsidRPr="09595540" w:rsidR="6637A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No output: means that there are no failed attempts at </w:t>
      </w:r>
      <w:r w:rsidRPr="09595540" w:rsidR="6637A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09595540" w:rsidR="6637A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on trimmed so far</w:t>
      </w:r>
    </w:p>
    <w:p w:rsidR="09595540" w:rsidP="27A583C2" w:rsidRDefault="09595540" w14:paraId="3809B742" w14:textId="2B2C3BE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</w:p>
    <w:p w:rsidR="27A583C2" w:rsidP="27A583C2" w:rsidRDefault="27A583C2" w14:paraId="2C76E7FC" w14:textId="7017F231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</w:p>
    <w:p w:rsidR="27A583C2" w:rsidP="27A583C2" w:rsidRDefault="27A583C2" w14:paraId="58B6CD88" w14:textId="33780B07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</w:p>
    <w:p w:rsidR="3257C56B" w:rsidP="27A583C2" w:rsidRDefault="3257C56B" w14:paraId="63D13193" w14:textId="02C3813A">
      <w:pPr>
        <w:pStyle w:val="Heading1"/>
      </w:pPr>
      <w:r w:rsidR="3257C56B">
        <w:rPr/>
        <w:t xml:space="preserve">Transcriptomics </w:t>
      </w:r>
      <w:r w:rsidR="3257C56B">
        <w:rPr/>
        <w:t>Optimisation</w:t>
      </w:r>
      <w:r w:rsidR="3257C56B">
        <w:rPr/>
        <w:t xml:space="preserve"> July 7, 2026</w:t>
      </w:r>
    </w:p>
    <w:p w:rsidR="3257C56B" w:rsidP="27A583C2" w:rsidRDefault="3257C56B" w14:paraId="11D7EE96" w14:textId="2644D47F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As </w:t>
      </w: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fastqc</w:t>
      </w: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 and </w:t>
      </w: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multiqc</w:t>
      </w: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 finish, I decided to start on the alignment process</w:t>
      </w:r>
    </w:p>
    <w:p w:rsidR="3257C56B" w:rsidP="27A583C2" w:rsidRDefault="3257C56B" w14:paraId="5DA88775" w14:textId="3558CA4C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To align to the RSV A Memphis 37b viral genome, you need:</w:t>
      </w:r>
    </w:p>
    <w:p w:rsidR="3257C56B" w:rsidP="27A583C2" w:rsidRDefault="3257C56B" w14:paraId="1A84E475" w14:textId="6A08A95A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 reference genome FASTA</w:t>
      </w:r>
    </w:p>
    <w:p w:rsidR="3257C56B" w:rsidP="27A583C2" w:rsidRDefault="3257C56B" w14:paraId="36C17CBE" w14:textId="295F29D1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an aligner, e.g.:</w:t>
      </w:r>
    </w:p>
    <w:p w:rsidR="3257C56B" w:rsidP="27A583C2" w:rsidRDefault="3257C56B" w14:paraId="1095AC84" w14:textId="150262F5">
      <w:pPr>
        <w:pStyle w:val="ListParagraph"/>
        <w:numPr>
          <w:ilvl w:val="3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Bowtie2</w:t>
      </w:r>
    </w:p>
    <w:p w:rsidR="3257C56B" w:rsidP="27A583C2" w:rsidRDefault="3257C56B" w14:paraId="16DADB54" w14:textId="3885F46B">
      <w:pPr>
        <w:pStyle w:val="ListParagraph"/>
        <w:numPr>
          <w:ilvl w:val="3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BWA</w:t>
      </w:r>
    </w:p>
    <w:p w:rsidR="3257C56B" w:rsidP="27A583C2" w:rsidRDefault="3257C56B" w14:paraId="4896C0BB" w14:textId="55E559DC">
      <w:pPr>
        <w:pStyle w:val="ListParagraph"/>
        <w:numPr>
          <w:ilvl w:val="3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HISAT2</w:t>
      </w:r>
    </w:p>
    <w:p w:rsidR="3257C56B" w:rsidP="27A583C2" w:rsidRDefault="3257C56B" w14:paraId="64D4568B" w14:textId="233A59E0">
      <w:pPr>
        <w:pStyle w:val="ListParagraph"/>
        <w:numPr>
          <w:ilvl w:val="3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STAR</w:t>
      </w:r>
    </w:p>
    <w:p w:rsidR="3257C56B" w:rsidP="27A583C2" w:rsidRDefault="3257C56B" w14:paraId="037A0249" w14:textId="19AA207A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an index built for that genome</w:t>
      </w:r>
    </w:p>
    <w:p w:rsidR="3257C56B" w:rsidP="27A583C2" w:rsidRDefault="3257C56B" w14:paraId="6256CDA2" w14:textId="32787D79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257C5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optionally a GTF/GFF if you plan gene counting later</w:t>
      </w:r>
    </w:p>
    <w:p w:rsidR="3C3A77ED" w:rsidP="27A583C2" w:rsidRDefault="3C3A77ED" w14:paraId="44595A0F" w14:textId="2EAE234C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Best practical options</w:t>
      </w:r>
    </w:p>
    <w:p w:rsidR="3C3A77ED" w:rsidP="27A583C2" w:rsidRDefault="3C3A77ED" w14:paraId="4D05AA17" w14:textId="4201F8CD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STAR if available and you want a standard RNA-seq workflow</w:t>
      </w:r>
    </w:p>
    <w:p w:rsidR="3C3A77ED" w:rsidP="27A583C2" w:rsidRDefault="3C3A77ED" w14:paraId="04564431" w14:textId="34FCB3C5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HISAT2 if STAR is unavailable</w:t>
      </w:r>
    </w:p>
    <w:p w:rsidR="3C3A77ED" w:rsidP="27A583C2" w:rsidRDefault="3C3A77ED" w14:paraId="76F1F9D9" w14:textId="3B0FFAC1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Bowtie2 can work for a small viral genome, especially if you mainly want read counts over viral genes</w:t>
      </w:r>
    </w:p>
    <w:p w:rsidR="3C3A77ED" w:rsidP="27A583C2" w:rsidRDefault="3C3A77ED" w14:paraId="53E31F65" w14:textId="4AC1EBB8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I will use </w:t>
      </w:r>
      <w:r w:rsidRPr="27A583C2" w:rsidR="3DEDBA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Bowtie2 first</w:t>
      </w: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to: </w:t>
      </w:r>
    </w:p>
    <w:p w:rsidR="3C3A77ED" w:rsidP="27A583C2" w:rsidRDefault="3C3A77ED" w14:paraId="2F5667D9" w14:textId="525C951A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quantify viral gene expression</w:t>
      </w:r>
    </w:p>
    <w:p w:rsidR="3C3A77ED" w:rsidP="27A583C2" w:rsidRDefault="3C3A77ED" w14:paraId="65D41FA5" w14:textId="02EB488A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C3A77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compare up/down regulation across samples</w:t>
      </w:r>
    </w:p>
    <w:p w:rsidR="7B164812" w:rsidP="27A583C2" w:rsidRDefault="7B164812" w14:paraId="6AA9ABD9" w14:textId="436CEEA1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Steps to get the fasta and genbank annotation:</w:t>
      </w:r>
    </w:p>
    <w:p w:rsidR="7B164812" w:rsidP="27A583C2" w:rsidRDefault="7B164812" w14:paraId="4D386973" w14:textId="56D11B94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For FASTA</w:t>
      </w:r>
    </w:p>
    <w:p w:rsidR="7B164812" w:rsidP="27A583C2" w:rsidRDefault="7B164812" w14:paraId="6E32B489" w14:textId="35F9C533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Open KM360090.1 on NCBI</w:t>
      </w:r>
    </w:p>
    <w:p w:rsidR="7B164812" w:rsidP="27A583C2" w:rsidRDefault="7B164812" w14:paraId="50DDBA40" w14:textId="2D0A90E1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Click Send to</w:t>
      </w:r>
    </w:p>
    <w:p w:rsidR="7B164812" w:rsidP="27A583C2" w:rsidRDefault="7B164812" w14:paraId="3400E28C" w14:textId="768D6617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Choose File</w:t>
      </w:r>
    </w:p>
    <w:p w:rsidR="7B164812" w:rsidP="27A583C2" w:rsidRDefault="7B164812" w14:paraId="1170A65F" w14:textId="59E5A8CB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Choose Format: FASTA</w:t>
      </w:r>
    </w:p>
    <w:p w:rsidR="7B164812" w:rsidP="27A583C2" w:rsidRDefault="7B164812" w14:paraId="7C3ACCF4" w14:textId="4F00E9A9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Click Create File</w:t>
      </w:r>
    </w:p>
    <w:p w:rsidR="7B164812" w:rsidP="27A583C2" w:rsidRDefault="7B164812" w14:paraId="06896481" w14:textId="7418DF6F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Rename to KM360090.1_genome.fa</w:t>
      </w:r>
    </w:p>
    <w:p w:rsidR="7B164812" w:rsidP="27A583C2" w:rsidRDefault="7B164812" w14:paraId="072FBA43" w14:textId="38C1E5E9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For GenBank annotation</w:t>
      </w:r>
    </w:p>
    <w:p w:rsidR="7B164812" w:rsidP="27A583C2" w:rsidRDefault="7B164812" w14:paraId="29E0E289" w14:textId="22F4A8E7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Stay on the same page</w:t>
      </w:r>
    </w:p>
    <w:p w:rsidR="7B164812" w:rsidP="27A583C2" w:rsidRDefault="7B164812" w14:paraId="4DE1E334" w14:textId="4198CA77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Click Send to</w:t>
      </w:r>
    </w:p>
    <w:p w:rsidR="7B164812" w:rsidP="27A583C2" w:rsidRDefault="7B164812" w14:paraId="6EA5887F" w14:textId="69C9622E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Choose File</w:t>
      </w:r>
    </w:p>
    <w:p w:rsidR="7B164812" w:rsidP="27A583C2" w:rsidRDefault="7B164812" w14:paraId="5256C4AF" w14:textId="0A78825A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Choose Format: GenBank</w:t>
      </w:r>
    </w:p>
    <w:p w:rsidR="7B164812" w:rsidP="27A583C2" w:rsidRDefault="7B164812" w14:paraId="714526BF" w14:textId="44BCBEFC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Click Create File</w:t>
      </w:r>
    </w:p>
    <w:p w:rsidR="7B164812" w:rsidP="27A583C2" w:rsidRDefault="7B164812" w14:paraId="3BFCCE93" w14:textId="5C8C1F4D">
      <w:pPr>
        <w:pStyle w:val="ListParagraph"/>
        <w:numPr>
          <w:ilvl w:val="2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7B1648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Rename to KM360090.1.gbk</w:t>
      </w:r>
    </w:p>
    <w:p w:rsidR="01350DB8" w:rsidP="27A583C2" w:rsidRDefault="01350DB8" w14:paraId="0C697042" w14:textId="483599E1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01350D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I moved these files along with the gff3 file to my </w:t>
      </w: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new </w:t>
      </w: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rsv</w:t>
      </w: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 directory within the reference directory of my ephemeral</w:t>
      </w:r>
    </w:p>
    <w:p w:rsidR="23720C47" w:rsidP="27A583C2" w:rsidRDefault="23720C47" w14:paraId="6D9C774A" w14:textId="0DB9C59A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I checked that the files were readable and correct:</w:t>
      </w:r>
    </w:p>
    <w:p w:rsidR="23720C47" w:rsidP="27A583C2" w:rsidRDefault="23720C47" w14:paraId="7B5BD172" w14:textId="6B8E44B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Input:</w:t>
      </w:r>
    </w:p>
    <w:p w:rsidR="23720C47" w:rsidP="27A583C2" w:rsidRDefault="23720C47" w14:paraId="2829383B" w14:textId="5B9212A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[pdg25@login-bi rsv]$ head KM360090.1_genome.fa</w:t>
      </w:r>
    </w:p>
    <w:p w:rsidR="23720C47" w:rsidP="27A583C2" w:rsidRDefault="23720C47" w14:paraId="6CA16775" w14:textId="284C5E2F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Output:</w:t>
      </w:r>
    </w:p>
    <w:p w:rsidR="23720C47" w:rsidP="27A583C2" w:rsidRDefault="23720C47" w14:paraId="5AFB66E8" w14:textId="2B7DF92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&gt;KM360090.1 Respiratory syncytial virus isolate RSV Memphis-37, complete genome</w:t>
      </w:r>
    </w:p>
    <w:p w:rsidR="23720C47" w:rsidP="27A583C2" w:rsidRDefault="23720C47" w14:paraId="515FC425" w14:textId="56034EC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TGCGTAAACCAAAAAAATGGGGCAAATAAGAATTTGATAAGTACCACTTAAATTTAACTCCTTTGGTTAG</w:t>
      </w:r>
    </w:p>
    <w:p w:rsidR="23720C47" w:rsidP="27A583C2" w:rsidRDefault="23720C47" w14:paraId="7EE722FA" w14:textId="0D8BB36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AGATGGGCAGCAATTCATTGAGTATGATAAAAGTTAGATTGCAAAATTTATTTGACAATGATGAAGTAGC</w:t>
      </w:r>
    </w:p>
    <w:p w:rsidR="23720C47" w:rsidP="27A583C2" w:rsidRDefault="23720C47" w14:paraId="5BBB3C25" w14:textId="3D480EBD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ATTGTTAAAAATAACCTGCTATACTGACAAATTGATACATTTAACTAATGCTTTGGCTAAGGCAGTGATA</w:t>
      </w:r>
    </w:p>
    <w:p w:rsidR="23720C47" w:rsidP="27A583C2" w:rsidRDefault="23720C47" w14:paraId="58D63C0E" w14:textId="450784F7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CATACAATCAAATTGAATGGCATTGTATTTGTGCATGTTATTACAAGTAGTGATATTTGCCCTAATAATA</w:t>
      </w:r>
    </w:p>
    <w:p w:rsidR="23720C47" w:rsidP="27A583C2" w:rsidRDefault="23720C47" w14:paraId="4C929C0A" w14:textId="275985F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ATATTGTAGTGAAATCCAACTTCACAACAATGCCAGTGTTACAAAATGGAGGTTATATATGGGAAATGAT</w:t>
      </w:r>
    </w:p>
    <w:p w:rsidR="23720C47" w:rsidP="27A583C2" w:rsidRDefault="23720C47" w14:paraId="386FCFED" w14:textId="3EEA623F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GGAATTAACACACTGCTCTCAACCCAATGGCCTAATAGATGACAATTGTGAAATCAAATTCTCCAAAAAA</w:t>
      </w:r>
    </w:p>
    <w:p w:rsidR="23720C47" w:rsidP="27A583C2" w:rsidRDefault="23720C47" w14:paraId="2FCBFBBA" w14:textId="0F35BF7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CTAAGCGATTCAACAATGACCAACTATATGAATCAATTATCTGAATTACTTGGATTTGATCTCAATCCAT</w:t>
      </w:r>
    </w:p>
    <w:p w:rsidR="23720C47" w:rsidP="27A583C2" w:rsidRDefault="23720C47" w14:paraId="3571872D" w14:textId="1DB28C0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AAATTATAATAAATATCAACTAGCAAATCAATGTCACTAACACCATTAGTTAATATAAAACTTGACAGAA</w:t>
      </w:r>
    </w:p>
    <w:p w:rsidR="23720C47" w:rsidP="27A583C2" w:rsidRDefault="23720C47" w14:paraId="33F24C5B" w14:textId="34F412D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GATAAAAATGGGGCAAATAAATAAACTCAGCCGACCCAACCATGGACACAACACACAATGGTACTACACC</w:t>
      </w:r>
    </w:p>
    <w:p w:rsidR="27A583C2" w:rsidP="27A583C2" w:rsidRDefault="27A583C2" w14:paraId="5034176E" w14:textId="37B530F9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</w:p>
    <w:p w:rsidR="23720C47" w:rsidP="27A583C2" w:rsidRDefault="23720C47" w14:paraId="667B7FE8" w14:textId="6B8E44B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Input:</w:t>
      </w:r>
    </w:p>
    <w:p w:rsidR="23720C47" w:rsidP="27A583C2" w:rsidRDefault="23720C47" w14:paraId="31B5B369" w14:textId="6062EE9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[pdg25@login-bi rsv]$ head KM360090.1.gbk</w:t>
      </w:r>
    </w:p>
    <w:p w:rsidR="23720C47" w:rsidP="27A583C2" w:rsidRDefault="23720C47" w14:paraId="04C659AF" w14:textId="3AA42AEF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Output:</w:t>
      </w:r>
    </w:p>
    <w:p w:rsidR="23720C47" w:rsidP="27A583C2" w:rsidRDefault="23720C47" w14:paraId="2352C579" w14:textId="3B54EAA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LOCUS       KM360090               15147 bp    cRNA    linear   VRL 06-DEC-2014</w:t>
      </w:r>
    </w:p>
    <w:p w:rsidR="23720C47" w:rsidP="27A583C2" w:rsidRDefault="23720C47" w14:paraId="2935DFA5" w14:textId="6FB79C0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DEFINITION  Respiratory syncytial virus isolate RSV Memphis-37, complete</w:t>
      </w:r>
    </w:p>
    <w:p w:rsidR="23720C47" w:rsidP="27A583C2" w:rsidRDefault="23720C47" w14:paraId="7D8487B4" w14:textId="696A38D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          genome.</w:t>
      </w:r>
    </w:p>
    <w:p w:rsidR="23720C47" w:rsidP="27A583C2" w:rsidRDefault="23720C47" w14:paraId="28F32D4D" w14:textId="4C386B27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ACCESSION   KM360090</w:t>
      </w:r>
    </w:p>
    <w:p w:rsidR="23720C47" w:rsidP="27A583C2" w:rsidRDefault="23720C47" w14:paraId="1FF4760F" w14:textId="6970F1E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VERSION     KM360090.1</w:t>
      </w:r>
    </w:p>
    <w:p w:rsidR="23720C47" w:rsidP="27A583C2" w:rsidRDefault="23720C47" w14:paraId="433111D6" w14:textId="2743E06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KEYWORDS    .</w:t>
      </w:r>
    </w:p>
    <w:p w:rsidR="23720C47" w:rsidP="27A583C2" w:rsidRDefault="23720C47" w14:paraId="5F2DF293" w14:textId="278367B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SOURCE      Respiratory syncytial virus</w:t>
      </w:r>
    </w:p>
    <w:p w:rsidR="23720C47" w:rsidP="27A583C2" w:rsidRDefault="23720C47" w14:paraId="230E864E" w14:textId="2710E23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ORGANISM  Respiratory syncytial virus</w:t>
      </w:r>
    </w:p>
    <w:p w:rsidR="23720C47" w:rsidP="27A583C2" w:rsidRDefault="23720C47" w14:paraId="1AAF0034" w14:textId="311C6BA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          Viruses; Riboviria; Orthornavirae; Negarnaviricota;</w:t>
      </w:r>
    </w:p>
    <w:p w:rsidR="23720C47" w:rsidP="27A583C2" w:rsidRDefault="23720C47" w14:paraId="51264116" w14:textId="5490A07C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          Haploviricotina; Monjiviricetes; Mononegavirales; Pneumoviridae;</w:t>
      </w:r>
    </w:p>
    <w:p w:rsidR="27A583C2" w:rsidP="27A583C2" w:rsidRDefault="27A583C2" w14:paraId="1CB507D6" w14:textId="728C4722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</w:p>
    <w:p w:rsidR="23720C47" w:rsidP="27A583C2" w:rsidRDefault="23720C47" w14:paraId="53F47CF0" w14:textId="6B8E44B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Input:</w:t>
      </w:r>
    </w:p>
    <w:p w:rsidR="23720C47" w:rsidP="27A583C2" w:rsidRDefault="23720C47" w14:paraId="6B9FFCEF" w14:textId="6E10A23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[pdg25@login-bi rsv]$ grep -v "^&gt;" KM360090.1_genome.fa | tr -d '\n' | wc -c</w:t>
      </w:r>
    </w:p>
    <w:p w:rsidR="23720C47" w:rsidP="27A583C2" w:rsidRDefault="23720C47" w14:paraId="5BE3C5C2" w14:textId="35A2146A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Output:</w:t>
      </w:r>
    </w:p>
    <w:p w:rsidR="23720C47" w:rsidP="27A583C2" w:rsidRDefault="23720C47" w14:paraId="07367C5C" w14:textId="148E0D6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7A583C2" w:rsidR="23720C4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15147</w:t>
      </w:r>
    </w:p>
    <w:p w:rsidR="27A583C2" w:rsidP="27A583C2" w:rsidRDefault="27A583C2" w14:paraId="59292912" w14:textId="744DE086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</w:p>
    <w:p w:rsidR="23720C47" w:rsidP="27A583C2" w:rsidRDefault="23720C47" w14:paraId="0CC215D7" w14:textId="43A60E8C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This means that the files are correct:</w:t>
      </w:r>
    </w:p>
    <w:p w:rsidR="23720C47" w:rsidP="27A583C2" w:rsidRDefault="23720C47" w14:paraId="4F9C4348" w14:textId="025A9097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FASTA file is the full RSV Memphis-37 genome</w:t>
      </w:r>
    </w:p>
    <w:p w:rsidR="23720C47" w:rsidP="27A583C2" w:rsidRDefault="23720C47" w14:paraId="38894811" w14:textId="40A9E1C3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The sequence length matches expected viral genome length</w:t>
      </w:r>
    </w:p>
    <w:p w:rsidR="23720C47" w:rsidP="27A583C2" w:rsidRDefault="23720C47" w14:paraId="6E4354B3" w14:textId="5A01B867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Genbank</w:t>
      </w: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 record looks typical</w:t>
      </w:r>
    </w:p>
    <w:p w:rsidR="23720C47" w:rsidP="27A583C2" w:rsidRDefault="23720C47" w14:paraId="46FF5681" w14:textId="46DBD731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So now I have: </w:t>
      </w:r>
    </w:p>
    <w:p w:rsidR="23720C47" w:rsidP="27A583C2" w:rsidRDefault="23720C47" w14:paraId="6514CCDC" w14:textId="5B119A6B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KM360090.1_genome.fa → reference genome FASTA</w:t>
      </w:r>
    </w:p>
    <w:p w:rsidR="23720C47" w:rsidP="27A583C2" w:rsidRDefault="23720C47" w14:paraId="2485EBB9" w14:textId="61C5B00A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KM360090.1.gbk → annotation-rich GenBank file</w:t>
      </w:r>
    </w:p>
    <w:p w:rsidR="23720C47" w:rsidP="27A583C2" w:rsidRDefault="23720C47" w14:paraId="5D166497" w14:textId="22D90C7F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23720C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KM360090.1.gff3 → gene annotation for downstream counting</w:t>
      </w:r>
    </w:p>
    <w:p w:rsidR="23720C47" w:rsidP="27A583C2" w:rsidRDefault="23720C47" w14:paraId="4F8A39EC" w14:textId="45CA1CDF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color w:val="808080" w:themeColor="background1" w:themeTint="FF" w:themeShade="80"/>
          <w:sz w:val="30"/>
          <w:szCs w:val="30"/>
        </w:rPr>
      </w:pPr>
      <w:r w:rsidRPr="27A583C2" w:rsidR="23720C47">
        <w:rPr>
          <w:rFonts w:ascii="Calibri" w:hAnsi="Calibri" w:eastAsia="Calibri" w:cs="Calibri"/>
          <w:b w:val="1"/>
          <w:bCs w:val="1"/>
          <w:color w:val="808080" w:themeColor="background1" w:themeTint="FF" w:themeShade="80"/>
          <w:sz w:val="30"/>
          <w:szCs w:val="30"/>
        </w:rPr>
        <w:t>Now I will use Bowtie2</w:t>
      </w:r>
      <w:r w:rsidRPr="27A583C2" w:rsidR="482F9693">
        <w:rPr>
          <w:rFonts w:ascii="Calibri" w:hAnsi="Calibri" w:eastAsia="Calibri" w:cs="Calibri"/>
          <w:b w:val="1"/>
          <w:bCs w:val="1"/>
          <w:color w:val="808080" w:themeColor="background1" w:themeTint="FF" w:themeShade="80"/>
          <w:sz w:val="30"/>
          <w:szCs w:val="30"/>
        </w:rPr>
        <w:t xml:space="preserve"> PBS script that: </w:t>
      </w:r>
    </w:p>
    <w:p w:rsidR="482F9693" w:rsidP="27A583C2" w:rsidRDefault="482F9693" w14:paraId="767D6EA0" w14:textId="7CFB1D56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loads Bowtie2 and samtools</w:t>
      </w:r>
    </w:p>
    <w:p w:rsidR="482F9693" w:rsidP="27A583C2" w:rsidRDefault="482F9693" w14:paraId="565BEA81" w14:textId="0AC15B08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builds a Bowtie2 index for the RSV genome if needed</w:t>
      </w:r>
    </w:p>
    <w:p w:rsidR="482F9693" w:rsidP="27A583C2" w:rsidRDefault="482F9693" w14:paraId="455F4CF1" w14:textId="29C8E1C9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aligns all paired trimmed FASTQ files</w:t>
      </w:r>
    </w:p>
    <w:p w:rsidR="482F9693" w:rsidP="27A583C2" w:rsidRDefault="482F9693" w14:paraId="55CBAFBD" w14:textId="4BCA405D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writes SAM output</w:t>
      </w:r>
    </w:p>
    <w:p w:rsidR="482F9693" w:rsidP="27A583C2" w:rsidRDefault="482F9693" w14:paraId="4DF4746B" w14:textId="2BAD1C01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converts SAM to BAM</w:t>
      </w:r>
    </w:p>
    <w:p w:rsidR="482F9693" w:rsidP="27A583C2" w:rsidRDefault="482F9693" w14:paraId="601AA53D" w14:textId="3B056696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sorts BAM</w:t>
      </w:r>
    </w:p>
    <w:p w:rsidR="482F9693" w:rsidP="27A583C2" w:rsidRDefault="482F9693" w14:paraId="79450C3D" w14:textId="24E911E2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indexes BAM</w:t>
      </w:r>
    </w:p>
    <w:p w:rsidR="482F9693" w:rsidP="27A583C2" w:rsidRDefault="482F9693" w14:paraId="1BAF9AF4" w14:textId="0BEB3679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2F96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removes intermediate SAM and unsorted BAM to save space</w:t>
      </w:r>
    </w:p>
    <w:p w:rsidR="1CC598BE" w:rsidP="27A583C2" w:rsidRDefault="1CC598BE" w14:paraId="68F6FE03" w14:textId="70408951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1CC598B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Given my HPC modules available for Bowtie2 and </w:t>
      </w:r>
      <w:r w:rsidRPr="27A583C2" w:rsidR="1CC598B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SAMtools</w:t>
      </w:r>
      <w:r w:rsidRPr="27A583C2" w:rsidR="1CC598B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 I will be using</w:t>
      </w:r>
    </w:p>
    <w:p w:rsidR="1CC598BE" w:rsidP="27A583C2" w:rsidRDefault="1CC598BE" w14:paraId="32185B83" w14:textId="3F014CAF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1CC598B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Bowtie2/2.5.1-GCC-12.3.0</w:t>
      </w:r>
    </w:p>
    <w:p w:rsidR="1CC598BE" w:rsidP="27A583C2" w:rsidRDefault="1CC598BE" w14:paraId="715D2EEB" w14:textId="1831DA7E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1CC598B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SAMtools/1.18-GCC-12.3.0</w:t>
      </w:r>
    </w:p>
    <w:p w:rsidR="1CC598BE" w:rsidP="27A583C2" w:rsidRDefault="1CC598BE" w14:paraId="2FCA15F5" w14:textId="3FDD5804">
      <w:pPr>
        <w:pStyle w:val="ListParagraph"/>
        <w:numPr>
          <w:ilvl w:val="2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1CC598B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Using matching GCC-12.3.0 toolchain versions is a sensible choice.</w:t>
      </w:r>
    </w:p>
    <w:p w:rsidR="48148A05" w:rsidP="27A583C2" w:rsidRDefault="48148A05" w14:paraId="664CC4EC" w14:textId="438CF4AB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Submitted the following PBS script for alignment</w:t>
      </w:r>
    </w:p>
    <w:p w:rsidR="48148A05" w:rsidP="27A583C2" w:rsidRDefault="48148A05" w14:paraId="55831E2B" w14:textId="7B9ADC56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Input: </w:t>
      </w:r>
    </w:p>
    <w:p w:rsidR="48148A05" w:rsidP="27A583C2" w:rsidRDefault="48148A05" w14:paraId="3E691FB7" w14:textId="357F2AF9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#!/bin/bash</w:t>
      </w:r>
    </w:p>
    <w:p w:rsidR="48148A05" w:rsidP="27A583C2" w:rsidRDefault="48148A05" w14:paraId="5BAB7B25" w14:textId="6DDAA192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-N bowtie2_rsv</w:t>
      </w:r>
    </w:p>
    <w:p w:rsidR="48148A05" w:rsidP="27A583C2" w:rsidRDefault="48148A05" w14:paraId="485531C5" w14:textId="006F879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-o /rds/general/user/pdg25/ephemeral/logs/bowtie2_rsv.out</w:t>
      </w:r>
    </w:p>
    <w:p w:rsidR="48148A05" w:rsidP="27A583C2" w:rsidRDefault="48148A05" w14:paraId="377F9B2C" w14:textId="258552AC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-e /rds/general/user/pdg25/ephemeral/logs/bowtie2_rsv.err</w:t>
      </w:r>
    </w:p>
    <w:p w:rsidR="48148A05" w:rsidP="27A583C2" w:rsidRDefault="48148A05" w14:paraId="292F870F" w14:textId="3CE71B23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select=1:ncpus=4:mem=16gb</w:t>
      </w:r>
    </w:p>
    <w:p w:rsidR="48148A05" w:rsidP="27A583C2" w:rsidRDefault="48148A05" w14:paraId="76E0427A" w14:textId="3CC96EFB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walltime=12:00:00</w:t>
      </w:r>
    </w:p>
    <w:p w:rsidR="27A583C2" w:rsidP="27A583C2" w:rsidRDefault="27A583C2" w14:paraId="5C5353AB" w14:textId="4448BD37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22B8E018" w14:textId="4E8E18B6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set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-euxo pipefail</w:t>
      </w:r>
    </w:p>
    <w:p w:rsidR="27A583C2" w:rsidP="27A583C2" w:rsidRDefault="27A583C2" w14:paraId="695A1B52" w14:textId="75EAC525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13E40AF6" w14:textId="726E64C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cd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/rds/general/user/pdg25/ephemeral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27A583C2" w:rsidP="27A583C2" w:rsidRDefault="27A583C2" w14:paraId="6840FB17" w14:textId="7E5197D1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CE96970" w14:textId="62AA0994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source /etc/profile.d/modules.sh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48148A05" w:rsidP="27A583C2" w:rsidRDefault="48148A05" w14:paraId="5E60480D" w14:textId="2C25CA7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purge</w:t>
      </w:r>
    </w:p>
    <w:p w:rsidR="48148A05" w:rsidP="27A583C2" w:rsidRDefault="48148A05" w14:paraId="77ADC71B" w14:textId="77661F0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tools/prod</w:t>
      </w:r>
    </w:p>
    <w:p w:rsidR="48148A05" w:rsidP="27A583C2" w:rsidRDefault="48148A05" w14:paraId="45714BE6" w14:textId="1F59521A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Bowtie2/2.5.1-GCC-12.3.0</w:t>
      </w:r>
    </w:p>
    <w:p w:rsidR="48148A05" w:rsidP="27A583C2" w:rsidRDefault="48148A05" w14:paraId="29126DCD" w14:textId="386AE71F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SAMtools/1.18-GCC-12.3.0</w:t>
      </w:r>
    </w:p>
    <w:p w:rsidR="27A583C2" w:rsidP="27A583C2" w:rsidRDefault="27A583C2" w14:paraId="28703F24" w14:textId="026D1DDD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70042BBE" w14:textId="06835246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mkdir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logs alignments_rsv reference/rsv/index</w:t>
      </w:r>
    </w:p>
    <w:p w:rsidR="27A583C2" w:rsidP="27A583C2" w:rsidRDefault="27A583C2" w14:paraId="7138A4B4" w14:textId="66A85B08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03123603" w14:textId="7671BB42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REF_FA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"reference/rsv/KM360090.1_genome.fa"</w:t>
      </w:r>
    </w:p>
    <w:p w:rsidR="48148A05" w:rsidP="27A583C2" w:rsidRDefault="48148A05" w14:paraId="5FE45C18" w14:textId="6608704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INDEX_BASE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"reference/rsv/index/KM360090.1_rsv"</w:t>
      </w:r>
    </w:p>
    <w:p w:rsidR="48148A05" w:rsidP="27A583C2" w:rsidRDefault="48148A05" w14:paraId="57C88B86" w14:textId="47E6894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OUTDIR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"alignments_rsv"</w:t>
      </w:r>
    </w:p>
    <w:p w:rsidR="27A583C2" w:rsidP="27A583C2" w:rsidRDefault="27A583C2" w14:paraId="22C42A7F" w14:textId="2522519D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1AECACF2" w14:textId="6B6536BB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"$REF_FA"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48148A05" w:rsidP="27A583C2" w:rsidRDefault="48148A05" w14:paraId="64E926B9" w14:textId="342DAE3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"ERROR: Reference FASTA not found: $REF_FA"</w:t>
      </w:r>
    </w:p>
    <w:p w:rsidR="48148A05" w:rsidP="27A583C2" w:rsidRDefault="48148A05" w14:paraId="70DD0DB2" w14:textId="6CF76F4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48148A05" w:rsidP="27A583C2" w:rsidRDefault="48148A05" w14:paraId="318915F4" w14:textId="5F8E764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7756A47C" w14:textId="5398F678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43786D53" w14:textId="2A6D7EF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48148A05" w:rsidP="27A583C2" w:rsidRDefault="48148A05" w14:paraId="11271DBA" w14:textId="64BE88E4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"RSV Bowtie2 alignment job started at: $(date)"</w:t>
      </w:r>
    </w:p>
    <w:p w:rsidR="48148A05" w:rsidP="27A583C2" w:rsidRDefault="48148A05" w14:paraId="42D87928" w14:textId="04FE3CA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"Working directory: $(pwd)"</w:t>
      </w:r>
    </w:p>
    <w:p w:rsidR="48148A05" w:rsidP="27A583C2" w:rsidRDefault="48148A05" w14:paraId="4A64D7D3" w14:textId="0C4A191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 FASTA: $REF_FA"</w:t>
      </w:r>
    </w:p>
    <w:p w:rsidR="48148A05" w:rsidP="27A583C2" w:rsidRDefault="48148A05" w14:paraId="2DE3297E" w14:textId="2C203C26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"Index base: $INDEX_BASE"</w:t>
      </w:r>
    </w:p>
    <w:p w:rsidR="48148A05" w:rsidP="27A583C2" w:rsidRDefault="48148A05" w14:paraId="19548A54" w14:textId="791CF60D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"Output directory: $OUTDIR"</w:t>
      </w:r>
    </w:p>
    <w:p w:rsidR="48148A05" w:rsidP="27A583C2" w:rsidRDefault="48148A05" w14:paraId="2AC55294" w14:textId="53DE480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5E47D467" w14:textId="47989B7C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7C23D2FD" w14:textId="35E0A329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 path: $(which bowtie2)"</w:t>
      </w:r>
    </w:p>
    <w:p w:rsidR="48148A05" w:rsidP="27A583C2" w:rsidRDefault="48148A05" w14:paraId="1477ABE9" w14:textId="27B4A46A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"Bowtie2-build path: $(which bowtie2-build)"</w:t>
      </w:r>
    </w:p>
    <w:p w:rsidR="48148A05" w:rsidP="27A583C2" w:rsidRDefault="48148A05" w14:paraId="07898432" w14:textId="624756F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"SAMtools path: $(which samtools)"</w:t>
      </w:r>
    </w:p>
    <w:p w:rsidR="27A583C2" w:rsidP="27A583C2" w:rsidRDefault="27A583C2" w14:paraId="180AE81B" w14:textId="55DAEF40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249B086" w14:textId="3740E154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bowtie2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head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48148A05" w:rsidP="27A583C2" w:rsidRDefault="48148A05" w14:paraId="5459D894" w14:textId="055D390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bowtie2-build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head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48148A05" w:rsidP="27A583C2" w:rsidRDefault="48148A05" w14:paraId="6FECD715" w14:textId="2021B6A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samtools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head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48148A05" w:rsidP="27A583C2" w:rsidRDefault="48148A05" w14:paraId="763AA9DB" w14:textId="1351F63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 Build Bowtie2 index if it doesn't already exist</w:t>
      </w:r>
    </w:p>
    <w:p w:rsidR="48148A05" w:rsidP="27A583C2" w:rsidRDefault="48148A05" w14:paraId="1A8C64C8" w14:textId="20E1697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"${INDEX_BASE}.1.bt2"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"${INDEX_BASE}.1.bt2l"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48148A05" w:rsidP="27A583C2" w:rsidRDefault="48148A05" w14:paraId="1305BC3D" w14:textId="7435C20D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"Building Bowtie2 index at $(date)"</w:t>
      </w:r>
    </w:p>
    <w:p w:rsidR="48148A05" w:rsidP="27A583C2" w:rsidRDefault="48148A05" w14:paraId="75C174A6" w14:textId="7FFDBCFC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bowtie2-build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"$REF_FA"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"$INDEX_BASE"</w:t>
      </w:r>
    </w:p>
    <w:p w:rsidR="48148A05" w:rsidP="27A583C2" w:rsidRDefault="48148A05" w14:paraId="588E4F59" w14:textId="11CA09F0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building Bowtie2 index at $(date)"</w:t>
      </w:r>
    </w:p>
    <w:p w:rsidR="48148A05" w:rsidP="27A583C2" w:rsidRDefault="48148A05" w14:paraId="47225F61" w14:textId="6FEA276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else</w:t>
      </w:r>
    </w:p>
    <w:p w:rsidR="48148A05" w:rsidP="27A583C2" w:rsidRDefault="48148A05" w14:paraId="6C8DF30F" w14:textId="199CFA8B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 index already exists. Skipping index build."</w:t>
      </w:r>
    </w:p>
    <w:p w:rsidR="48148A05" w:rsidP="27A583C2" w:rsidRDefault="48148A05" w14:paraId="60E7E74A" w14:textId="4F724BA3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27E8B907" w14:textId="7E18C935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4054571" w14:textId="6F3DD74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shopt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nullglob</w:t>
      </w:r>
    </w:p>
    <w:p w:rsidR="48148A05" w:rsidP="27A583C2" w:rsidRDefault="48148A05" w14:paraId="4089DD23" w14:textId="64B1FAC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r1_files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=(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trimmed_reads/*_R1_001.trimmed.fastq.gz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27A583C2" w:rsidP="27A583C2" w:rsidRDefault="27A583C2" w14:paraId="02B733E7" w14:textId="1285571B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4A09E0D" w14:textId="67E6E296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34138"/>
          <w:sz w:val="18"/>
          <w:szCs w:val="18"/>
          <w:lang w:val="en-US"/>
        </w:rPr>
        <w:t>${#r1_files[@]}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-eq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0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48148A05" w:rsidP="27A583C2" w:rsidRDefault="48148A05" w14:paraId="657F881E" w14:textId="2C704293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"ERROR: No trimmed R1 FASTQ files found in trimmed_reads/"</w:t>
      </w:r>
    </w:p>
    <w:p w:rsidR="48148A05" w:rsidP="27A583C2" w:rsidRDefault="48148A05" w14:paraId="6D02FA60" w14:textId="52CA4A2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48148A05" w:rsidP="27A583C2" w:rsidRDefault="48148A05" w14:paraId="41BD11FF" w14:textId="26C0B74A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7B13B06F" w14:textId="2ACB7863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5111290F" w14:textId="317DF7AA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"Found ${#r1_files[@]} trimmed R1 FASTQ files"</w:t>
      </w:r>
    </w:p>
    <w:p w:rsidR="27A583C2" w:rsidP="27A583C2" w:rsidRDefault="27A583C2" w14:paraId="6CD2B1D2" w14:textId="47691E59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3BD3ACDD" w14:textId="527B0B2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for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r1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in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"${r1_files[@]}"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</w:t>
      </w:r>
    </w:p>
    <w:p w:rsidR="48148A05" w:rsidP="27A583C2" w:rsidRDefault="48148A05" w14:paraId="7912F41F" w14:textId="21547CE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sample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=$(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basename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"$r1"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_R1_001.trimmed.fastq.gz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48148A05" w:rsidP="27A583C2" w:rsidRDefault="48148A05" w14:paraId="4A9CD0F2" w14:textId="1103636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r2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"trimmed_reads/${sample}_R2_001.trimmed.fastq.gz"</w:t>
      </w:r>
    </w:p>
    <w:p w:rsidR="27A583C2" w:rsidP="27A583C2" w:rsidRDefault="27A583C2" w14:paraId="67003C00" w14:textId="0317E11E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32B0C357" w14:textId="1D728C3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"$r2"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48148A05" w:rsidP="27A583C2" w:rsidRDefault="48148A05" w14:paraId="13E5B783" w14:textId="73E0E334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"WARNING: Missing R2 for sample: $sample"</w:t>
      </w:r>
    </w:p>
    <w:p w:rsidR="48148A05" w:rsidP="27A583C2" w:rsidRDefault="48148A05" w14:paraId="41D8DE64" w14:textId="385221A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48148A05" w:rsidP="27A583C2" w:rsidRDefault="48148A05" w14:paraId="52BC9495" w14:textId="3DA95E5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2EEFCB4F" w14:textId="43C50C9F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3D0A7F26" w14:textId="4B65CF9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sam_out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"${OUTDIR}/${sample}.sam"</w:t>
      </w:r>
    </w:p>
    <w:p w:rsidR="48148A05" w:rsidP="27A583C2" w:rsidRDefault="48148A05" w14:paraId="73A1FF8E" w14:textId="6B2F2BE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bam_out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"${OUTDIR}/${sample}.bam"</w:t>
      </w:r>
    </w:p>
    <w:p w:rsidR="48148A05" w:rsidP="27A583C2" w:rsidRDefault="48148A05" w14:paraId="2F8842D8" w14:textId="6A29995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sorted_bam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"${OUTDIR}/${sample}.sorted.bam"</w:t>
      </w:r>
    </w:p>
    <w:p w:rsidR="27A583C2" w:rsidP="27A583C2" w:rsidRDefault="27A583C2" w14:paraId="5409B5C1" w14:textId="1F48D476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DE5596C" w14:textId="1FF68E0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"${sorted_bam}.bai"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48148A05" w:rsidP="27A583C2" w:rsidRDefault="48148A05" w14:paraId="19B7DE5D" w14:textId="54B5E382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"Skipping already aligned sample: $sample"</w:t>
      </w:r>
    </w:p>
    <w:p w:rsidR="48148A05" w:rsidP="27A583C2" w:rsidRDefault="48148A05" w14:paraId="11ACA269" w14:textId="7F9552B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48148A05" w:rsidP="27A583C2" w:rsidRDefault="48148A05" w14:paraId="2AECC964" w14:textId="41A52A9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35409FBB" w14:textId="4129D19B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DE5A775" w14:textId="6D439F4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48148A05" w:rsidP="27A583C2" w:rsidRDefault="48148A05" w14:paraId="4D591FDB" w14:textId="3ECCC7A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"Aligning sample: $sample at $(date)"</w:t>
      </w:r>
    </w:p>
    <w:p w:rsidR="48148A05" w:rsidP="27A583C2" w:rsidRDefault="48148A05" w14:paraId="54AFB618" w14:textId="752A84F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"R1: $r1"</w:t>
      </w:r>
    </w:p>
    <w:p w:rsidR="48148A05" w:rsidP="27A583C2" w:rsidRDefault="48148A05" w14:paraId="635089A5" w14:textId="4B448348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"R2: $r2"</w:t>
      </w:r>
    </w:p>
    <w:p w:rsidR="48148A05" w:rsidP="27A583C2" w:rsidRDefault="48148A05" w14:paraId="558A1B06" w14:textId="37E00536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48148A05" w:rsidP="27A583C2" w:rsidRDefault="48148A05" w14:paraId="2EE8CF3D" w14:textId="2ECA3376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bowtie2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48148A05" w:rsidP="27A583C2" w:rsidRDefault="48148A05" w14:paraId="7A0A5B73" w14:textId="00057A93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-x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"$INDEX_BASE"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48148A05" w:rsidP="27A583C2" w:rsidRDefault="48148A05" w14:paraId="2A484765" w14:textId="24AEFA09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-1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"$r1"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48148A05" w:rsidP="27A583C2" w:rsidRDefault="48148A05" w14:paraId="5D6D4EFE" w14:textId="69AB776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-2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"$r2"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48148A05" w:rsidP="27A583C2" w:rsidRDefault="48148A05" w14:paraId="1D391E65" w14:textId="1D9D3D9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4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48148A05" w:rsidP="27A583C2" w:rsidRDefault="48148A05" w14:paraId="7A9EBC78" w14:textId="52E32E8C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</w:p>
    <w:p w:rsidR="27A583C2" w:rsidP="27A583C2" w:rsidRDefault="27A583C2" w14:paraId="03431052" w14:textId="03CCD139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3E3B5FB3" w14:textId="4947B485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view -@ 4 -bS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&gt;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48148A05" w:rsidP="27A583C2" w:rsidRDefault="48148A05" w14:paraId="3E45EB93" w14:textId="4F83242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sort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-@ 4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48148A05" w:rsidP="27A583C2" w:rsidRDefault="48148A05" w14:paraId="718ACA78" w14:textId="07C5F28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index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</w:p>
    <w:p w:rsidR="27A583C2" w:rsidP="27A583C2" w:rsidRDefault="27A583C2" w14:paraId="2C3C8004" w14:textId="44E5503F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226946FA" w14:textId="658EB5B7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rm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27A583C2" w:rsidP="27A583C2" w:rsidRDefault="27A583C2" w14:paraId="7CFD07DA" w14:textId="62296962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6A6A7A7F" w14:textId="5DCED55A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sample: $sample at $(date)"</w:t>
      </w:r>
    </w:p>
    <w:p w:rsidR="48148A05" w:rsidP="27A583C2" w:rsidRDefault="48148A05" w14:paraId="161A27F8" w14:textId="48212F31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done</w:t>
      </w:r>
    </w:p>
    <w:p w:rsidR="27A583C2" w:rsidP="27A583C2" w:rsidRDefault="27A583C2" w14:paraId="5A987A95" w14:textId="7E51A8B8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53EB2A83" w14:textId="78565F4E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48148A05" w:rsidP="27A583C2" w:rsidRDefault="48148A05" w14:paraId="3ADDC9D0" w14:textId="7141D97A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"All RSV alignments completed at $(date)"</w:t>
      </w:r>
    </w:p>
    <w:p w:rsidR="48148A05" w:rsidP="27A583C2" w:rsidRDefault="48148A05" w14:paraId="3C24A475" w14:textId="01BC3F20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"Output BAM files are in: /rds/general/user/pdg25/ephemeral/alignments_rsv"</w:t>
      </w:r>
    </w:p>
    <w:p w:rsidR="48148A05" w:rsidP="27A583C2" w:rsidRDefault="48148A05" w14:paraId="0338607E" w14:textId="723CCD70">
      <w:pPr>
        <w:bidi w:val="0"/>
        <w:spacing w:before="0" w:beforeAutospacing="off" w:after="0" w:afterAutospacing="off"/>
        <w:jc w:val="left"/>
      </w:pP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48148A05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1DC536C6" w14:textId="7947F77B">
      <w:pPr>
        <w:bidi w:val="0"/>
        <w:spacing w:before="0" w:beforeAutospacing="off" w:after="0" w:afterAutospacing="off"/>
        <w:jc w:val="left"/>
      </w:pPr>
    </w:p>
    <w:p w:rsidR="27A583C2" w:rsidP="27A583C2" w:rsidRDefault="27A583C2" w14:paraId="39DEA128" w14:textId="229B17E2">
      <w:pPr>
        <w:bidi w:val="0"/>
        <w:spacing w:before="0" w:beforeAutospacing="off" w:after="0" w:afterAutospacing="off"/>
        <w:jc w:val="left"/>
      </w:pPr>
    </w:p>
    <w:p w:rsidR="48148A05" w:rsidP="27A583C2" w:rsidRDefault="48148A05" w14:paraId="0D68FD7F" w14:textId="603639D4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>This script:</w:t>
      </w:r>
    </w:p>
    <w:p w:rsidR="48148A05" w:rsidP="27A583C2" w:rsidRDefault="48148A05" w14:paraId="6F896E30" w14:textId="6DB91BA4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808080" w:themeColor="background1" w:themeTint="FF" w:themeShade="80"/>
          <w:sz w:val="30"/>
          <w:szCs w:val="30"/>
          <w:lang w:val="en-US"/>
        </w:rPr>
        <w:t xml:space="preserve">Loads modules: </w:t>
      </w:r>
    </w:p>
    <w:p w:rsidR="48148A05" w:rsidP="27A583C2" w:rsidRDefault="48148A05" w14:paraId="593C325C" w14:textId="2C900B33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module load tools/prod </w:t>
      </w:r>
    </w:p>
    <w:p w:rsidR="48148A05" w:rsidP="27A583C2" w:rsidRDefault="48148A05" w14:paraId="05DC5BDB" w14:textId="2FFF6FAE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module load Bowtie2/2.5.1-GCC-12.3.0 </w:t>
      </w:r>
    </w:p>
    <w:p w:rsidR="48148A05" w:rsidP="27A583C2" w:rsidRDefault="48148A05" w14:paraId="1D624BD1" w14:textId="22D8CDCE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module load </w:t>
      </w: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SAMtools</w:t>
      </w: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/1.18-GCC-12.3.0</w:t>
      </w:r>
    </w:p>
    <w:p w:rsidR="48148A05" w:rsidP="27A583C2" w:rsidRDefault="48148A05" w14:paraId="26980ACE" w14:textId="5A23742C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Buils bowtie2 index </w:t>
      </w:r>
    </w:p>
    <w:p w:rsidR="48148A05" w:rsidP="27A583C2" w:rsidRDefault="48148A05" w14:paraId="37033200" w14:textId="732B7DF3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From reference/rsv/KM360090.1_genome.fa</w:t>
      </w:r>
    </w:p>
    <w:p w:rsidR="48148A05" w:rsidP="27A583C2" w:rsidRDefault="48148A05" w14:paraId="585767E8" w14:textId="2F6E86BF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To reference/rsv/index/KM360090.1_rsv.*</w:t>
      </w:r>
    </w:p>
    <w:p w:rsidR="48148A05" w:rsidP="27A583C2" w:rsidRDefault="48148A05" w14:paraId="6B90A288" w14:textId="75F1E8E6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Aligns paired-end trimmed reads</w:t>
      </w:r>
    </w:p>
    <w:p w:rsidR="48148A05" w:rsidP="27A583C2" w:rsidRDefault="48148A05" w14:paraId="1F4D3B86" w14:textId="494AC4EA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it looks for:</w:t>
      </w:r>
    </w:p>
    <w:p w:rsidR="48148A05" w:rsidP="27A583C2" w:rsidRDefault="48148A05" w14:paraId="5A8C5F06" w14:textId="446AB25B">
      <w:pPr>
        <w:pStyle w:val="ListParagraph"/>
        <w:numPr>
          <w:ilvl w:val="3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trimmed_reads/*_R1_001.trimmed.fastq.gz</w:t>
      </w:r>
    </w:p>
    <w:p w:rsidR="48148A05" w:rsidP="27A583C2" w:rsidRDefault="48148A05" w14:paraId="25994EA7" w14:textId="476E8487">
      <w:pPr>
        <w:pStyle w:val="ListParagraph"/>
        <w:numPr>
          <w:ilvl w:val="3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matching R2</w:t>
      </w:r>
    </w:p>
    <w:p w:rsidR="48148A05" w:rsidP="27A583C2" w:rsidRDefault="48148A05" w14:paraId="409359DD" w14:textId="43CD66F0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Produces sorted/indexed BAM files</w:t>
      </w:r>
    </w:p>
    <w:p w:rsidR="48148A05" w:rsidP="27A583C2" w:rsidRDefault="48148A05" w14:paraId="6481D3FC" w14:textId="5EDBD5B6">
      <w:pPr>
        <w:pStyle w:val="ListParagraph"/>
        <w:numPr>
          <w:ilvl w:val="2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For each sample:</w:t>
      </w:r>
    </w:p>
    <w:p w:rsidR="48148A05" w:rsidP="27A583C2" w:rsidRDefault="48148A05" w14:paraId="54FE329F" w14:textId="2CFB7629">
      <w:pPr>
        <w:pStyle w:val="ListParagraph"/>
        <w:numPr>
          <w:ilvl w:val="3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sample.sorted.bam</w:t>
      </w:r>
    </w:p>
    <w:p w:rsidR="48148A05" w:rsidP="27A583C2" w:rsidRDefault="48148A05" w14:paraId="0FB08C56" w14:textId="2EC4CCB3">
      <w:pPr>
        <w:pStyle w:val="ListParagraph"/>
        <w:numPr>
          <w:ilvl w:val="3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sample.sorted.bam.bai</w:t>
      </w:r>
    </w:p>
    <w:p w:rsidR="48148A05" w:rsidP="27A583C2" w:rsidRDefault="48148A05" w14:paraId="718D12E7" w14:textId="4DB902F1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Before </w:t>
      </w: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submitting</w:t>
      </w: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, I checked syntax: bash -n bowtie2_rsv_align.pbs</w:t>
      </w:r>
    </w:p>
    <w:p w:rsidR="48148A05" w:rsidP="27A583C2" w:rsidRDefault="48148A05" w14:paraId="76A97F1E" w14:textId="1F17FB87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No output meant all clear</w:t>
      </w:r>
    </w:p>
    <w:p w:rsidR="48148A05" w:rsidP="27A583C2" w:rsidRDefault="48148A05" w14:paraId="6B94B19D" w14:textId="27EDA009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Submitted</w:t>
      </w: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PBS script: qsub bowtie2_rsv_align.pbs</w:t>
      </w:r>
    </w:p>
    <w:p w:rsidR="48148A05" w:rsidP="27A583C2" w:rsidRDefault="48148A05" w14:paraId="0ADC12AF" w14:textId="03553E40">
      <w:pPr>
        <w:pStyle w:val="ListParagraph"/>
        <w:numPr>
          <w:ilvl w:val="1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27A583C2" w:rsidR="48148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Job ID </w:t>
      </w:r>
      <w:r w:rsidRPr="27A583C2" w:rsidR="48148A05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  <w:t>3238586.pbs-7</w:t>
      </w:r>
    </w:p>
    <w:p w:rsidR="0B02E096" w:rsidP="27A583C2" w:rsidRDefault="0B02E096" w14:paraId="4F998ACA" w14:textId="7E6F844A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0B02E0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Job stopped immediately</w:t>
      </w:r>
    </w:p>
    <w:p w:rsidR="0B02E096" w:rsidP="27A583C2" w:rsidRDefault="0B02E096" w14:paraId="100033E4" w14:textId="532E7D80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0B02E0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Changed script to </w:t>
      </w:r>
    </w:p>
    <w:p w:rsidR="0B02E096" w:rsidP="27A583C2" w:rsidRDefault="0B02E096" w14:paraId="5F7E7734" w14:textId="0992230B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7A583C2" w:rsidR="0B02E0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Input: </w:t>
      </w:r>
    </w:p>
    <w:p w:rsidR="0B02E096" w:rsidP="27A583C2" w:rsidRDefault="0B02E096" w14:paraId="07A3C07B" w14:textId="125A97F6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#!/bin/bash</w:t>
      </w:r>
    </w:p>
    <w:p w:rsidR="0B02E096" w:rsidP="27A583C2" w:rsidRDefault="0B02E096" w14:paraId="7BFCAE85" w14:textId="6F6CE868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-N bowtie2_rsv</w:t>
      </w:r>
    </w:p>
    <w:p w:rsidR="0B02E096" w:rsidP="27A583C2" w:rsidRDefault="0B02E096" w14:paraId="1AFF4159" w14:textId="6C639E0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-o /rds/general/user/pdg25/ephemeral/logs/bowtie2_rsv.out</w:t>
      </w:r>
    </w:p>
    <w:p w:rsidR="0B02E096" w:rsidP="27A583C2" w:rsidRDefault="0B02E096" w14:paraId="7ABA0763" w14:textId="6E32034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-e /rds/general/user/pdg25/ephemeral/logs/bowtie2_rsv.err</w:t>
      </w:r>
    </w:p>
    <w:p w:rsidR="0B02E096" w:rsidP="27A583C2" w:rsidRDefault="0B02E096" w14:paraId="36327C8F" w14:textId="3DFB5F39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select=1:ncpus=4:mem=16gb</w:t>
      </w:r>
    </w:p>
    <w:p w:rsidR="0B02E096" w:rsidP="27A583C2" w:rsidRDefault="0B02E096" w14:paraId="01CD4413" w14:textId="65FFE131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walltime=12:00:00</w:t>
      </w:r>
    </w:p>
    <w:p w:rsidR="27A583C2" w:rsidP="27A583C2" w:rsidRDefault="27A583C2" w14:paraId="621480EC" w14:textId="619711BD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00154990" w14:textId="6157E4A5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set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-euxo pipefail</w:t>
      </w:r>
    </w:p>
    <w:p w:rsidR="27A583C2" w:rsidP="27A583C2" w:rsidRDefault="27A583C2" w14:paraId="4DAEA86D" w14:textId="11B3EFCB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47D21A5E" w14:textId="419E5CF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cd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/rds/general/user/pdg25/ephemeral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27A583C2" w:rsidP="27A583C2" w:rsidRDefault="27A583C2" w14:paraId="127190D7" w14:textId="2B1D4EBE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5ED70A62" w14:textId="14FF01DD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source /etc/profile.d/modules.sh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0B02E096" w:rsidP="27A583C2" w:rsidRDefault="0B02E096" w14:paraId="21620719" w14:textId="0D91D48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purge</w:t>
      </w:r>
    </w:p>
    <w:p w:rsidR="0B02E096" w:rsidP="27A583C2" w:rsidRDefault="0B02E096" w14:paraId="18427B5A" w14:textId="6E4A7F96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tools/prod</w:t>
      </w:r>
    </w:p>
    <w:p w:rsidR="0B02E096" w:rsidP="27A583C2" w:rsidRDefault="0B02E096" w14:paraId="7C716DB9" w14:textId="6D431BF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Bowtie2/2.5.1-GCC-12.3.0</w:t>
      </w:r>
    </w:p>
    <w:p w:rsidR="0B02E096" w:rsidP="27A583C2" w:rsidRDefault="0B02E096" w14:paraId="25BF62C1" w14:textId="53DEE7B2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SAMtools/1.18-GCC-12.3.0</w:t>
      </w:r>
    </w:p>
    <w:p w:rsidR="27A583C2" w:rsidP="27A583C2" w:rsidRDefault="27A583C2" w14:paraId="1BF32F4B" w14:textId="6CDB39A5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2C3A62BB" w14:textId="420E8BEA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mkdir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logs alignments_rsv reference/rsv/index</w:t>
      </w:r>
    </w:p>
    <w:p w:rsidR="27A583C2" w:rsidP="27A583C2" w:rsidRDefault="27A583C2" w14:paraId="13844693" w14:textId="4D761D18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2918F8A0" w14:textId="0502B55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REF_FA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"reference/rsv/KM360090.1_genome.fa"</w:t>
      </w:r>
    </w:p>
    <w:p w:rsidR="0B02E096" w:rsidP="27A583C2" w:rsidRDefault="0B02E096" w14:paraId="5F4A736A" w14:textId="08313E9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INDEX_BASE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"reference/rsv/index/KM360090.1_rsv"</w:t>
      </w:r>
    </w:p>
    <w:p w:rsidR="0B02E096" w:rsidP="27A583C2" w:rsidRDefault="0B02E096" w14:paraId="631060D6" w14:textId="695B0DD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OUTDIR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"alignments_rsv"</w:t>
      </w:r>
    </w:p>
    <w:p w:rsidR="27A583C2" w:rsidP="27A583C2" w:rsidRDefault="27A583C2" w14:paraId="6C56CDBC" w14:textId="1ACBF270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549DF2A6" w14:textId="14F328E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"$REF_FA"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0B02E096" w:rsidP="27A583C2" w:rsidRDefault="0B02E096" w14:paraId="57761E5C" w14:textId="55D725C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"ERROR: Reference FASTA not found: $REF_FA"</w:t>
      </w:r>
    </w:p>
    <w:p w:rsidR="0B02E096" w:rsidP="27A583C2" w:rsidRDefault="0B02E096" w14:paraId="0049BDCE" w14:textId="6138B6A1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0B02E096" w:rsidP="27A583C2" w:rsidRDefault="0B02E096" w14:paraId="1154F50B" w14:textId="0CAE31B6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69BC9DF1" w14:textId="5089FFE9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3C0E3092" w14:textId="73C497B6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0B02E096" w:rsidP="27A583C2" w:rsidRDefault="0B02E096" w14:paraId="3408543B" w14:textId="67B4154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"RSV Bowtie2 alignment job started at: $(date)"</w:t>
      </w:r>
    </w:p>
    <w:p w:rsidR="0B02E096" w:rsidP="27A583C2" w:rsidRDefault="0B02E096" w14:paraId="325B84C1" w14:textId="7DA0A472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"Working directory: $(pwd)"</w:t>
      </w:r>
    </w:p>
    <w:p w:rsidR="0B02E096" w:rsidP="27A583C2" w:rsidRDefault="0B02E096" w14:paraId="1A795E42" w14:textId="1C14381E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 FASTA: $REF_FA"</w:t>
      </w:r>
    </w:p>
    <w:p w:rsidR="0B02E096" w:rsidP="27A583C2" w:rsidRDefault="0B02E096" w14:paraId="5C33F287" w14:textId="688B84EB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"Index base: $INDEX_BASE"</w:t>
      </w:r>
    </w:p>
    <w:p w:rsidR="0B02E096" w:rsidP="27A583C2" w:rsidRDefault="0B02E096" w14:paraId="48614880" w14:textId="2228440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"Output directory: $OUTDIR"</w:t>
      </w:r>
    </w:p>
    <w:p w:rsidR="0B02E096" w:rsidP="27A583C2" w:rsidRDefault="0B02E096" w14:paraId="5AF503FD" w14:textId="403BE8A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5D620CA6" w14:textId="526DA78D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52A07840" w14:textId="6E02F9EE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 path: $(which bowtie2)"</w:t>
      </w:r>
    </w:p>
    <w:p w:rsidR="0B02E096" w:rsidP="27A583C2" w:rsidRDefault="0B02E096" w14:paraId="247B86A6" w14:textId="7C1FD0CD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"Bowtie2-build path: $(which bowtie2-build)"</w:t>
      </w:r>
    </w:p>
    <w:p w:rsidR="0B02E096" w:rsidP="27A583C2" w:rsidRDefault="0B02E096" w14:paraId="0E3865CC" w14:textId="674F128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"SAMtools path: $(which samtools)"</w:t>
      </w:r>
    </w:p>
    <w:p w:rsidR="27A583C2" w:rsidP="27A583C2" w:rsidRDefault="27A583C2" w14:paraId="16889EBF" w14:textId="13B92CC5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081AD4E0" w14:textId="6F19355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bowtie2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0B02E096" w:rsidP="27A583C2" w:rsidRDefault="0B02E096" w14:paraId="77EB652D" w14:textId="287C0916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bowtie2-build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0B02E096" w:rsidP="27A583C2" w:rsidRDefault="0B02E096" w14:paraId="1DCD118C" w14:textId="40912BF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samtools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0B02E096" w:rsidP="27A583C2" w:rsidRDefault="0B02E096" w14:paraId="4E355E6B" w14:textId="1847F07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 Build Bowtie2 index if it doesn't already exist</w:t>
      </w:r>
    </w:p>
    <w:p w:rsidR="0B02E096" w:rsidP="27A583C2" w:rsidRDefault="0B02E096" w14:paraId="134F726B" w14:textId="6207FFD2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"${INDEX_BASE}.1.bt2"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"${INDEX_BASE}.1.bt2l"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0B02E096" w:rsidP="27A583C2" w:rsidRDefault="0B02E096" w14:paraId="19748F1A" w14:textId="6E45A6B2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"Building Bowtie2 index at $(date)"</w:t>
      </w:r>
    </w:p>
    <w:p w:rsidR="0B02E096" w:rsidP="27A583C2" w:rsidRDefault="0B02E096" w14:paraId="7C53E8D7" w14:textId="54451C2A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bowtie2-build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"$REF_FA"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"$INDEX_BASE"</w:t>
      </w:r>
    </w:p>
    <w:p w:rsidR="0B02E096" w:rsidP="27A583C2" w:rsidRDefault="0B02E096" w14:paraId="13D454AF" w14:textId="4FD68B1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building Bowtie2 index at $(date)"</w:t>
      </w:r>
    </w:p>
    <w:p w:rsidR="0B02E096" w:rsidP="27A583C2" w:rsidRDefault="0B02E096" w14:paraId="64E69577" w14:textId="00DEDBB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else</w:t>
      </w:r>
    </w:p>
    <w:p w:rsidR="0B02E096" w:rsidP="27A583C2" w:rsidRDefault="0B02E096" w14:paraId="2555234E" w14:textId="5BBDE898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 index already exists. Skipping index build."</w:t>
      </w:r>
    </w:p>
    <w:p w:rsidR="0B02E096" w:rsidP="27A583C2" w:rsidRDefault="0B02E096" w14:paraId="72626D08" w14:textId="35992F91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531C3FFE" w14:textId="44FDE3AF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572CBE00" w14:textId="36AA5E0A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shopt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nullglob</w:t>
      </w:r>
    </w:p>
    <w:p w:rsidR="0B02E096" w:rsidP="27A583C2" w:rsidRDefault="0B02E096" w14:paraId="0C7C6FCD" w14:textId="7319256E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r1_files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=(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trimmed_reads/*_R1_001.trimmed.fastq.gz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27A583C2" w:rsidP="27A583C2" w:rsidRDefault="27A583C2" w14:paraId="2502B697" w14:textId="7614FC87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3C93D9B4" w14:textId="17DE76E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34138"/>
          <w:sz w:val="18"/>
          <w:szCs w:val="18"/>
          <w:lang w:val="en-US"/>
        </w:rPr>
        <w:t>${#r1_files[@]}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-eq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0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0B02E096" w:rsidP="27A583C2" w:rsidRDefault="0B02E096" w14:paraId="05970633" w14:textId="349B4498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"ERROR: No trimmed R1 FASTQ files found in trimmed_reads/"</w:t>
      </w:r>
    </w:p>
    <w:p w:rsidR="0B02E096" w:rsidP="27A583C2" w:rsidRDefault="0B02E096" w14:paraId="6103B4CC" w14:textId="1AAF459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0B02E096" w:rsidP="27A583C2" w:rsidRDefault="0B02E096" w14:paraId="5DEA8958" w14:textId="5A1382A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5B39535A" w14:textId="4428A77A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68C9F14A" w14:textId="6753DE5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"Found ${#r1_files[@]} trimmed R1 FASTQ files"</w:t>
      </w:r>
    </w:p>
    <w:p w:rsidR="27A583C2" w:rsidP="27A583C2" w:rsidRDefault="27A583C2" w14:paraId="2BDBABA8" w14:textId="1EE53DEB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1CC1256A" w14:textId="42DA142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for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r1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in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"${r1_files[@]}"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</w:t>
      </w:r>
    </w:p>
    <w:p w:rsidR="0B02E096" w:rsidP="27A583C2" w:rsidRDefault="0B02E096" w14:paraId="16157714" w14:textId="6F8B1A1A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sample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=$(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basename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"$r1"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_R1_001.trimmed.fastq.gz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0B02E096" w:rsidP="27A583C2" w:rsidRDefault="0B02E096" w14:paraId="4E1A2219" w14:textId="15C34733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r2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"trimmed_reads/${sample}_R2_001.trimmed.fastq.gz"</w:t>
      </w:r>
    </w:p>
    <w:p w:rsidR="27A583C2" w:rsidP="27A583C2" w:rsidRDefault="27A583C2" w14:paraId="5688666A" w14:textId="0B63FE57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76DAF805" w14:textId="7BE5FFE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"$r2"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0B02E096" w:rsidP="27A583C2" w:rsidRDefault="0B02E096" w14:paraId="762B5F7E" w14:textId="3249748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"WARNING: Missing R2 for sample: $sample"</w:t>
      </w:r>
    </w:p>
    <w:p w:rsidR="0B02E096" w:rsidP="27A583C2" w:rsidRDefault="0B02E096" w14:paraId="012D209A" w14:textId="7A02B7D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0B02E096" w:rsidP="27A583C2" w:rsidRDefault="0B02E096" w14:paraId="22579665" w14:textId="7A2873F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7DDD9694" w14:textId="7C0A890F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21936A00" w14:textId="54E1504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sam_out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"${OUTDIR}/${sample}.sam"</w:t>
      </w:r>
    </w:p>
    <w:p w:rsidR="0B02E096" w:rsidP="27A583C2" w:rsidRDefault="0B02E096" w14:paraId="49C27DF2" w14:textId="2EB46595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bam_out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"${OUTDIR}/${sample}.bam"</w:t>
      </w:r>
    </w:p>
    <w:p w:rsidR="0B02E096" w:rsidP="27A583C2" w:rsidRDefault="0B02E096" w14:paraId="07DAD4FF" w14:textId="428A2543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sorted_bam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"${OUTDIR}/${sample}.sorted.bam"</w:t>
      </w:r>
    </w:p>
    <w:p w:rsidR="27A583C2" w:rsidP="27A583C2" w:rsidRDefault="27A583C2" w14:paraId="1A7B29E9" w14:textId="70A41977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233739F0" w14:textId="5316B77E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"${sorted_bam}.bai"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0B02E096" w:rsidP="27A583C2" w:rsidRDefault="0B02E096" w14:paraId="3B81A331" w14:textId="26809D7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"Skipping already aligned sample: $sample"</w:t>
      </w:r>
    </w:p>
    <w:p w:rsidR="0B02E096" w:rsidP="27A583C2" w:rsidRDefault="0B02E096" w14:paraId="7FDB6273" w14:textId="1B712413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0B02E096" w:rsidP="27A583C2" w:rsidRDefault="0B02E096" w14:paraId="00E2D7CE" w14:textId="6E6C8D7D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68413757" w14:textId="2FF50D6C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5D6DCECE" w14:textId="23F6971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0B02E096" w:rsidP="27A583C2" w:rsidRDefault="0B02E096" w14:paraId="3A2D271C" w14:textId="17F013B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"Aligning sample: $sample at $(date)"</w:t>
      </w:r>
    </w:p>
    <w:p w:rsidR="0B02E096" w:rsidP="27A583C2" w:rsidRDefault="0B02E096" w14:paraId="1D8D42F5" w14:textId="2731102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"R1: $r1"</w:t>
      </w:r>
    </w:p>
    <w:p w:rsidR="0B02E096" w:rsidP="27A583C2" w:rsidRDefault="0B02E096" w14:paraId="2CFEC13E" w14:textId="47EDBF7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"R2: $r2"</w:t>
      </w:r>
    </w:p>
    <w:p w:rsidR="0B02E096" w:rsidP="27A583C2" w:rsidRDefault="0B02E096" w14:paraId="04F41E8F" w14:textId="2A67CEC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14A6FB5E" w14:textId="7C31F07E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685F7A72" w14:textId="6CF0B551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bowtie2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0B02E096" w:rsidP="27A583C2" w:rsidRDefault="0B02E096" w14:paraId="158C0D33" w14:textId="049FF285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-x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"$INDEX_BASE"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0B02E096" w:rsidP="27A583C2" w:rsidRDefault="0B02E096" w14:paraId="2B2D7173" w14:textId="15EC1E1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-1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"$r1"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0B02E096" w:rsidP="27A583C2" w:rsidRDefault="0B02E096" w14:paraId="7B1F3149" w14:textId="3D1B490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-2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"$r2"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0B02E096" w:rsidP="27A583C2" w:rsidRDefault="0B02E096" w14:paraId="043FCB67" w14:textId="40FB69B4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4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0B02E096" w:rsidP="27A583C2" w:rsidRDefault="0B02E096" w14:paraId="18BD3B86" w14:textId="7215E645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</w:p>
    <w:p w:rsidR="27A583C2" w:rsidP="27A583C2" w:rsidRDefault="27A583C2" w14:paraId="161A3C12" w14:textId="40DA3249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281A9DEE" w14:textId="2D8AA9E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view -@ 4 -bS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&gt;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0B02E096" w:rsidP="27A583C2" w:rsidRDefault="0B02E096" w14:paraId="508FD209" w14:textId="1B37459C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sort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-@ 4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0B02E096" w:rsidP="27A583C2" w:rsidRDefault="0B02E096" w14:paraId="17860D61" w14:textId="1C7A3C20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index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</w:p>
    <w:p w:rsidR="27A583C2" w:rsidP="27A583C2" w:rsidRDefault="27A583C2" w14:paraId="7253293F" w14:textId="5B26ADEE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07EC5849" w14:textId="31D195AF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rm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27A583C2" w:rsidP="27A583C2" w:rsidRDefault="27A583C2" w14:paraId="08328CA9" w14:textId="5EF6EECF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6ADAE4B7" w14:textId="14A6D1E2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sample: $sample at $(date)"</w:t>
      </w:r>
    </w:p>
    <w:p w:rsidR="0B02E096" w:rsidP="27A583C2" w:rsidRDefault="0B02E096" w14:paraId="625C5BB2" w14:textId="61E1E1E7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done</w:t>
      </w:r>
    </w:p>
    <w:p w:rsidR="27A583C2" w:rsidP="27A583C2" w:rsidRDefault="27A583C2" w14:paraId="41F6D5D6" w14:textId="340EFC68">
      <w:pPr>
        <w:bidi w:val="0"/>
        <w:spacing w:before="0" w:beforeAutospacing="off" w:after="0" w:afterAutospacing="off"/>
        <w:jc w:val="left"/>
      </w:pPr>
    </w:p>
    <w:p w:rsidR="0B02E096" w:rsidP="27A583C2" w:rsidRDefault="0B02E096" w14:paraId="5955DB32" w14:textId="77AA42B9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0B02E096" w:rsidP="27A583C2" w:rsidRDefault="0B02E096" w14:paraId="60F23FC8" w14:textId="1AB6138D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"All RSV alignments completed at $(date)"</w:t>
      </w:r>
    </w:p>
    <w:p w:rsidR="0B02E096" w:rsidP="27A583C2" w:rsidRDefault="0B02E096" w14:paraId="41783481" w14:textId="429E700D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"Output BAM files are in: /rds/general/user/pdg25/ephemeral/alignments_rsv"</w:t>
      </w:r>
    </w:p>
    <w:p w:rsidR="0B02E096" w:rsidP="27A583C2" w:rsidRDefault="0B02E096" w14:paraId="4369F560" w14:textId="612FC94D">
      <w:pPr>
        <w:bidi w:val="0"/>
        <w:spacing w:before="0" w:beforeAutospacing="off" w:after="0" w:afterAutospacing="off"/>
        <w:jc w:val="left"/>
      </w:pP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0B02E096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0B02E096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0173D655" w14:textId="0AB6B825">
      <w:pPr>
        <w:bidi w:val="0"/>
        <w:spacing w:before="0" w:beforeAutospacing="off" w:after="0" w:afterAutospacing="off"/>
        <w:jc w:val="left"/>
      </w:pPr>
    </w:p>
    <w:p w:rsidR="3A259ADA" w:rsidP="27A583C2" w:rsidRDefault="3A259ADA" w14:paraId="34C90243" w14:textId="4E3E75FD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This just replaced</w:t>
      </w:r>
    </w:p>
    <w:p w:rsidR="3A259ADA" w:rsidP="27A583C2" w:rsidRDefault="3A259ADA" w14:paraId="38EA6699" w14:textId="7E7724AD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bowtie2 --version | head -n 1 </w:t>
      </w:r>
    </w:p>
    <w:p w:rsidR="3A259ADA" w:rsidP="27A583C2" w:rsidRDefault="3A259ADA" w14:paraId="5A2DE39D" w14:textId="264A8168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bowtie2-build --version | head -n 1 </w:t>
      </w:r>
    </w:p>
    <w:p w:rsidR="3A259ADA" w:rsidP="27A583C2" w:rsidRDefault="3A259ADA" w14:paraId="782A4CCB" w14:textId="07D13A11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samtools --version | head -n 1</w:t>
      </w:r>
    </w:p>
    <w:p w:rsidR="3A259ADA" w:rsidP="27A583C2" w:rsidRDefault="3A259ADA" w14:paraId="394C7E08" w14:textId="53B767D7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To this</w:t>
      </w:r>
    </w:p>
    <w:p w:rsidR="3A259ADA" w:rsidP="27A583C2" w:rsidRDefault="3A259ADA" w14:paraId="37194350" w14:textId="665B570F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bowtie2 --version || true </w:t>
      </w:r>
    </w:p>
    <w:p w:rsidR="3A259ADA" w:rsidP="27A583C2" w:rsidRDefault="3A259ADA" w14:paraId="714B7210" w14:textId="679B1579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bowtie2-build --version || true </w:t>
      </w:r>
    </w:p>
    <w:p w:rsidR="3A259ADA" w:rsidP="27A583C2" w:rsidRDefault="3A259ADA" w14:paraId="0E45A433" w14:textId="47160F67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samtools --version || true</w:t>
      </w:r>
    </w:p>
    <w:p w:rsidR="3A259ADA" w:rsidP="27A583C2" w:rsidRDefault="3A259ADA" w14:paraId="21967799" w14:textId="6A9B09B1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The issue was</w:t>
      </w:r>
    </w:p>
    <w:p w:rsidR="3A259ADA" w:rsidP="27A583C2" w:rsidRDefault="3A259ADA" w14:paraId="4E2D263D" w14:textId="66422F2F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Because your script uses:</w:t>
      </w:r>
    </w:p>
    <w:p w:rsidR="3A259ADA" w:rsidP="27A583C2" w:rsidRDefault="3A259ADA" w14:paraId="2C2DFA91" w14:textId="241D22C7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set -</w:t>
      </w: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euo</w:t>
      </w: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pipefail</w:t>
      </w:r>
    </w:p>
    <w:p w:rsidR="3A259ADA" w:rsidP="27A583C2" w:rsidRDefault="3A259ADA" w14:paraId="1CC01DD2" w14:textId="22184E54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and also runs:</w:t>
      </w:r>
    </w:p>
    <w:p w:rsidR="3A259ADA" w:rsidP="27A583C2" w:rsidRDefault="3A259ADA" w14:paraId="1EC983F7" w14:textId="13A7CD71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bowtie2-build --version | head -n 1</w:t>
      </w:r>
    </w:p>
    <w:p w:rsidR="3A259ADA" w:rsidP="27A583C2" w:rsidRDefault="3A259ADA" w14:paraId="038BC5D0" w14:textId="04EFF93F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Some programs write more than one line for --version. When piped into head -n 1, the upstream command can get a broken pipe and exit with a non-zero code. With:</w:t>
      </w:r>
    </w:p>
    <w:p w:rsidR="3A259ADA" w:rsidP="27A583C2" w:rsidRDefault="3A259ADA" w14:paraId="22E27202" w14:textId="041F49C3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set -o pipefail</w:t>
      </w:r>
    </w:p>
    <w:p w:rsidR="3A259ADA" w:rsidP="27A583C2" w:rsidRDefault="3A259ADA" w14:paraId="45326000" w14:textId="726E9A41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that non-zero status makes the whole script exit.</w:t>
      </w:r>
    </w:p>
    <w:p w:rsidR="3A259ADA" w:rsidP="27A583C2" w:rsidRDefault="3A259ADA" w14:paraId="4676874E" w14:textId="60B5E550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A25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 this is a debug/version-check pipeline issue, not a Bowtie2 alignment problem.</w:t>
      </w:r>
    </w:p>
    <w:p w:rsidR="317A85F3" w:rsidP="27A583C2" w:rsidRDefault="317A85F3" w14:paraId="283DE1D8" w14:textId="70F5F4C2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317A85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Submitted the PBS script again</w:t>
      </w:r>
    </w:p>
    <w:p w:rsidR="317A85F3" w:rsidP="27A583C2" w:rsidRDefault="317A85F3" w14:paraId="67CCC29F" w14:textId="2A5E92EB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/>
      </w:pPr>
      <w:r w:rsidRPr="27A583C2" w:rsidR="317A85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Job ID </w:t>
      </w:r>
      <w:r w:rsidRPr="27A583C2" w:rsidR="317A85F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  <w:t>3238823.pbs-7</w:t>
      </w:r>
    </w:p>
    <w:p w:rsidR="409F6F57" w:rsidP="27A583C2" w:rsidRDefault="409F6F57" w14:paraId="543E3294" w14:textId="0AD09205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409F6F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</w:t>
      </w:r>
      <w:r w:rsidRPr="27A583C2" w:rsidR="409F6F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I have two jobs running at the moment:</w:t>
      </w:r>
    </w:p>
    <w:p w:rsidR="409F6F57" w:rsidP="27A583C2" w:rsidRDefault="409F6F57" w14:paraId="5F9E4FDA" w14:textId="5C955357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</w:pPr>
      <w:r w:rsidRPr="27A583C2" w:rsidR="409F6F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FASTQC on trimmed </w:t>
      </w:r>
      <w:r w:rsidRPr="27A583C2" w:rsidR="409F6F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files :</w:t>
      </w:r>
      <w:r w:rsidRPr="27A583C2" w:rsidR="409F6F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</w:t>
      </w:r>
      <w:r w:rsidRPr="27A583C2" w:rsidR="409F6F5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  <w:t>3234292.pbs-7</w:t>
      </w:r>
    </w:p>
    <w:p w:rsidR="409F6F57" w:rsidP="27A583C2" w:rsidRDefault="409F6F57" w14:paraId="2D1CA6A3" w14:textId="094A976B">
      <w:pPr>
        <w:pStyle w:val="ListParagraph"/>
        <w:numPr>
          <w:ilvl w:val="1"/>
          <w:numId w:val="50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</w:pPr>
      <w:r w:rsidRPr="27A583C2" w:rsidR="409F6F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Alignment with trimmed files: </w:t>
      </w:r>
      <w:r w:rsidRPr="27A583C2" w:rsidR="409F6F57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  <w:t>3238823.pbs-7</w:t>
      </w:r>
    </w:p>
    <w:p w:rsidR="53139794" w:rsidP="27A583C2" w:rsidRDefault="53139794" w14:paraId="2140C240" w14:textId="67C0420E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12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531397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I also adjusted the </w:t>
      </w:r>
    </w:p>
    <w:p w:rsidR="53139794" w:rsidP="27A583C2" w:rsidRDefault="53139794" w14:paraId="63293537" w14:textId="28F119F1">
      <w:pPr>
        <w:bidi w:val="0"/>
        <w:spacing w:before="0" w:beforeAutospacing="off" w:after="0" w:afterAutospacing="off"/>
        <w:jc w:val="left"/>
      </w:pP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53139794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53139794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"${sorted_bam}.bai"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53139794" w:rsidP="27A583C2" w:rsidRDefault="53139794" w14:paraId="3A3FCB62" w14:textId="26809D74">
      <w:pPr>
        <w:bidi w:val="0"/>
        <w:spacing w:before="0" w:beforeAutospacing="off" w:after="0" w:afterAutospacing="off"/>
        <w:jc w:val="left"/>
      </w:pP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53139794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53139794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"Skipping already aligned sample: $sample"</w:t>
      </w:r>
    </w:p>
    <w:p w:rsidR="53139794" w:rsidP="27A583C2" w:rsidRDefault="53139794" w14:paraId="2E68F514" w14:textId="1B712413">
      <w:pPr>
        <w:bidi w:val="0"/>
        <w:spacing w:before="0" w:beforeAutospacing="off" w:after="0" w:afterAutospacing="off"/>
        <w:jc w:val="left"/>
      </w:pP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53139794" w:rsidP="27A583C2" w:rsidRDefault="53139794" w14:paraId="58DA8942" w14:textId="5E0F2C04">
      <w:pPr>
        <w:bidi w:val="0"/>
        <w:spacing w:before="0" w:beforeAutospacing="off" w:after="0" w:afterAutospacing="off"/>
        <w:jc w:val="left"/>
      </w:pP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53139794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53139794" w:rsidP="27A583C2" w:rsidRDefault="53139794" w14:paraId="79FBAC94" w14:textId="7C429635">
      <w:pPr>
        <w:pStyle w:val="ListParagraph"/>
        <w:numPr>
          <w:ilvl w:val="1"/>
          <w:numId w:val="51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531397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To make it safer, I change the skip check from -f to -s so only non-empty completed BAMs are skipped.</w:t>
      </w:r>
    </w:p>
    <w:p w:rsidR="61E4D4A0" w:rsidP="27A583C2" w:rsidRDefault="61E4D4A0" w14:paraId="0F3570FF" w14:textId="065F37EB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"${sorted_bam}.bai"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61E4D4A0" w:rsidP="27A583C2" w:rsidRDefault="61E4D4A0" w14:paraId="1AA912D5" w14:textId="2972C91F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"Skipping already aligned sample: $sample"</w:t>
      </w:r>
    </w:p>
    <w:p w:rsidR="61E4D4A0" w:rsidP="27A583C2" w:rsidRDefault="61E4D4A0" w14:paraId="563A714B" w14:textId="20B456F6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61E4D4A0" w:rsidP="27A583C2" w:rsidRDefault="61E4D4A0" w14:paraId="2DA7CCDD" w14:textId="0A08726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61E4D4A0" w:rsidP="27A583C2" w:rsidRDefault="61E4D4A0" w14:paraId="584404E3" w14:textId="5E1AEA76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7A583C2" w:rsidR="61E4D4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Now my currently running PBS script is this:</w:t>
      </w:r>
    </w:p>
    <w:p w:rsidR="27A583C2" w:rsidP="27A583C2" w:rsidRDefault="27A583C2" w14:paraId="515F8E65" w14:textId="4A85E5A9">
      <w:pPr>
        <w:pStyle w:val="Normal"/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</w:p>
    <w:p w:rsidR="61E4D4A0" w:rsidP="27A583C2" w:rsidRDefault="61E4D4A0" w14:paraId="7C9DFDEC" w14:textId="4F78BF1B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#!/bin/bash</w:t>
      </w:r>
    </w:p>
    <w:p w:rsidR="61E4D4A0" w:rsidP="27A583C2" w:rsidRDefault="61E4D4A0" w14:paraId="73B5B15D" w14:textId="1150640F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-N bowtie2_rsv</w:t>
      </w:r>
    </w:p>
    <w:p w:rsidR="61E4D4A0" w:rsidP="27A583C2" w:rsidRDefault="61E4D4A0" w14:paraId="5EF33C19" w14:textId="4F5319CB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-o /rds/general/user/pdg25/ephemeral/logs/bowtie2_rsv.out</w:t>
      </w:r>
    </w:p>
    <w:p w:rsidR="61E4D4A0" w:rsidP="27A583C2" w:rsidRDefault="61E4D4A0" w14:paraId="130EDCED" w14:textId="78667972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-e /rds/general/user/pdg25/ephemeral/logs/bowtie2_rsv.err</w:t>
      </w:r>
    </w:p>
    <w:p w:rsidR="61E4D4A0" w:rsidP="27A583C2" w:rsidRDefault="61E4D4A0" w14:paraId="25A269A9" w14:textId="4D5B330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select=1:ncpus=4:mem=16gb</w:t>
      </w:r>
    </w:p>
    <w:p w:rsidR="61E4D4A0" w:rsidP="27A583C2" w:rsidRDefault="61E4D4A0" w14:paraId="749894F9" w14:textId="69BA30F5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#PBS -l walltime=12:00:00</w:t>
      </w:r>
    </w:p>
    <w:p w:rsidR="27A583C2" w:rsidP="27A583C2" w:rsidRDefault="27A583C2" w14:paraId="3998EAFD" w14:textId="1EA97C64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5A56094E" w14:textId="14DFFA1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set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-euxo pipefail</w:t>
      </w:r>
    </w:p>
    <w:p w:rsidR="27A583C2" w:rsidP="27A583C2" w:rsidRDefault="27A583C2" w14:paraId="163B1FCD" w14:textId="3C76687A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2F8A18EA" w14:textId="2D773AE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cd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/rds/general/user/pdg25/ephemeral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27A583C2" w:rsidP="27A583C2" w:rsidRDefault="27A583C2" w14:paraId="417DEF15" w14:textId="0B3A3616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4A0A9E31" w14:textId="679680E5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source /etc/profile.d/modules.sh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61E4D4A0" w:rsidP="27A583C2" w:rsidRDefault="61E4D4A0" w14:paraId="4F0F8FCC" w14:textId="2B4D032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purge</w:t>
      </w:r>
    </w:p>
    <w:p w:rsidR="61E4D4A0" w:rsidP="27A583C2" w:rsidRDefault="61E4D4A0" w14:paraId="5A958865" w14:textId="2813E3A3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tools/prod</w:t>
      </w:r>
    </w:p>
    <w:p w:rsidR="61E4D4A0" w:rsidP="27A583C2" w:rsidRDefault="61E4D4A0" w14:paraId="357D45F3" w14:textId="725F80B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Bowtie2/2.5.1-GCC-12.3.0</w:t>
      </w:r>
    </w:p>
    <w:p w:rsidR="61E4D4A0" w:rsidP="27A583C2" w:rsidRDefault="61E4D4A0" w14:paraId="09A1F83B" w14:textId="7F0D129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module load SAMtools/1.18-GCC-12.3.0</w:t>
      </w:r>
    </w:p>
    <w:p w:rsidR="27A583C2" w:rsidP="27A583C2" w:rsidRDefault="27A583C2" w14:paraId="36BA0C3E" w14:textId="2CC3600E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791E93C8" w14:textId="0A201634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mkdir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logs alignments_rsv reference/rsv/index</w:t>
      </w:r>
    </w:p>
    <w:p w:rsidR="27A583C2" w:rsidP="27A583C2" w:rsidRDefault="27A583C2" w14:paraId="434F8624" w14:textId="63431BB5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317B5DCE" w14:textId="0EF6379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REF_FA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"reference/rsv/KM360090.1_genome.fa"</w:t>
      </w:r>
    </w:p>
    <w:p w:rsidR="61E4D4A0" w:rsidP="27A583C2" w:rsidRDefault="61E4D4A0" w14:paraId="4CE70235" w14:textId="73E99218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INDEX_BASE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"reference/rsv/index/KM360090.1_rsv"</w:t>
      </w:r>
    </w:p>
    <w:p w:rsidR="61E4D4A0" w:rsidP="27A583C2" w:rsidRDefault="61E4D4A0" w14:paraId="1A4942B3" w14:textId="717A7594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OUTDIR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"alignments_rsv"</w:t>
      </w:r>
    </w:p>
    <w:p w:rsidR="27A583C2" w:rsidP="27A583C2" w:rsidRDefault="27A583C2" w14:paraId="13A8C37E" w14:textId="0FDF1855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1F37CEF6" w14:textId="697D88E4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"$REF_FA"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61E4D4A0" w:rsidP="27A583C2" w:rsidRDefault="61E4D4A0" w14:paraId="06F63036" w14:textId="7DEEA7F6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"ERROR: Reference FASTA not found: $REF_FA"</w:t>
      </w:r>
    </w:p>
    <w:p w:rsidR="61E4D4A0" w:rsidP="27A583C2" w:rsidRDefault="61E4D4A0" w14:paraId="3DCE691C" w14:textId="32A7BDC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61E4D4A0" w:rsidP="27A583C2" w:rsidRDefault="61E4D4A0" w14:paraId="01790113" w14:textId="31749A2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578A0340" w14:textId="6F00C492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296DAA4E" w14:textId="4DAA3A83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61E4D4A0" w:rsidP="27A583C2" w:rsidRDefault="61E4D4A0" w14:paraId="03E20AF6" w14:textId="2EAFC0C2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"RSV Bowtie2 alignment job started at: $(date)"</w:t>
      </w:r>
    </w:p>
    <w:p w:rsidR="61E4D4A0" w:rsidP="27A583C2" w:rsidRDefault="61E4D4A0" w14:paraId="7120EA9C" w14:textId="239F740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"Working directory: $(pwd)"</w:t>
      </w:r>
    </w:p>
    <w:p w:rsidR="61E4D4A0" w:rsidP="27A583C2" w:rsidRDefault="61E4D4A0" w14:paraId="55A9458B" w14:textId="0F4B70E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"Reference FASTA: $REF_FA"</w:t>
      </w:r>
    </w:p>
    <w:p w:rsidR="61E4D4A0" w:rsidP="27A583C2" w:rsidRDefault="61E4D4A0" w14:paraId="5FDBBC51" w14:textId="7F4D8C5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"Index base: $INDEX_BASE"</w:t>
      </w:r>
    </w:p>
    <w:p w:rsidR="61E4D4A0" w:rsidP="27A583C2" w:rsidRDefault="61E4D4A0" w14:paraId="26606EBA" w14:textId="63EB17B2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"Output directory: $OUTDIR"</w:t>
      </w:r>
    </w:p>
    <w:p w:rsidR="61E4D4A0" w:rsidP="27A583C2" w:rsidRDefault="61E4D4A0" w14:paraId="77183F1D" w14:textId="1EC541B8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5E103B11" w14:textId="36A675EF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29392C3B" w14:textId="2380D48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 path: $(which bowtie2)"</w:t>
      </w:r>
    </w:p>
    <w:p w:rsidR="61E4D4A0" w:rsidP="27A583C2" w:rsidRDefault="61E4D4A0" w14:paraId="7DC78428" w14:textId="58FFF1A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"Bowtie2-build path: $(which bowtie2-build)"</w:t>
      </w:r>
    </w:p>
    <w:p w:rsidR="61E4D4A0" w:rsidP="27A583C2" w:rsidRDefault="61E4D4A0" w14:paraId="3FCD1555" w14:textId="1F568798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"SAMtools path: $(which samtools)"</w:t>
      </w:r>
    </w:p>
    <w:p w:rsidR="27A583C2" w:rsidP="27A583C2" w:rsidRDefault="27A583C2" w14:paraId="07B7EF10" w14:textId="49064DC0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701D9F78" w14:textId="4562093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bowtie2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61E4D4A0" w:rsidP="27A583C2" w:rsidRDefault="61E4D4A0" w14:paraId="122F84BB" w14:textId="0E2E92F9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bowtie2-build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61E4D4A0" w:rsidP="27A583C2" w:rsidRDefault="61E4D4A0" w14:paraId="445E04AF" w14:textId="5C0D3016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samtools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--version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||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true</w:t>
      </w:r>
    </w:p>
    <w:p w:rsidR="27A583C2" w:rsidP="27A583C2" w:rsidRDefault="27A583C2" w14:paraId="0A761A3E" w14:textId="7788C4D2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</w:pPr>
    </w:p>
    <w:p w:rsidR="61E4D4A0" w:rsidP="27A583C2" w:rsidRDefault="61E4D4A0" w14:paraId="3C115334" w14:textId="06D3A5B6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># Build Bowtie2 index if it doesn't already exist</w:t>
      </w:r>
    </w:p>
    <w:p w:rsidR="61E4D4A0" w:rsidP="27A583C2" w:rsidRDefault="61E4D4A0" w14:paraId="1B28183A" w14:textId="06001A8F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"${INDEX_BASE}.1.bt2"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"${INDEX_BASE}.1.bt2l"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61E4D4A0" w:rsidP="27A583C2" w:rsidRDefault="61E4D4A0" w14:paraId="56146C08" w14:textId="263A59A5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"Building Bowtie2 index at $(date)"</w:t>
      </w:r>
    </w:p>
    <w:p w:rsidR="61E4D4A0" w:rsidP="27A583C2" w:rsidRDefault="61E4D4A0" w14:paraId="640D9025" w14:textId="256C8D08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bowtie2-build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"$REF_FA"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"$INDEX_BASE"</w:t>
      </w:r>
    </w:p>
    <w:p w:rsidR="61E4D4A0" w:rsidP="27A583C2" w:rsidRDefault="61E4D4A0" w14:paraId="798DA630" w14:textId="0874DBF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building Bowtie2 index at $(date)"</w:t>
      </w:r>
    </w:p>
    <w:p w:rsidR="61E4D4A0" w:rsidP="27A583C2" w:rsidRDefault="61E4D4A0" w14:paraId="1EE4FE10" w14:textId="3798890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else</w:t>
      </w:r>
    </w:p>
    <w:p w:rsidR="61E4D4A0" w:rsidP="27A583C2" w:rsidRDefault="61E4D4A0" w14:paraId="18E4A6C9" w14:textId="668D365D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"Bowtie2 index already exists. Skipping index build."</w:t>
      </w:r>
    </w:p>
    <w:p w:rsidR="61E4D4A0" w:rsidP="27A583C2" w:rsidRDefault="61E4D4A0" w14:paraId="399FC32C" w14:textId="71824E9B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7154B4B6" w14:textId="3EA41E86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7E815DF3" w14:textId="66AB07AB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shopt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nullglob</w:t>
      </w:r>
    </w:p>
    <w:p w:rsidR="61E4D4A0" w:rsidP="27A583C2" w:rsidRDefault="61E4D4A0" w14:paraId="24F7252D" w14:textId="328D5772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r1_files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=(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trimmed_reads/*_R1_001.trimmed.fastq.gz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27A583C2" w:rsidP="27A583C2" w:rsidRDefault="27A583C2" w14:paraId="626E0FA1" w14:textId="16D1CC32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4FC7138E" w14:textId="13C3FB4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34138"/>
          <w:sz w:val="18"/>
          <w:szCs w:val="18"/>
          <w:lang w:val="en-US"/>
        </w:rPr>
        <w:t>${#r1_files[@]}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-eq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0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61E4D4A0" w:rsidP="27A583C2" w:rsidRDefault="61E4D4A0" w14:paraId="11BE6213" w14:textId="19361A7D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"ERROR: No trimmed R1 FASTQ files found in trimmed_reads/"</w:t>
      </w:r>
    </w:p>
    <w:p w:rsidR="61E4D4A0" w:rsidP="27A583C2" w:rsidRDefault="61E4D4A0" w14:paraId="6660AE3B" w14:textId="50A879C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exit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1</w:t>
      </w:r>
    </w:p>
    <w:p w:rsidR="61E4D4A0" w:rsidP="27A583C2" w:rsidRDefault="61E4D4A0" w14:paraId="5C98B9E7" w14:textId="56D5771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5198DB08" w14:textId="43A2DED6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5A555A24" w14:textId="4B8E0079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"Found ${#r1_files[@]} trimmed R1 FASTQ files"</w:t>
      </w:r>
    </w:p>
    <w:p w:rsidR="27A583C2" w:rsidP="27A583C2" w:rsidRDefault="27A583C2" w14:paraId="3C383378" w14:textId="75DCFFE4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12BC243D" w14:textId="177CE1FF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for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r1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in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"${r1_files[@]}"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</w:t>
      </w:r>
    </w:p>
    <w:p w:rsidR="61E4D4A0" w:rsidP="27A583C2" w:rsidRDefault="61E4D4A0" w14:paraId="33220597" w14:textId="01C8498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sample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=$(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basename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"$r1"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_R1_001.trimmed.fastq.gz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)</w:t>
      </w:r>
    </w:p>
    <w:p w:rsidR="61E4D4A0" w:rsidP="27A583C2" w:rsidRDefault="61E4D4A0" w14:paraId="62D90616" w14:textId="6E55FFE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r2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"trimmed_reads/${sample}_R2_001.trimmed.fastq.gz"</w:t>
      </w:r>
    </w:p>
    <w:p w:rsidR="27A583C2" w:rsidP="27A583C2" w:rsidRDefault="27A583C2" w14:paraId="2734F9D2" w14:textId="584645D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</w:pPr>
    </w:p>
    <w:p w:rsidR="61E4D4A0" w:rsidP="27A583C2" w:rsidRDefault="61E4D4A0" w14:paraId="7482CD88" w14:textId="74A2828F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!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"$r2"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61E4D4A0" w:rsidP="27A583C2" w:rsidRDefault="61E4D4A0" w14:paraId="27E4B4B9" w14:textId="45FB237D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"WARNING: Missing R2 for sample: $sample"</w:t>
      </w:r>
    </w:p>
    <w:p w:rsidR="61E4D4A0" w:rsidP="27A583C2" w:rsidRDefault="61E4D4A0" w14:paraId="0D1C4ACF" w14:textId="047397B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61E4D4A0" w:rsidP="27A583C2" w:rsidRDefault="61E4D4A0" w14:paraId="4C3636F0" w14:textId="44BD373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4C8EDDBE" w14:textId="4A126485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15AFBB7E" w14:textId="044C69A9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sam_out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"${OUTDIR}/${sample}.sam"</w:t>
      </w:r>
    </w:p>
    <w:p w:rsidR="61E4D4A0" w:rsidP="27A583C2" w:rsidRDefault="61E4D4A0" w14:paraId="563B863C" w14:textId="26F2210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bam_out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"${OUTDIR}/${sample}.bam"</w:t>
      </w:r>
    </w:p>
    <w:p w:rsidR="61E4D4A0" w:rsidP="27A583C2" w:rsidRDefault="61E4D4A0" w14:paraId="3493BEE0" w14:textId="3D41DA4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sorted_bam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=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"${OUTDIR}/${sample}.sorted.bam"</w:t>
      </w:r>
    </w:p>
    <w:p w:rsidR="61E4D4A0" w:rsidP="27A583C2" w:rsidRDefault="61E4D4A0" w14:paraId="2EB4FFC8" w14:textId="15E17CC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6BC0C2"/>
          <w:sz w:val="18"/>
          <w:szCs w:val="18"/>
          <w:lang w:val="en-US"/>
        </w:rPr>
        <w:t xml:space="preserve"> # Safer skip check: only skip if BAM and index both exist and are non-empty</w:t>
      </w:r>
    </w:p>
    <w:p w:rsidR="61E4D4A0" w:rsidP="27A583C2" w:rsidRDefault="61E4D4A0" w14:paraId="1A9BC82B" w14:textId="4720AEA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if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[[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&amp;&amp;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"${sorted_bam}.bai"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]];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then</w:t>
      </w:r>
    </w:p>
    <w:p w:rsidR="61E4D4A0" w:rsidP="27A583C2" w:rsidRDefault="61E4D4A0" w14:paraId="4BE48200" w14:textId="4DDFF8A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"Skipping already aligned sample: $sample"</w:t>
      </w:r>
    </w:p>
    <w:p w:rsidR="61E4D4A0" w:rsidP="27A583C2" w:rsidRDefault="61E4D4A0" w14:paraId="6D45173E" w14:textId="7B59215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continue</w:t>
      </w:r>
    </w:p>
    <w:p w:rsidR="61E4D4A0" w:rsidP="27A583C2" w:rsidRDefault="61E4D4A0" w14:paraId="052A6AC1" w14:textId="1F0FE99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fi</w:t>
      </w:r>
    </w:p>
    <w:p w:rsidR="27A583C2" w:rsidP="27A583C2" w:rsidRDefault="27A583C2" w14:paraId="768A4FDB" w14:textId="6BC01EF9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75E9C09D" w14:textId="54CA74C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61E4D4A0" w:rsidP="27A583C2" w:rsidRDefault="61E4D4A0" w14:paraId="65239F9E" w14:textId="1C6F6D54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"Aligning sample: $sample at $(date)"</w:t>
      </w:r>
    </w:p>
    <w:p w:rsidR="61E4D4A0" w:rsidP="27A583C2" w:rsidRDefault="61E4D4A0" w14:paraId="1F85C276" w14:textId="782264B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"R1: $r1"</w:t>
      </w:r>
    </w:p>
    <w:p w:rsidR="61E4D4A0" w:rsidP="27A583C2" w:rsidRDefault="61E4D4A0" w14:paraId="294B5D60" w14:textId="054FF0C4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"R2: $r2"</w:t>
      </w:r>
    </w:p>
    <w:p w:rsidR="61E4D4A0" w:rsidP="27A583C2" w:rsidRDefault="61E4D4A0" w14:paraId="0786A9B2" w14:textId="34533E44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4364B8A6" w14:textId="294761C9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09E0AD61" w14:textId="30804DD5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bowtie2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61E4D4A0" w:rsidP="27A583C2" w:rsidRDefault="61E4D4A0" w14:paraId="00D5E934" w14:textId="23649600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-x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"$INDEX_BASE"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61E4D4A0" w:rsidP="27A583C2" w:rsidRDefault="61E4D4A0" w14:paraId="1427625D" w14:textId="619B425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-1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"$r1"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61E4D4A0" w:rsidP="27A583C2" w:rsidRDefault="61E4D4A0" w14:paraId="024892BF" w14:textId="6C3084F9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 -2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"$r2"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61E4D4A0" w:rsidP="27A583C2" w:rsidRDefault="61E4D4A0" w14:paraId="3CD63807" w14:textId="5108018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-p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4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\</w:t>
      </w:r>
    </w:p>
    <w:p w:rsidR="61E4D4A0" w:rsidP="27A583C2" w:rsidRDefault="61E4D4A0" w14:paraId="683E4E36" w14:textId="0DF43EAB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-S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</w:p>
    <w:p w:rsidR="27A583C2" w:rsidP="27A583C2" w:rsidRDefault="27A583C2" w14:paraId="53D6584B" w14:textId="5E393FEE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4CDAA36F" w14:textId="0A306957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view -@ 4 -bS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&gt;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61E4D4A0" w:rsidP="27A583C2" w:rsidRDefault="61E4D4A0" w14:paraId="2495E42E" w14:textId="6139A3D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sort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-@ 4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61E4D4A0" w:rsidP="27A583C2" w:rsidRDefault="61E4D4A0" w14:paraId="3B019343" w14:textId="3AC6E10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samtools index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"$sorted_bam"</w:t>
      </w:r>
    </w:p>
    <w:p w:rsidR="27A583C2" w:rsidP="27A583C2" w:rsidRDefault="27A583C2" w14:paraId="3A787390" w14:textId="1ADA1FB6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3B0A3FF4" w14:textId="45AEB6DC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rm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AE62C2"/>
          <w:sz w:val="18"/>
          <w:szCs w:val="18"/>
          <w:lang w:val="en-US"/>
        </w:rPr>
        <w:t xml:space="preserve"> -f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"$sam_out"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"$bam_out"</w:t>
      </w:r>
    </w:p>
    <w:p w:rsidR="27A583C2" w:rsidP="27A583C2" w:rsidRDefault="27A583C2" w14:paraId="451E7559" w14:textId="236576C8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56CFD05F" w14:textId="7FCA35AA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  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"Finished sample: $sample at $(date)"</w:t>
      </w:r>
    </w:p>
    <w:p w:rsidR="61E4D4A0" w:rsidP="27A583C2" w:rsidRDefault="61E4D4A0" w14:paraId="6AF4AC2C" w14:textId="4DB4625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5B9D5D"/>
          <w:sz w:val="18"/>
          <w:szCs w:val="18"/>
          <w:lang w:val="en-US"/>
        </w:rPr>
        <w:t>done</w:t>
      </w:r>
    </w:p>
    <w:p w:rsidR="27A583C2" w:rsidP="27A583C2" w:rsidRDefault="27A583C2" w14:paraId="24D7B99D" w14:textId="7491F332">
      <w:pPr>
        <w:bidi w:val="0"/>
        <w:spacing w:before="0" w:beforeAutospacing="off" w:after="0" w:afterAutospacing="off"/>
        <w:jc w:val="left"/>
      </w:pPr>
    </w:p>
    <w:p w:rsidR="61E4D4A0" w:rsidP="27A583C2" w:rsidRDefault="61E4D4A0" w14:paraId="69241DCC" w14:textId="7F89C58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61E4D4A0" w:rsidP="27A583C2" w:rsidRDefault="61E4D4A0" w14:paraId="0D8834D1" w14:textId="31CF2E1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"All RSV alignments completed at $(date)"</w:t>
      </w:r>
    </w:p>
    <w:p w:rsidR="61E4D4A0" w:rsidP="27A583C2" w:rsidRDefault="61E4D4A0" w14:paraId="00EB7944" w14:textId="128A1521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"Output BAM files are in: /rds/general/user/pdg25/ephemeral/alignments_rsv"</w:t>
      </w:r>
    </w:p>
    <w:p w:rsidR="61E4D4A0" w:rsidP="27A583C2" w:rsidRDefault="61E4D4A0" w14:paraId="482DF933" w14:textId="24F19EFE">
      <w:pPr>
        <w:bidi w:val="0"/>
        <w:spacing w:before="0" w:beforeAutospacing="off" w:after="0" w:afterAutospacing="off"/>
        <w:jc w:val="left"/>
      </w:pP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5B83A5"/>
          <w:sz w:val="18"/>
          <w:szCs w:val="18"/>
          <w:lang w:val="en-US"/>
        </w:rPr>
        <w:t>echo</w:t>
      </w:r>
      <w:r w:rsidRPr="27A583C2" w:rsidR="61E4D4A0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 xml:space="preserve"> </w:t>
      </w:r>
      <w:r w:rsidRPr="27A583C2" w:rsidR="61E4D4A0"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  <w:t>"=========================================="</w:t>
      </w:r>
    </w:p>
    <w:p w:rsidR="27A583C2" w:rsidP="27A583C2" w:rsidRDefault="27A583C2" w14:paraId="4FC0345B" w14:textId="13A57FB3">
      <w:pPr>
        <w:bidi w:val="0"/>
        <w:spacing w:before="0" w:beforeAutospacing="off" w:after="0" w:afterAutospacing="off"/>
        <w:jc w:val="left"/>
      </w:pPr>
    </w:p>
    <w:p w:rsidR="2CD49439" w:rsidP="2CD49439" w:rsidRDefault="2CD49439" w14:paraId="539E2AC7" w14:textId="4C4E1F5D">
      <w:pPr>
        <w:bidi w:val="0"/>
        <w:spacing w:before="0" w:beforeAutospacing="off" w:after="0" w:afterAutospacing="off"/>
        <w:jc w:val="left"/>
      </w:pPr>
    </w:p>
    <w:p w:rsidR="27A583C2" w:rsidP="27A583C2" w:rsidRDefault="27A583C2" w14:paraId="6ED58D09" w14:textId="098FA9A9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1"/>
          <w:bCs w:val="1"/>
          <w:i w:val="0"/>
          <w:iCs w:val="0"/>
          <w:noProof w:val="0"/>
          <w:color w:val="B79D50"/>
          <w:sz w:val="18"/>
          <w:szCs w:val="18"/>
          <w:lang w:val="en-US"/>
        </w:rPr>
      </w:pPr>
    </w:p>
    <w:p w:rsidR="06784F6B" w:rsidP="2CD49439" w:rsidRDefault="06784F6B" w14:paraId="1B68D22E" w14:textId="0A5CEBEF">
      <w:pPr>
        <w:pStyle w:val="Heading1"/>
      </w:pPr>
      <w:r w:rsidR="06784F6B">
        <w:rPr/>
        <w:t xml:space="preserve">Transcriptomics </w:t>
      </w:r>
      <w:r w:rsidR="06784F6B">
        <w:rPr/>
        <w:t>Optimisation</w:t>
      </w:r>
      <w:r w:rsidR="06784F6B">
        <w:rPr/>
        <w:t xml:space="preserve"> July 8, 2026</w:t>
      </w:r>
    </w:p>
    <w:p w:rsidR="06784F6B" w:rsidP="26E5AD82" w:rsidRDefault="06784F6B" w14:paraId="3C329325" w14:textId="3D13E8D2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6E5AD82" w:rsidR="092025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After a meeting with Mahdi, I decided to start running an array job to speed up the process of alignment</w:t>
      </w:r>
      <w:commentRangeStart w:id="1623248987"/>
      <w:commentRangeEnd w:id="1623248987"/>
      <w:r>
        <w:rPr>
          <w:rStyle w:val="CommentReference"/>
        </w:rPr>
        <w:commentReference w:id="1623248987"/>
      </w:r>
    </w:p>
    <w:p w:rsidR="26E5AD82" w:rsidP="26E5AD82" w:rsidRDefault="26E5AD82" w14:paraId="60CC6A54" w14:textId="10B19303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</w:p>
    <w:p w:rsidR="420C721F" w:rsidP="2CD49439" w:rsidRDefault="420C721F" w14:paraId="06827C6E" w14:textId="4A0DA4B8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Array steps</w:t>
      </w:r>
    </w:p>
    <w:p w:rsidR="420C721F" w:rsidP="2CD49439" w:rsidRDefault="420C721F" w14:paraId="58FAA425" w14:textId="3F24D46E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I already built the Bowtie2 index from the 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previous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script 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bowtie2_rsv_align.pbs</w:t>
      </w:r>
    </w:p>
    <w:p w:rsidR="420C721F" w:rsidP="2CD49439" w:rsidRDefault="420C721F" w14:paraId="1616B32E" w14:textId="3867015D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bash</w:t>
      </w:r>
    </w:p>
    <w:p w:rsidR="420C721F" w:rsidP="2CD49439" w:rsidRDefault="420C721F" w14:paraId="2DCA2075" w14:textId="3B5FCED9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/rds/general/user/pdg25/ephemeral/reference/rsv/index</w:t>
      </w:r>
    </w:p>
    <w:p w:rsidR="420C721F" w:rsidP="2CD49439" w:rsidRDefault="420C721F" w14:paraId="2B8CE9EF" w14:textId="44CD403A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left="144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With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these files</w:t>
      </w:r>
    </w:p>
    <w:p w:rsidR="420C721F" w:rsidP="2CD49439" w:rsidRDefault="420C721F" w14:paraId="0F85E652" w14:textId="41F178AD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KM360090.1_rsv.1.bt2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KM360090.1_rsv.2.bt2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KM360090.1_rsv.3.bt2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KM360090.1_rsv.4.bt2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KM360090.1_rsv.rev.1.bt2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KM360090.1_rsv.rev.2.bt2</w:t>
      </w:r>
    </w:p>
    <w:p w:rsidR="420C721F" w:rsidP="2CD49439" w:rsidRDefault="420C721F" w14:paraId="49565753" w14:textId="6125C5B2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Created a sample list from R1 files</w:t>
      </w:r>
    </w:p>
    <w:p w:rsidR="420C721F" w:rsidP="2CD49439" w:rsidRDefault="420C721F" w14:paraId="217F5113" w14:textId="080A090B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 only want one sample name per pair, so generated a list from the R1 files</w:t>
      </w:r>
    </w:p>
    <w:p w:rsidR="420C721F" w:rsidP="2CD49439" w:rsidRDefault="420C721F" w14:paraId="67E6C145" w14:textId="5FC075F8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Input:</w:t>
      </w:r>
    </w:p>
    <w:p w:rsidR="420C721F" w:rsidP="2CD49439" w:rsidRDefault="420C721F" w14:paraId="4D8FFBB4" w14:textId="5E0BA25C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bash</w:t>
      </w:r>
    </w:p>
    <w:p w:rsidR="420C721F" w:rsidP="2CD49439" w:rsidRDefault="420C721F" w14:paraId="12ADCD4F" w14:textId="3900776E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cd /rds/general/user/pdg25/ephemeral || exit 1</w:t>
      </w:r>
      <w:r>
        <w:br/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ls trimmed_reads/*_R1_001.trimmed.fastq.gz \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| xargs -n 1 basename \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| sed 's/_R1_001\.trimmed\.fastq\.gz$//' \</w:t>
      </w:r>
      <w:r>
        <w:br/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&gt; sample_list_rsv.txt</w:t>
      </w:r>
    </w:p>
    <w:p w:rsidR="420C721F" w:rsidP="7A3A2154" w:rsidRDefault="420C721F" w14:paraId="0699509C" w14:textId="4C754EB4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7A3A2154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Checked there were 119 samples in the </w:t>
      </w:r>
      <w:r w:rsidRPr="7A3A2154" w:rsidR="1358087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list</w:t>
      </w:r>
    </w:p>
    <w:p w:rsidR="420C721F" w:rsidP="2CD49439" w:rsidRDefault="420C721F" w14:paraId="4BECD69D" w14:textId="7A5CB054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Input</w:t>
      </w:r>
    </w:p>
    <w:p w:rsidR="420C721F" w:rsidP="2CD49439" w:rsidRDefault="420C721F" w14:paraId="5B481719" w14:textId="52669177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wc -l sample_list_rsv.txt</w:t>
      </w:r>
      <w:r>
        <w:br/>
      </w:r>
    </w:p>
    <w:p w:rsidR="420C721F" w:rsidP="2CD49439" w:rsidRDefault="420C721F" w14:paraId="6B3185E2" w14:textId="74480C42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If I have 238 total trimmed files, this should be:</w:t>
      </w:r>
    </w:p>
    <w:p w:rsidR="420C721F" w:rsidP="2CD49439" w:rsidRDefault="420C721F" w14:paraId="53DFC7B5" w14:textId="53024B99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Output</w:t>
      </w:r>
    </w:p>
    <w:p w:rsidR="420C721F" w:rsidP="2CD49439" w:rsidRDefault="420C721F" w14:paraId="5A5D151B" w14:textId="15A2F507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119 sample_list_rsv.txt</w:t>
      </w:r>
    </w:p>
    <w:p w:rsidR="420C721F" w:rsidP="2CD49439" w:rsidRDefault="420C721F" w14:paraId="06F9D4F4" w14:textId="1E97AD33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 confirmed index exists</w:t>
      </w:r>
    </w:p>
    <w:p w:rsidR="420C721F" w:rsidP="2CD49439" w:rsidRDefault="420C721F" w14:paraId="6660F8E2" w14:textId="7EE0A5D9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Input:</w:t>
      </w:r>
    </w:p>
    <w:p w:rsidR="420C721F" w:rsidP="2CD49439" w:rsidRDefault="420C721F" w14:paraId="4A9DC3E4" w14:textId="35CA77F4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ls -lh reference/rsv/index</w:t>
      </w:r>
    </w:p>
    <w:p w:rsidR="420C721F" w:rsidP="2CD49439" w:rsidRDefault="420C721F" w14:paraId="790E78C9" w14:textId="6F8FFC33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the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.bt2 files were present, so reuse them.</w:t>
      </w:r>
    </w:p>
    <w:p w:rsidR="420C721F" w:rsidP="2CD49439" w:rsidRDefault="420C721F" w14:paraId="04BEB21E" w14:textId="156C2FB2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Built PBS array over samples, not files</w:t>
      </w:r>
    </w:p>
    <w:p w:rsidR="420C721F" w:rsidP="2CD49439" w:rsidRDefault="420C721F" w14:paraId="3AD9633D" w14:textId="5B3EB78F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array range should be based on the number of sample names in sample_list_rsv.txt.</w:t>
      </w:r>
    </w:p>
    <w:p w:rsidR="420C721F" w:rsidP="2CD49439" w:rsidRDefault="420C721F" w14:paraId="09CD4D82" w14:textId="60005E26">
      <w:pPr>
        <w:pStyle w:val="ListParagraph"/>
        <w:numPr>
          <w:ilvl w:val="2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If 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wc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-l sample_list_rsv.txt gives 119, then use:</w:t>
      </w:r>
    </w:p>
    <w:p w:rsidR="420C721F" w:rsidP="2CD49439" w:rsidRDefault="420C721F" w14:paraId="24D9389E" w14:textId="1361D3F6">
      <w:pPr>
        <w:pStyle w:val="ListParagraph"/>
        <w:numPr>
          <w:ilvl w:val="2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Input</w:t>
      </w:r>
    </w:p>
    <w:p w:rsidR="420C721F" w:rsidP="2CD49439" w:rsidRDefault="420C721F" w14:paraId="7AB748AB" w14:textId="5895C796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216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#PBS -J 1-119%10</w:t>
      </w:r>
    </w:p>
    <w:p w:rsidR="420C721F" w:rsidP="2CD49439" w:rsidRDefault="420C721F" w14:paraId="55F8BE11" w14:textId="639F69CE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Create the nano PBS array</w:t>
      </w:r>
    </w:p>
    <w:p w:rsidR="420C721F" w:rsidP="2CD49439" w:rsidRDefault="420C721F" w14:paraId="6C7982A7" w14:textId="3389D8F6">
      <w:pPr>
        <w:pStyle w:val="ListParagraph"/>
        <w:numPr>
          <w:ilvl w:val="1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This version:</w:t>
      </w:r>
    </w:p>
    <w:p w:rsidR="420C721F" w:rsidP="2CD49439" w:rsidRDefault="420C721F" w14:paraId="64FA4D50" w14:textId="58A9A947">
      <w:pPr>
        <w:pStyle w:val="ListParagraph"/>
        <w:numPr>
          <w:ilvl w:val="2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uses your existing index</w:t>
      </w:r>
    </w:p>
    <w:p w:rsidR="420C721F" w:rsidP="2CD49439" w:rsidRDefault="420C721F" w14:paraId="0E8460D7" w14:textId="34980BB2">
      <w:pPr>
        <w:pStyle w:val="ListParagraph"/>
        <w:numPr>
          <w:ilvl w:val="2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processes one paired-end sample per array task</w:t>
      </w:r>
    </w:p>
    <w:p w:rsidR="420C721F" w:rsidP="2CD49439" w:rsidRDefault="420C721F" w14:paraId="789922C0" w14:textId="6E9193F2">
      <w:pPr>
        <w:pStyle w:val="ListParagraph"/>
        <w:numPr>
          <w:ilvl w:val="2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skips completed BAMs</w:t>
      </w:r>
    </w:p>
    <w:p w:rsidR="420C721F" w:rsidP="2CD49439" w:rsidRDefault="420C721F" w14:paraId="4F316DE3" w14:textId="7CC56014">
      <w:pPr>
        <w:pStyle w:val="ListParagraph"/>
        <w:numPr>
          <w:ilvl w:val="2"/>
          <w:numId w:val="54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avoids writing large .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files by piping Bowtie2 directly into </w:t>
      </w:r>
      <w:r w:rsidRPr="2CD49439" w:rsidR="420C72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samtools</w:t>
      </w:r>
    </w:p>
    <w:p w:rsidR="420C721F" w:rsidP="2CD49439" w:rsidRDefault="420C721F" w14:paraId="4100E8C1" w14:textId="28F3C322">
      <w:pPr>
        <w:pStyle w:val="Normal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bowtie2_rsv_array.pbs</w:t>
      </w:r>
      <w:r>
        <w:br/>
      </w:r>
    </w:p>
    <w:p w:rsidR="420C721F" w:rsidP="2CD49439" w:rsidRDefault="420C721F" w14:paraId="3AF65880" w14:textId="426EDC82">
      <w:pPr>
        <w:pStyle w:val="ListParagraph"/>
        <w:bidi w:val="0"/>
        <w:spacing w:before="210" w:beforeAutospacing="off" w:after="0" w:afterAutospacing="off"/>
        <w:ind w:left="1440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bash</w:t>
      </w:r>
    </w:p>
    <w:p w:rsidR="420C721F" w:rsidP="2CD49439" w:rsidRDefault="420C721F" w14:paraId="6AA99154" w14:textId="0BE1FC31">
      <w:pPr>
        <w:pStyle w:val="ListParagraph"/>
        <w:bidi w:val="0"/>
        <w:spacing w:before="0" w:beforeAutospacing="off" w:after="0" w:afterAutospacing="off"/>
        <w:ind w:left="1440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#!/bin/bash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-N bowtie2_rsv_array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-o /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rds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/general/user/pdg25/ephemeral/logs/bowtie2_rsv_array.$PBS_ARRAY_INDEX.out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-e /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rds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/general/user/pdg25/ephemeral/logs/bowtie2_rsv_array.$PBS_ARRAY_INDEX.err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select=1:ncpus=4:mem=16gb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#PBS -l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walltime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=06:00:00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-J 1-119%10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set -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euxo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pipefail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cd /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rds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/general/user/pdg25/ephemeral ||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exit 1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source /etc/profile.d/modules.sh || true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purge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tools/prod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Bowtie2/2.5.1-GCC-12.3.0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module load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/1.18-GCC-12.3.0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mkdir -p logs alignments_rsv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SAMPLE_LIST="sample_list_rsv.txt"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INDEX_BASE="reference/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rsv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/index/KM360090.1_rsv"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OUTDIR="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alignments_rsv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sample=$(sed -n "${PBS_ARRAY_INDEX}p" "$SAMPLE_LIST")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-z "${sample:-}" ]]; then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No sample found for PBS_ARRAY_INDEX=${PBS_ARRAY_INDEX}"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r1="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trimmed_reads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${sample}_R1_001.trimmed.fastq.gz"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r2="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trimmed_reads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${sample}_R2_001.trimmed.fastq.gz"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sorted_bam="${OUTDIR}/${sample}.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sorted.bam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-f "$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r1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 ]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];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then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Missing R1 file: $r1"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-f "$r2" ]]; then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Missing R2 file: $r2"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Skip if already completed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-s "$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sorted_bam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 &amp;&amp; -s "${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sorted_bam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.bai" ]]; then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"Skipping already aligned sample: $sample"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0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"=========================================="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"Array task: ${PBS_ARRAY_INDEX}"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"Sample: $sample"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"R1: $r1"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"R2: $r2"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"Started at: $(date)"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"=========================================="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 \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-x "$INDEX_BASE" \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-1 "$r1" \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-2 "$r2" \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-p 4 \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|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view -@ 4 -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 \</w:t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|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 -@ 4 -o "$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sorted_bam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 -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index "$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sorted_bam</w:t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>
        <w:br/>
      </w:r>
      <w:r>
        <w:br/>
      </w:r>
      <w:r w:rsidRPr="2CD49439" w:rsidR="420C721F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"Finished sample: $sample at $(date)"</w:t>
      </w:r>
      <w:r>
        <w:br/>
      </w:r>
    </w:p>
    <w:p w:rsidR="37B1A1ED" w:rsidP="2CD49439" w:rsidRDefault="37B1A1ED" w14:paraId="66AE031F" w14:textId="71B16FDF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</w:pPr>
      <w:r w:rsidRPr="2CD49439" w:rsidR="37B1A1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Submitted this with job ID of </w:t>
      </w:r>
      <w:r w:rsidRPr="2CD49439" w:rsidR="37B1A1ED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highlight w:val="yellow"/>
          <w:lang w:val="en-US"/>
        </w:rPr>
        <w:t>3248047[].pbs-7</w:t>
      </w:r>
    </w:p>
    <w:p w:rsidR="37B1A1ED" w:rsidP="2CD49439" w:rsidRDefault="37B1A1ED" w14:paraId="2E5E4054" w14:textId="402ECECC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37B1A1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After a couple </w:t>
      </w:r>
      <w:r w:rsidRPr="2CD49439" w:rsidR="37B1A1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hours</w:t>
      </w:r>
      <w:r w:rsidRPr="2CD49439" w:rsidR="37B1A1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, I checked on the status:</w:t>
      </w:r>
    </w:p>
    <w:p w:rsidR="2CD49439" w:rsidP="2CD49439" w:rsidRDefault="2CD49439" w14:paraId="5EC61555" w14:textId="54CEB6CC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</w:p>
    <w:p w:rsidR="7548F7B3" w:rsidP="2CD49439" w:rsidRDefault="7548F7B3" w14:paraId="682F8805" w14:textId="25AFDDDC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  <w:t>[</w:t>
      </w: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pdg25@login-ai ephemeral]$ ls /rds/general/user/pdg25/ephemeral/trimmed_reads/*_R1_001.trimmed.fastq.gz 2&gt;/dev/null | wc -l</w:t>
      </w:r>
    </w:p>
    <w:p w:rsidR="7548F7B3" w:rsidP="2CD49439" w:rsidRDefault="7548F7B3" w14:paraId="3D672814" w14:textId="25A2B3E5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119</w:t>
      </w:r>
    </w:p>
    <w:p w:rsidR="7548F7B3" w:rsidP="2CD49439" w:rsidRDefault="7548F7B3" w14:paraId="07B1DFDC" w14:textId="564579DD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[pdg25@login-ai ephemeral]$ ls /rds/general/user/pdg25/ephemeral/alignments_rsv/*.sorted.bam 2&gt;/dev/null | wc -l</w:t>
      </w:r>
    </w:p>
    <w:p w:rsidR="7548F7B3" w:rsidP="2CD49439" w:rsidRDefault="7548F7B3" w14:paraId="1C796DDD" w14:textId="1F443A96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118</w:t>
      </w:r>
    </w:p>
    <w:p w:rsidR="7548F7B3" w:rsidP="2CD49439" w:rsidRDefault="7548F7B3" w14:paraId="039E6A47" w14:textId="3E780131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[pdg25@login-ai ephemeral]$ ls /rds/general/user/pdg25/ephemeral/alignments_rsv/*.sorted.bam.bai 2&gt;/dev/null | wc -l</w:t>
      </w:r>
    </w:p>
    <w:p w:rsidR="7548F7B3" w:rsidP="2CD49439" w:rsidRDefault="7548F7B3" w14:paraId="58B2B72D" w14:textId="47DBB17F">
      <w:pPr>
        <w:bidi w:val="0"/>
        <w:spacing w:before="0" w:beforeAutospacing="off" w:after="0" w:afterAutospacing="off"/>
      </w:pPr>
      <w:r w:rsidRPr="2CD49439" w:rsidR="7548F7B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33</w:t>
      </w:r>
    </w:p>
    <w:p w:rsidR="2CD49439" w:rsidP="2CD49439" w:rsidRDefault="2CD49439" w14:paraId="79179786" w14:textId="4493AF0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</w:p>
    <w:p w:rsidR="7548F7B3" w:rsidP="2CD49439" w:rsidRDefault="7548F7B3" w14:paraId="14142C7C" w14:textId="6A1876F0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These</w:t>
      </w:r>
    </w:p>
    <w:p w:rsidR="7548F7B3" w:rsidP="2CD49439" w:rsidRDefault="7548F7B3" w14:paraId="53E7A73F" w14:textId="772AA6F0">
      <w:pPr>
        <w:pStyle w:val="ListParagraph"/>
        <w:numPr>
          <w:ilvl w:val="1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These mean I have:</w:t>
      </w:r>
    </w:p>
    <w:p w:rsidR="7548F7B3" w:rsidP="2CD49439" w:rsidRDefault="7548F7B3" w14:paraId="7A0ED7B2" w14:textId="64F3724A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119 paired-end samples</w:t>
      </w:r>
    </w:p>
    <w:p w:rsidR="7548F7B3" w:rsidP="2CD49439" w:rsidRDefault="7548F7B3" w14:paraId="24D60D3D" w14:textId="6BD207EF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118 sorted.bam files</w:t>
      </w:r>
    </w:p>
    <w:p w:rsidR="7548F7B3" w:rsidP="2CD49439" w:rsidRDefault="7548F7B3" w14:paraId="363A3140" w14:textId="675210F1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only 33 sorted.bam.bai files</w:t>
      </w:r>
    </w:p>
    <w:p w:rsidR="7548F7B3" w:rsidP="2CD49439" w:rsidRDefault="7548F7B3" w14:paraId="4A700A91" w14:textId="75F9830F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86 samples listed as missing/incomplete</w:t>
      </w:r>
    </w:p>
    <w:p w:rsidR="7548F7B3" w:rsidP="2CD49439" w:rsidRDefault="7548F7B3" w14:paraId="05696606" w14:textId="71CF9B89">
      <w:pPr>
        <w:pStyle w:val="ListParagraph"/>
        <w:numPr>
          <w:ilvl w:val="1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Probable interpretation:</w:t>
      </w:r>
    </w:p>
    <w:p w:rsidR="7548F7B3" w:rsidP="2CD49439" w:rsidRDefault="7548F7B3" w14:paraId="70AC65AC" w14:textId="224BAE89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many BAMs were created</w:t>
      </w:r>
    </w:p>
    <w:p w:rsidR="7548F7B3" w:rsidP="2CD49439" w:rsidRDefault="7548F7B3" w14:paraId="3CC0B850" w14:textId="5252BE49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but indexing (samtools index) did not finish for many of them</w:t>
      </w:r>
    </w:p>
    <w:p w:rsidR="7548F7B3" w:rsidP="2CD49439" w:rsidRDefault="7548F7B3" w14:paraId="37095584" w14:textId="0EBB9FEA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one sample may be missing a BAM entirely</w:t>
      </w:r>
    </w:p>
    <w:p w:rsidR="7548F7B3" w:rsidP="2CD49439" w:rsidRDefault="7548F7B3" w14:paraId="7A5CE1E8" w14:textId="3DAA6BDB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 the previous array/job did not complete cleanly for all samples</w:t>
      </w:r>
    </w:p>
    <w:p w:rsidR="7548F7B3" w:rsidP="2CD49439" w:rsidRDefault="7548F7B3" w14:paraId="339045A9" w14:textId="38AFD1C3">
      <w:pPr>
        <w:pStyle w:val="ListParagraph"/>
        <w:numPr>
          <w:ilvl w:val="1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</w:t>
      </w: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conclusion </w:t>
      </w: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is:</w:t>
      </w: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my array </w:t>
      </w: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likely stopped</w:t>
      </w:r>
      <w:r w:rsidRPr="2CD49439" w:rsidR="7548F7B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partway through, or many tasks finished writing BAMs but not the .bai files.</w:t>
      </w:r>
    </w:p>
    <w:p w:rsidR="64623CB0" w:rsidP="2CD49439" w:rsidRDefault="64623CB0" w14:paraId="7189CFC7" w14:textId="04F5E991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64623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 will now only focus on missing files and realign samples with no/broken BAM</w:t>
      </w:r>
    </w:p>
    <w:p w:rsidR="57279FA3" w:rsidP="2CD49439" w:rsidRDefault="57279FA3" w14:paraId="0F7916C9" w14:textId="46A086CF">
      <w:pPr>
        <w:pStyle w:val="ListParagraph"/>
        <w:numPr>
          <w:ilvl w:val="1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57279F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Do not realign everything from scratch</w:t>
      </w:r>
    </w:p>
    <w:p w:rsidR="57279FA3" w:rsidP="2CD49439" w:rsidRDefault="57279FA3" w14:paraId="35FDD4AE" w14:textId="43F0EE7B">
      <w:pPr>
        <w:pStyle w:val="ListParagraph"/>
        <w:numPr>
          <w:ilvl w:val="2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57279F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Instead, do this in two stages:</w:t>
      </w:r>
    </w:p>
    <w:p w:rsidR="57279FA3" w:rsidP="2CD49439" w:rsidRDefault="57279FA3" w14:paraId="7F3F0C3A" w14:textId="52CB32FE">
      <w:pPr>
        <w:pStyle w:val="ListParagraph"/>
        <w:numPr>
          <w:ilvl w:val="3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57279F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Create missing .bai files for BAMs that already exist.</w:t>
      </w:r>
    </w:p>
    <w:p w:rsidR="57279FA3" w:rsidP="2CD49439" w:rsidRDefault="57279FA3" w14:paraId="796A35DC" w14:textId="2C50A191">
      <w:pPr>
        <w:pStyle w:val="ListParagraph"/>
        <w:numPr>
          <w:ilvl w:val="3"/>
          <w:numId w:val="57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57279F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Only realign samples that truly have no BAM or have broken BAMs.</w:t>
      </w:r>
    </w:p>
    <w:p w:rsidR="38DA07AC" w:rsidP="2CD49439" w:rsidRDefault="38DA07AC" w14:paraId="0B7E385F" w14:textId="668FEACF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38DA07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Make missing BAI list</w:t>
      </w:r>
    </w:p>
    <w:p w:rsidR="38DA07AC" w:rsidP="2CD49439" w:rsidRDefault="38DA07AC" w14:paraId="49C9AF9A" w14:textId="0610294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7B72"/>
          <w:sz w:val="24"/>
          <w:szCs w:val="24"/>
          <w:u w:val="none"/>
          <w:lang w:val="en-US"/>
        </w:rPr>
        <w:t>f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or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bam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/rds/general/user/pdg25/ephemeral/alignments_rsv/*.sorted.bam;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[[ ! -s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${bam}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.bai"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]];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then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$bam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done</w:t>
      </w:r>
      <w:r w:rsidRPr="2CD49439" w:rsidR="38DA07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&gt; /rds/general/user/pdg25/ephemeral/alignments_rsv/missing_bai_files.txt</w:t>
      </w:r>
    </w:p>
    <w:p w:rsidR="4AF7BE69" w:rsidP="2CD49439" w:rsidRDefault="4AF7BE69" w14:paraId="63AD341D" w14:textId="639BB961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AF7BE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Quickcheck the number</w:t>
      </w:r>
    </w:p>
    <w:p w:rsidR="3A8A12DA" w:rsidP="2CD49439" w:rsidRDefault="3A8A12DA" w14:paraId="7569121C" w14:textId="30F45435">
      <w:pPr>
        <w:pStyle w:val="Normal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2CD49439" w:rsidR="3A8A12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wc</w:t>
      </w:r>
      <w:r w:rsidRPr="2CD49439" w:rsidR="3A8A12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-l /rds/general/user/pdg25/ephemeral/alignments_rsv/missing_bai_files.txt</w:t>
      </w:r>
    </w:p>
    <w:p w:rsidR="49D83F18" w:rsidP="2CD49439" w:rsidRDefault="49D83F18" w14:paraId="2E52ED0F" w14:textId="5B0116C9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9D83F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Quickcheck BAMs are valid before indexing</w:t>
      </w:r>
    </w:p>
    <w:p w:rsidR="49D83F18" w:rsidP="2CD49439" w:rsidRDefault="49D83F18" w14:paraId="2E046245" w14:textId="1D541239">
      <w:pPr>
        <w:pStyle w:val="Normal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while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IFS=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read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-r bam;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samtools quickcheck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$bam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||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"BAD: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$bam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done</w:t>
      </w:r>
      <w:r w:rsidRPr="2CD49439" w:rsidR="49D83F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&lt; /rds/general/user/pdg25/ephemeral/alignments_rsv/missing_bai_files.txt</w:t>
      </w:r>
    </w:p>
    <w:p w:rsidR="49D83F18" w:rsidP="2CD49439" w:rsidRDefault="49D83F18" w14:paraId="7444D544" w14:textId="2F6CCABB">
      <w:pPr>
        <w:pStyle w:val="ListParagraph"/>
        <w:numPr>
          <w:ilvl w:val="1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9D83F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</w:t>
      </w:r>
      <w:r w:rsidRPr="2CD49439" w:rsidR="49D83F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I got a lot of BAD: </w:t>
      </w:r>
      <w:r w:rsidRPr="2CD49439" w:rsidR="49D83F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samtools</w:t>
      </w:r>
      <w:r w:rsidRPr="2CD49439" w:rsidR="49D83F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</w:t>
      </w:r>
      <w:r w:rsidRPr="2CD49439" w:rsidR="1F4AC9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command </w:t>
      </w:r>
      <w:r w:rsidRPr="2CD49439" w:rsidR="49D83F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not found, so I must have not </w:t>
      </w:r>
      <w:r w:rsidRPr="2CD49439" w:rsidR="4BA9FF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been loaded in the current shell</w:t>
      </w:r>
    </w:p>
    <w:p w:rsidR="4BA9FF9F" w:rsidP="2CD49439" w:rsidRDefault="4BA9FF9F" w14:paraId="7BD3E8B8" w14:textId="4A51775C">
      <w:pPr>
        <w:pStyle w:val="ListParagraph"/>
        <w:numPr>
          <w:ilvl w:val="1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BA9FF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So</w:t>
      </w:r>
      <w:r w:rsidRPr="2CD49439" w:rsidR="4BA9FF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I loaded </w:t>
      </w:r>
      <w:r w:rsidRPr="2CD49439" w:rsidR="4BA9FF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samtooks</w:t>
      </w:r>
      <w:r w:rsidRPr="2CD49439" w:rsidR="4BA9FF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 xml:space="preserve"> and reran the quickcheck to get no output</w:t>
      </w:r>
    </w:p>
    <w:p w:rsidR="4BA9FF9F" w:rsidP="2CD49439" w:rsidRDefault="4BA9FF9F" w14:paraId="7804AA35" w14:textId="752D38AE">
      <w:pPr>
        <w:pStyle w:val="ListParagraph"/>
        <w:numPr>
          <w:ilvl w:val="1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4BA9FF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I then regenerated the missing alignment list</w:t>
      </w:r>
    </w:p>
    <w:p w:rsidR="56602218" w:rsidP="2CD49439" w:rsidRDefault="56602218" w14:paraId="3DA5A98C" w14:textId="6DD524B3">
      <w:pPr>
        <w:pStyle w:val="ListParagraph"/>
        <w:numPr>
          <w:ilvl w:val="1"/>
          <w:numId w:val="60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</w:pPr>
      <w:r w:rsidRPr="2CD49439" w:rsidR="566022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08080" w:themeColor="background1" w:themeTint="FF" w:themeShade="80"/>
          <w:sz w:val="30"/>
          <w:szCs w:val="30"/>
          <w:u w:val="none"/>
          <w:lang w:val="en-US"/>
        </w:rPr>
        <w:t>Then I created a faster PBS array for indexing the missing BAIs</w:t>
      </w:r>
    </w:p>
    <w:p w:rsidR="4BA9FF9F" w:rsidP="2CD49439" w:rsidRDefault="4BA9FF9F" w14:paraId="5B71AF4D" w14:textId="2C99DB6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module purge </w:t>
      </w:r>
    </w:p>
    <w:p w:rsidR="4BA9FF9F" w:rsidP="2CD49439" w:rsidRDefault="4BA9FF9F" w14:paraId="6233EF6C" w14:textId="4AF2037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module load tools/prod </w:t>
      </w:r>
    </w:p>
    <w:p w:rsidR="4BA9FF9F" w:rsidP="2CD49439" w:rsidRDefault="4BA9FF9F" w14:paraId="098F4F1A" w14:textId="5BA6A7E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SAMtools/1.18-GCC-12.3.0</w:t>
      </w:r>
    </w:p>
    <w:p w:rsidR="2CD49439" w:rsidP="2CD49439" w:rsidRDefault="2CD49439" w14:paraId="15220A02" w14:textId="68E6BFB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4BA9FF9F" w:rsidP="2CD49439" w:rsidRDefault="4BA9FF9F" w14:paraId="4CE24216" w14:textId="740B191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while IFS=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read -r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bam;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do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quickcheck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"$bam" || echo "BAD: $bam" done &lt; /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rds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/general/user/pdg25/ephemeral/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alignments_rsv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/missing_bai_files.txt</w:t>
      </w:r>
    </w:p>
    <w:p w:rsidR="2CD49439" w:rsidP="2CD49439" w:rsidRDefault="2CD49439" w14:paraId="53E013BB" w14:textId="30BC441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4BA9FF9F" w:rsidP="2CD49439" w:rsidRDefault="4BA9FF9F" w14:paraId="30ABB5AE" w14:textId="34C7EBB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for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r1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/rds/general/user/pdg25/ephemeral/trimmed_reads/*_R1_001.trimmed.fastq.gz;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sample=$(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basename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$r1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_R1_001.trimmed.fastq.gz) bam=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"/rds/general/user/pdg25/ephemeral/alignments_rsv/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${sample}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.sorted.bam"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bai=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"/rds/general/user/pdg25/ephemeral/alignments_rsv/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${sample}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.sorted.bam.bai"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[[ ! -s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$bam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|| ! -s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$bai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]];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then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$sample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done</w:t>
      </w:r>
      <w:r w:rsidRPr="2CD49439" w:rsidR="4BA9FF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&gt; /rds/general/user/pdg25/ephemeral/alignments_rsv/missing_alignments_after_reindex.txt</w:t>
      </w:r>
    </w:p>
    <w:p w:rsidR="2CD49439" w:rsidP="2CD49439" w:rsidRDefault="2CD49439" w14:paraId="7AFE649E" w14:textId="47739A1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3858103F" w:rsidP="2CD49439" w:rsidRDefault="3858103F" w14:paraId="60D3907B" w14:textId="3373E11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index_missing_bams_array.pbs</w:t>
      </w:r>
    </w:p>
    <w:p w:rsidR="2CD49439" w:rsidP="2CD49439" w:rsidRDefault="2CD49439" w14:paraId="320E9499" w14:textId="5C12B45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3858103F" w:rsidP="2CD49439" w:rsidRDefault="3858103F" w14:paraId="1545ED9D" w14:textId="28B0ACC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#!/bin/bash</w:t>
      </w:r>
    </w:p>
    <w:p w:rsidR="3858103F" w:rsidP="2CD49439" w:rsidRDefault="3858103F" w14:paraId="7825E590" w14:textId="5DFEFE1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-N index_bams_array</w:t>
      </w:r>
    </w:p>
    <w:p w:rsidR="3858103F" w:rsidP="2CD49439" w:rsidRDefault="3858103F" w14:paraId="583785A4" w14:textId="24C755E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-o /rds/general/user/pdg25/ephemeral/logs/index_bams_array.$PBS_ARRAY_INDEX.out</w:t>
      </w:r>
    </w:p>
    <w:p w:rsidR="3858103F" w:rsidP="2CD49439" w:rsidRDefault="3858103F" w14:paraId="474AE093" w14:textId="2263B88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-e /rds/general/user/pdg25/ephemeral/logs/index_bams_array.$PBS_ARRAY_INDEX.err</w:t>
      </w:r>
    </w:p>
    <w:p w:rsidR="3858103F" w:rsidP="2CD49439" w:rsidRDefault="3858103F" w14:paraId="3AC59DF6" w14:textId="6455D7E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select=1:ncpus=1:mem=4gb</w:t>
      </w:r>
    </w:p>
    <w:p w:rsidR="3858103F" w:rsidP="2CD49439" w:rsidRDefault="3858103F" w14:paraId="2D4D3645" w14:textId="1F93993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walltime=01:00:00</w:t>
      </w:r>
    </w:p>
    <w:p w:rsidR="3858103F" w:rsidP="2CD49439" w:rsidRDefault="3858103F" w14:paraId="556E0D13" w14:textId="662607D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-J 1-85%10</w:t>
      </w:r>
    </w:p>
    <w:p w:rsidR="3858103F" w:rsidP="2CD49439" w:rsidRDefault="3858103F" w14:paraId="2461D28C" w14:textId="1AB94BE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07C577EE" w14:textId="2D56EA9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set -euxo pipefail</w:t>
      </w:r>
    </w:p>
    <w:p w:rsidR="3858103F" w:rsidP="2CD49439" w:rsidRDefault="3858103F" w14:paraId="5269E9DB" w14:textId="589C6B0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6B1917A9" w14:textId="5FA81D1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cd /rds/general/user/pdg25/ephemeral || exit 1</w:t>
      </w:r>
    </w:p>
    <w:p w:rsidR="3858103F" w:rsidP="2CD49439" w:rsidRDefault="3858103F" w14:paraId="75FE9C19" w14:textId="6AC402B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12F9D826" w14:textId="3D1B29D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source /etc/profile.d/modules.sh || true</w:t>
      </w:r>
    </w:p>
    <w:p w:rsidR="3858103F" w:rsidP="2CD49439" w:rsidRDefault="3858103F" w14:paraId="3E342A07" w14:textId="0EAAA02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purge</w:t>
      </w:r>
    </w:p>
    <w:p w:rsidR="3858103F" w:rsidP="2CD49439" w:rsidRDefault="3858103F" w14:paraId="6FC26B66" w14:textId="11F2F88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tools/prod</w:t>
      </w:r>
    </w:p>
    <w:p w:rsidR="3858103F" w:rsidP="2CD49439" w:rsidRDefault="3858103F" w14:paraId="58F61A14" w14:textId="59332AA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SAMtools/1.18-GCC-12.3.0</w:t>
      </w:r>
    </w:p>
    <w:p w:rsidR="3858103F" w:rsidP="2CD49439" w:rsidRDefault="3858103F" w14:paraId="0373B2F3" w14:textId="3FE6C50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29CBF092" w14:textId="41AA655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LIST="alignments_rsv/missing_bai_files.txt"</w:t>
      </w:r>
    </w:p>
    <w:p w:rsidR="3858103F" w:rsidP="2CD49439" w:rsidRDefault="3858103F" w14:paraId="740A7873" w14:textId="5896808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3564F6AC" w14:textId="2D67AB3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bam=$(sed -n "${PBS_ARRAY_INDEX}p" "$LIST")</w:t>
      </w:r>
    </w:p>
    <w:p w:rsidR="3858103F" w:rsidP="2CD49439" w:rsidRDefault="3858103F" w14:paraId="30650549" w14:textId="0A451C5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3ED640E9" w14:textId="038E5EF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-z "${bam:-}" ]]; then</w:t>
      </w:r>
    </w:p>
    <w:p w:rsidR="3858103F" w:rsidP="2CD49439" w:rsidRDefault="3858103F" w14:paraId="14C4D869" w14:textId="3458007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No BAM found for PBS_ARRAY_INDEX=${PBS_ARRAY_INDEX}"</w:t>
      </w:r>
    </w:p>
    <w:p w:rsidR="3858103F" w:rsidP="2CD49439" w:rsidRDefault="3858103F" w14:paraId="4467D617" w14:textId="3818C06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3858103F" w:rsidP="2CD49439" w:rsidRDefault="3858103F" w14:paraId="0C785A19" w14:textId="7B3FFFF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3858103F" w:rsidP="2CD49439" w:rsidRDefault="3858103F" w14:paraId="2F4AFC72" w14:textId="4E7D65C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609FCA26" w14:textId="577F1AF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"Checking BAM: $bam"</w:t>
      </w:r>
    </w:p>
    <w:p w:rsidR="3858103F" w:rsidP="2CD49439" w:rsidRDefault="3858103F" w14:paraId="68CFD75B" w14:textId="5401AC0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quickcheck "$bam"</w:t>
      </w:r>
    </w:p>
    <w:p w:rsidR="3858103F" w:rsidP="2CD49439" w:rsidRDefault="3858103F" w14:paraId="6DA7CC19" w14:textId="67C60DE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49D4ABED" w14:textId="64CD0E6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"Indexing BAM: $bam"</w:t>
      </w:r>
    </w:p>
    <w:p w:rsidR="3858103F" w:rsidP="2CD49439" w:rsidRDefault="3858103F" w14:paraId="6CBDB75C" w14:textId="1712971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index "$bam"</w:t>
      </w:r>
    </w:p>
    <w:p w:rsidR="3858103F" w:rsidP="2CD49439" w:rsidRDefault="3858103F" w14:paraId="6B965D54" w14:textId="7F4D807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3858103F" w:rsidP="2CD49439" w:rsidRDefault="3858103F" w14:paraId="398EF597" w14:textId="795DA83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CD49439" w:rsidR="385810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"Finished indexing $bam at $(date)"</w:t>
      </w:r>
    </w:p>
    <w:p w:rsidR="2CD49439" w:rsidP="2CD49439" w:rsidRDefault="2CD49439" w14:paraId="02B50CE3" w14:textId="25EEB13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2CD49439" w:rsidP="2CD49439" w:rsidRDefault="2CD49439" w14:paraId="1968C890" w14:textId="6A739CE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2CD49439" w:rsidP="2CD49439" w:rsidRDefault="2CD49439" w14:paraId="4FFCBB00" w14:textId="03A990C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2AAD4E6B" w:rsidP="2CD49439" w:rsidRDefault="2AAD4E6B" w14:paraId="564FE296" w14:textId="71784B3C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2CD49439" w:rsidR="2AAD4E6B">
        <w:rPr>
          <w:noProof w:val="0"/>
          <w:lang w:val="en-US"/>
        </w:rPr>
        <w:t>Now that I have all files aligned to the RSV genome, I want to analyse levels of viral gene expression</w:t>
      </w:r>
    </w:p>
    <w:p w:rsidR="2AAD4E6B" w:rsidP="2CD49439" w:rsidRDefault="2AAD4E6B" w14:paraId="66CEA1AD" w14:textId="4853086A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2CD49439" w:rsidR="2AAD4E6B">
        <w:rPr>
          <w:noProof w:val="0"/>
          <w:lang w:val="en-US"/>
        </w:rPr>
        <w:t>1</w:t>
      </w:r>
      <w:r w:rsidRPr="2CD49439" w:rsidR="2597CC5C">
        <w:rPr>
          <w:noProof w:val="0"/>
          <w:lang w:val="en-US"/>
        </w:rPr>
        <w:t>. count reads overlapping RSV genes</w:t>
      </w:r>
    </w:p>
    <w:p w:rsidR="2597CC5C" w:rsidP="2CD49439" w:rsidRDefault="2597CC5C" w14:paraId="494264EF" w14:textId="5C7BCABB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2CD49439" w:rsidR="2597CC5C">
        <w:rPr>
          <w:noProof w:val="0"/>
          <w:lang w:val="en-US"/>
        </w:rPr>
        <w:t>Build gene by sample count matrix</w:t>
      </w:r>
    </w:p>
    <w:p w:rsidR="2597CC5C" w:rsidP="2CD49439" w:rsidRDefault="2597CC5C" w14:paraId="33919FC3" w14:textId="2B874B89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2CD49439" w:rsidR="2597CC5C">
        <w:rPr>
          <w:noProof w:val="0"/>
          <w:lang w:val="en-US"/>
        </w:rPr>
        <w:t>Use this matrix for comparing genes within participant samples, compare groups, test for differential expression</w:t>
      </w:r>
    </w:p>
    <w:p w:rsidR="2597CC5C" w:rsidP="7A3A2154" w:rsidRDefault="2597CC5C" w14:paraId="684185C9" w14:textId="2E0EC4F8">
      <w:pPr>
        <w:pStyle w:val="ListParagraph"/>
        <w:numPr>
          <w:ilvl w:val="0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7A3A2154" w:rsidR="2597CC5C">
        <w:rPr>
          <w:noProof w:val="0"/>
          <w:lang w:val="en-US"/>
        </w:rPr>
        <w:t xml:space="preserve">First: </w:t>
      </w:r>
      <w:r w:rsidRPr="7A3A2154" w:rsidR="2597CC5C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gene-level counting</w:t>
      </w:r>
      <w:r w:rsidRPr="7A3A2154" w:rsidR="2597CC5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using your annotation:</w:t>
      </w:r>
      <w:r w:rsidRPr="7A3A2154" w:rsidR="261299C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7A3A2154" w:rsidR="2597CC5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KM360090.</w:t>
      </w:r>
      <w:r w:rsidRPr="7A3A2154" w:rsidR="2597CC5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1.gff</w:t>
      </w:r>
      <w:r w:rsidRPr="7A3A2154" w:rsidR="2597CC5C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3</w:t>
      </w:r>
    </w:p>
    <w:p w:rsidR="2597CC5C" w:rsidP="7A3A2154" w:rsidRDefault="2597CC5C" w14:paraId="7C13E117" w14:textId="44BB3A62">
      <w:pPr>
        <w:pStyle w:val="ListParagraph"/>
        <w:bidi w:val="0"/>
        <w:ind w:left="720"/>
      </w:pPr>
      <w:r w:rsidRPr="7A3A2154" w:rsidR="2597CC5C">
        <w:rPr>
          <w:noProof w:val="0"/>
          <w:lang w:val="en-US"/>
        </w:rPr>
        <w:t xml:space="preserve">1. </w:t>
      </w:r>
      <w:r w:rsidRPr="7A3A2154" w:rsidR="36B724D4">
        <w:rPr>
          <w:noProof w:val="0"/>
          <w:lang w:val="en-US"/>
        </w:rPr>
        <w:t xml:space="preserve">Could </w:t>
      </w:r>
      <w:r w:rsidRPr="7A3A2154" w:rsidR="2597CC5C">
        <w:rPr>
          <w:noProof w:val="0"/>
          <w:lang w:val="en-US"/>
        </w:rPr>
        <w:t>Visually inspect BAMs in IGV</w:t>
      </w:r>
      <w:r w:rsidRPr="7A3A2154" w:rsidR="0770F5C5">
        <w:rPr>
          <w:noProof w:val="0"/>
          <w:lang w:val="en-US"/>
        </w:rPr>
        <w:t xml:space="preserve">... </w:t>
      </w:r>
      <w:r w:rsidRPr="7A3A2154" w:rsidR="0770F5C5">
        <w:rPr>
          <w:noProof w:val="0"/>
          <w:lang w:val="en-US"/>
        </w:rPr>
        <w:t>didn’t</w:t>
      </w:r>
      <w:r w:rsidRPr="7A3A2154" w:rsidR="0770F5C5">
        <w:rPr>
          <w:noProof w:val="0"/>
          <w:lang w:val="en-US"/>
        </w:rPr>
        <w:t xml:space="preserve"> end up doing this</w:t>
      </w:r>
    </w:p>
    <w:p w:rsidR="2597CC5C" w:rsidP="7A3A2154" w:rsidRDefault="2597CC5C" w14:paraId="31574F26" w14:textId="2F244EBD">
      <w:pPr>
        <w:pStyle w:val="ListParagraph"/>
        <w:bidi w:val="0"/>
        <w:ind w:left="720"/>
      </w:pPr>
      <w:r w:rsidRPr="7A3A2154" w:rsidR="2597CC5C">
        <w:rPr>
          <w:noProof w:val="0"/>
          <w:lang w:val="en-US"/>
        </w:rPr>
        <w:t xml:space="preserve">2. Count reads: using tools like </w:t>
      </w:r>
      <w:r w:rsidRPr="7A3A2154" w:rsidR="2597CC5C">
        <w:rPr>
          <w:noProof w:val="0"/>
          <w:lang w:val="en-US"/>
        </w:rPr>
        <w:t>featureCounts</w:t>
      </w:r>
      <w:r w:rsidRPr="7A3A2154" w:rsidR="2597CC5C">
        <w:rPr>
          <w:noProof w:val="0"/>
          <w:lang w:val="en-US"/>
        </w:rPr>
        <w:t xml:space="preserve"> or htseq-count</w:t>
      </w:r>
    </w:p>
    <w:p w:rsidR="23D43712" w:rsidP="7A3A2154" w:rsidRDefault="23D43712" w14:paraId="3BBE786F" w14:textId="29BABFBE">
      <w:pPr>
        <w:pStyle w:val="ListParagraph"/>
        <w:bidi w:val="0"/>
        <w:ind w:left="720"/>
        <w:rPr>
          <w:noProof w:val="0"/>
          <w:lang w:val="en-US"/>
        </w:rPr>
      </w:pPr>
      <w:r w:rsidRPr="7A3A2154" w:rsidR="23D43712">
        <w:rPr>
          <w:noProof w:val="0"/>
          <w:lang w:val="en-US"/>
        </w:rPr>
        <w:t>3. Make count matrix (rows = genes, columns = samples)</w:t>
      </w:r>
    </w:p>
    <w:p w:rsidR="23D43712" w:rsidP="7A3A2154" w:rsidRDefault="23D43712" w14:paraId="1E1777E3" w14:textId="15601CD7">
      <w:pPr>
        <w:pStyle w:val="ListParagraph"/>
        <w:bidi w:val="0"/>
        <w:ind w:left="720"/>
        <w:rPr>
          <w:noProof w:val="0"/>
          <w:lang w:val="en-US"/>
        </w:rPr>
      </w:pPr>
      <w:r w:rsidRPr="7A3A2154" w:rsidR="23D43712">
        <w:rPr>
          <w:noProof w:val="0"/>
          <w:lang w:val="en-US"/>
        </w:rPr>
        <w:t>4. Analyse expression in R with DESeq2, edgeR</w:t>
      </w:r>
    </w:p>
    <w:p w:rsidR="7A3A2154" w:rsidP="7A3A2154" w:rsidRDefault="7A3A2154" w14:paraId="358543FA" w14:textId="616FD7C8">
      <w:pPr>
        <w:pStyle w:val="ListParagraph"/>
        <w:bidi w:val="0"/>
        <w:ind w:left="720"/>
        <w:rPr>
          <w:noProof w:val="0"/>
          <w:lang w:val="en-US"/>
        </w:rPr>
      </w:pPr>
    </w:p>
    <w:p w:rsidR="23D43712" w:rsidP="7A3A2154" w:rsidRDefault="23D43712" w14:paraId="6B9171FC" w14:textId="334F6F93">
      <w:pPr>
        <w:pStyle w:val="ListParagraph"/>
        <w:bidi w:val="0"/>
        <w:ind w:left="720"/>
      </w:pPr>
      <w:r w:rsidRPr="7A3A2154" w:rsidR="23D43712">
        <w:rPr>
          <w:noProof w:val="0"/>
          <w:lang w:val="en-US"/>
        </w:rPr>
        <w:t>Count Reads:</w:t>
      </w:r>
    </w:p>
    <w:p w:rsidR="7AE3465E" w:rsidP="7A3A2154" w:rsidRDefault="7AE3465E" w14:paraId="51B81235" w14:textId="0C8221DA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7A3A2154" w:rsidR="7AE3465E">
        <w:rPr>
          <w:noProof w:val="0"/>
          <w:lang w:val="en-US"/>
        </w:rPr>
        <w:t>Yes</w:t>
      </w:r>
    </w:p>
    <w:p w:rsidR="7AE3465E" w:rsidP="7A3A2154" w:rsidRDefault="7AE3465E" w14:paraId="0071781B" w14:textId="1112AF3C">
      <w:pPr>
        <w:pStyle w:val="ListParagraph"/>
        <w:numPr>
          <w:ilvl w:val="1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7AE3465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Run featureCounts across all 119 BAM files to create a </w:t>
      </w:r>
      <w:r w:rsidRPr="7A3A2154" w:rsidR="7AE3465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viral gene count matrix</w:t>
      </w:r>
      <w:r w:rsidRPr="7A3A2154" w:rsidR="7AE3465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.</w:t>
      </w:r>
    </w:p>
    <w:p w:rsidR="7AE3465E" w:rsidP="7A3A2154" w:rsidRDefault="7AE3465E" w14:paraId="78FA7A3E" w14:textId="037F634B">
      <w:pPr>
        <w:pStyle w:val="ListParagraph"/>
        <w:bidi w:val="0"/>
        <w:ind w:left="144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featurecounts_rsv.pbs</w:t>
      </w:r>
    </w:p>
    <w:p w:rsidR="7AE3465E" w:rsidP="7A3A2154" w:rsidRDefault="7AE3465E" w14:paraId="0481DC70" w14:textId="1BD9ED1E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#!/bin/bash</w:t>
      </w:r>
    </w:p>
    <w:p w:rsidR="7AE3465E" w:rsidP="7A3A2154" w:rsidRDefault="7AE3465E" w14:paraId="6BC5C7A0" w14:textId="08629F63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-N featurecounts_rsv</w:t>
      </w:r>
    </w:p>
    <w:p w:rsidR="7AE3465E" w:rsidP="7A3A2154" w:rsidRDefault="7AE3465E" w14:paraId="6DD0274F" w14:textId="52D4EEEF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-o /rds/general/user/pdg25/ephemeral/logs/featurecounts_rsv.out</w:t>
      </w:r>
    </w:p>
    <w:p w:rsidR="7AE3465E" w:rsidP="7A3A2154" w:rsidRDefault="7AE3465E" w14:paraId="65821091" w14:textId="53A6CEDE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-e /rds/general/user/pdg25/ephemeral/logs/featurecounts_rsv.err</w:t>
      </w:r>
    </w:p>
    <w:p w:rsidR="7AE3465E" w:rsidP="7A3A2154" w:rsidRDefault="7AE3465E" w14:paraId="564F87D7" w14:textId="61D1ADC7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select=1:ncpus=4:mem=16gb</w:t>
      </w:r>
    </w:p>
    <w:p w:rsidR="7AE3465E" w:rsidP="7A3A2154" w:rsidRDefault="7AE3465E" w14:paraId="052D98C9" w14:textId="54BB1746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walltime=04:00:00</w:t>
      </w:r>
    </w:p>
    <w:p w:rsidR="7AE3465E" w:rsidP="7A3A2154" w:rsidRDefault="7AE3465E" w14:paraId="62CE6A57" w14:textId="05302FC8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4E0C4C6F" w14:textId="2970866C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set -euxo pipefail</w:t>
      </w:r>
    </w:p>
    <w:p w:rsidR="7AE3465E" w:rsidP="7A3A2154" w:rsidRDefault="7AE3465E" w14:paraId="08B8FFE8" w14:textId="2ECCC841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3A44521F" w14:textId="1759C4AC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cd /rds/general/user/pdg25/ephemeral || exit 1</w:t>
      </w:r>
    </w:p>
    <w:p w:rsidR="7AE3465E" w:rsidP="7A3A2154" w:rsidRDefault="7AE3465E" w14:paraId="73E0AB7A" w14:textId="280AA0B0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2B85ECB6" w14:textId="7752817B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source /etc/profile.d/modules.sh || true</w:t>
      </w:r>
    </w:p>
    <w:p w:rsidR="7AE3465E" w:rsidP="7A3A2154" w:rsidRDefault="7AE3465E" w14:paraId="51A7C985" w14:textId="508A46AA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purge</w:t>
      </w:r>
    </w:p>
    <w:p w:rsidR="7AE3465E" w:rsidP="7A3A2154" w:rsidRDefault="7AE3465E" w14:paraId="3E4A776A" w14:textId="70D8BE9B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tools/prod</w:t>
      </w:r>
    </w:p>
    <w:p w:rsidR="7AE3465E" w:rsidP="7A3A2154" w:rsidRDefault="7AE3465E" w14:paraId="01A4E969" w14:textId="1DED473C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module load Subread/2.1.1-GCC-13.3.0</w:t>
      </w:r>
    </w:p>
    <w:p w:rsidR="7AE3465E" w:rsidP="7A3A2154" w:rsidRDefault="7AE3465E" w14:paraId="21D136D2" w14:textId="65EAD46F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76ABACAB" w14:textId="3D8AB5E4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mkdir -p counts_rsv logs</w:t>
      </w:r>
    </w:p>
    <w:p w:rsidR="7AE3465E" w:rsidP="7A3A2154" w:rsidRDefault="7AE3465E" w14:paraId="0F7FFCBB" w14:textId="7A732FA6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2D6AC424" w14:textId="5D02BD7B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ANNOTATION="reference/rsv/KM360090.1.gff3"</w:t>
      </w:r>
    </w:p>
    <w:p w:rsidR="7AE3465E" w:rsidP="7A3A2154" w:rsidRDefault="7AE3465E" w14:paraId="6E0D8A2F" w14:textId="373B452B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OUTFILE="counts_rsv/rsv_featurecounts_product.txt"</w:t>
      </w:r>
    </w:p>
    <w:p w:rsidR="7AE3465E" w:rsidP="7A3A2154" w:rsidRDefault="7AE3465E" w14:paraId="4D9340F4" w14:textId="006D4C36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76942CA8" w14:textId="1348F8A4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shopt -s nullglob</w:t>
      </w:r>
    </w:p>
    <w:p w:rsidR="7AE3465E" w:rsidP="7A3A2154" w:rsidRDefault="7AE3465E" w14:paraId="7CBC968D" w14:textId="38C96A70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bam_files=(alignments_rsv/*.sorted.bam)</w:t>
      </w:r>
    </w:p>
    <w:p w:rsidR="7AE3465E" w:rsidP="7A3A2154" w:rsidRDefault="7AE3465E" w14:paraId="10E91794" w14:textId="3EEAF803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6AB9675D" w14:textId="015F81AA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-f "$ANNOTATION" ]]; then</w:t>
      </w:r>
    </w:p>
    <w:p w:rsidR="7AE3465E" w:rsidP="7A3A2154" w:rsidRDefault="7AE3465E" w14:paraId="5E7C38B4" w14:textId="7ECC13EF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Annotation file not found: $ANNOTATION"</w:t>
      </w:r>
    </w:p>
    <w:p w:rsidR="7AE3465E" w:rsidP="7A3A2154" w:rsidRDefault="7AE3465E" w14:paraId="4A561395" w14:textId="4A24BD39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7AE3465E" w:rsidP="7A3A2154" w:rsidRDefault="7AE3465E" w14:paraId="03367B00" w14:textId="71BF398D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7AE3465E" w:rsidP="7A3A2154" w:rsidRDefault="7AE3465E" w14:paraId="2AB8066B" w14:textId="2967B8DF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3978C3DC" w14:textId="41A7B6B1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${#bam_files[@]} -eq 0 ]]; then</w:t>
      </w:r>
    </w:p>
    <w:p w:rsidR="7AE3465E" w:rsidP="7A3A2154" w:rsidRDefault="7AE3465E" w14:paraId="3C658A2C" w14:textId="4355AC64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No sorted BAM files found in alignments_rsv/"</w:t>
      </w:r>
    </w:p>
    <w:p w:rsidR="7AE3465E" w:rsidP="7A3A2154" w:rsidRDefault="7AE3465E" w14:paraId="573257C8" w14:textId="79330570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7AE3465E" w:rsidP="7A3A2154" w:rsidRDefault="7AE3465E" w14:paraId="7C90D9E7" w14:textId="47A4CB61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7AE3465E" w:rsidP="7A3A2154" w:rsidRDefault="7AE3465E" w14:paraId="2ADD9C4B" w14:textId="09DD8BC0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04B653FB" w14:textId="46553F78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"=========================================="</w:t>
      </w:r>
    </w:p>
    <w:p w:rsidR="7AE3465E" w:rsidP="7A3A2154" w:rsidRDefault="7AE3465E" w14:paraId="23F5D363" w14:textId="1263FAF3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"Running featureCounts at: $(date)"</w:t>
      </w:r>
    </w:p>
    <w:p w:rsidR="7AE3465E" w:rsidP="7A3A2154" w:rsidRDefault="7AE3465E" w14:paraId="6EB45B14" w14:textId="62952251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"Annotation: $ANNOTATION"</w:t>
      </w:r>
    </w:p>
    <w:p w:rsidR="7AE3465E" w:rsidP="7A3A2154" w:rsidRDefault="7AE3465E" w14:paraId="67454A55" w14:textId="24DBBD6C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"Output: $OUTFILE"</w:t>
      </w:r>
    </w:p>
    <w:p w:rsidR="7AE3465E" w:rsidP="7A3A2154" w:rsidRDefault="7AE3465E" w14:paraId="66DD5FC2" w14:textId="2E443387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"Number of BAM files: ${#bam_files[@]}"</w:t>
      </w:r>
    </w:p>
    <w:p w:rsidR="7AE3465E" w:rsidP="7A3A2154" w:rsidRDefault="7AE3465E" w14:paraId="1F82E347" w14:textId="41190DF8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"=========================================="</w:t>
      </w:r>
    </w:p>
    <w:p w:rsidR="7AE3465E" w:rsidP="7A3A2154" w:rsidRDefault="7AE3465E" w14:paraId="747E8E87" w14:textId="3D17E0DF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779DC79F" w14:textId="793737B7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featureCounts \</w:t>
      </w:r>
    </w:p>
    <w:p w:rsidR="7AE3465E" w:rsidP="7A3A2154" w:rsidRDefault="7AE3465E" w14:paraId="19B6F06C" w14:textId="1F2D6FA6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-T 4 \</w:t>
      </w:r>
    </w:p>
    <w:p w:rsidR="7AE3465E" w:rsidP="7A3A2154" w:rsidRDefault="7AE3465E" w14:paraId="605B2BEE" w14:textId="2F564DC6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-a "$ANNOTATION" \</w:t>
      </w:r>
    </w:p>
    <w:p w:rsidR="7AE3465E" w:rsidP="7A3A2154" w:rsidRDefault="7AE3465E" w14:paraId="174FF8DA" w14:textId="1D388ED8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-o "$OUTFILE" \</w:t>
      </w:r>
    </w:p>
    <w:p w:rsidR="7AE3465E" w:rsidP="7A3A2154" w:rsidRDefault="7AE3465E" w14:paraId="0ED47772" w14:textId="31C44A5E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-t CDS \</w:t>
      </w:r>
    </w:p>
    <w:p w:rsidR="7AE3465E" w:rsidP="7A3A2154" w:rsidRDefault="7AE3465E" w14:paraId="2E66087E" w14:textId="64E9DED7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-g product \</w:t>
      </w:r>
    </w:p>
    <w:p w:rsidR="7AE3465E" w:rsidP="7A3A2154" w:rsidRDefault="7AE3465E" w14:paraId="311B1834" w14:textId="110DBE45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-s 2 \</w:t>
      </w:r>
    </w:p>
    <w:p w:rsidR="7AE3465E" w:rsidP="7A3A2154" w:rsidRDefault="7AE3465E" w14:paraId="2FB094F1" w14:textId="339B5DF1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-p \</w:t>
      </w:r>
    </w:p>
    <w:p w:rsidR="7AE3465E" w:rsidP="7A3A2154" w:rsidRDefault="7AE3465E" w14:paraId="04B51736" w14:textId="42001F2A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--countReadPairs \</w:t>
      </w:r>
    </w:p>
    <w:p w:rsidR="7AE3465E" w:rsidP="7A3A2154" w:rsidRDefault="7AE3465E" w14:paraId="7216501B" w14:textId="74164342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"${bam_files[@]}"</w:t>
      </w:r>
    </w:p>
    <w:p w:rsidR="7AE3465E" w:rsidP="7A3A2154" w:rsidRDefault="7AE3465E" w14:paraId="584D3752" w14:textId="558C9CA5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7AE3465E" w:rsidP="7A3A2154" w:rsidRDefault="7AE3465E" w14:paraId="3FB4DB9B" w14:textId="488D2C81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"=========================================="</w:t>
      </w:r>
    </w:p>
    <w:p w:rsidR="7AE3465E" w:rsidP="7A3A2154" w:rsidRDefault="7AE3465E" w14:paraId="6F20C588" w14:textId="322E58F6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"featureCounts finished at: $(date)"</w:t>
      </w:r>
    </w:p>
    <w:p w:rsidR="7AE3465E" w:rsidP="7A3A2154" w:rsidRDefault="7AE3465E" w14:paraId="1C6FCB30" w14:textId="117225DB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"Output written to: $OUTFILE"</w:t>
      </w:r>
    </w:p>
    <w:p w:rsidR="7AE3465E" w:rsidP="7A3A2154" w:rsidRDefault="7AE3465E" w14:paraId="67DACC47" w14:textId="57ECD192">
      <w:pPr>
        <w:pStyle w:val="Normal"/>
        <w:bidi w:val="0"/>
        <w:ind w:left="0"/>
      </w:pPr>
      <w:r w:rsidRPr="7A3A2154" w:rsidR="7AE346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"=========================================="</w:t>
      </w:r>
    </w:p>
    <w:p w:rsidR="68D43B51" w:rsidP="7A3A2154" w:rsidRDefault="68D43B51" w14:paraId="21BD87E2" w14:textId="57D7F484">
      <w:pPr>
        <w:pStyle w:val="ListParagraph"/>
        <w:numPr>
          <w:ilvl w:val="1"/>
          <w:numId w:val="61"/>
        </w:numPr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What featureCounts actually did</w:t>
      </w:r>
    </w:p>
    <w:p w:rsidR="68D43B51" w:rsidP="7A3A2154" w:rsidRDefault="68D43B51" w14:paraId="744284A4" w14:textId="0D86671A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From the log:</w:t>
      </w:r>
    </w:p>
    <w:p w:rsidR="68D43B51" w:rsidP="7A3A2154" w:rsidRDefault="68D43B51" w14:paraId="7FBF3072" w14:textId="6D9CF5E5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Inputs</w:t>
      </w:r>
    </w:p>
    <w:p w:rsidR="68D43B51" w:rsidP="7A3A2154" w:rsidRDefault="68D43B51" w14:paraId="54934FF3" w14:textId="1E3A413E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119 BAM files</w:t>
      </w:r>
    </w:p>
    <w:p w:rsidR="68D43B51" w:rsidP="7A3A2154" w:rsidRDefault="68D43B51" w14:paraId="77761ABA" w14:textId="12CA61F0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annotation: KM360090.1.gff3</w:t>
      </w:r>
    </w:p>
    <w:p w:rsidR="68D43B51" w:rsidP="7A3A2154" w:rsidRDefault="68D43B51" w14:paraId="0D996C9B" w14:textId="262EEB5E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feature type: CDS</w:t>
      </w:r>
    </w:p>
    <w:p w:rsidR="68D43B51" w:rsidP="7A3A2154" w:rsidRDefault="68D43B51" w14:paraId="5A56A238" w14:textId="5CDA95CA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grouping attribute: product</w:t>
      </w:r>
    </w:p>
    <w:p w:rsidR="68D43B51" w:rsidP="7A3A2154" w:rsidRDefault="68D43B51" w14:paraId="2CAD0EA8" w14:textId="58C613FF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strand-specific mode: reversely stranded</w:t>
      </w:r>
    </w:p>
    <w:p w:rsidR="68D43B51" w:rsidP="7A3A2154" w:rsidRDefault="68D43B51" w14:paraId="444C4F3C" w14:textId="2CDF3DA7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paired-end counting enabled</w:t>
      </w:r>
    </w:p>
    <w:p w:rsidR="68D43B51" w:rsidP="7A3A2154" w:rsidRDefault="68D43B51" w14:paraId="0BDDCA2F" w14:textId="099DAC2E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7A3A2154" w:rsidR="68D43B51">
        <w:rPr>
          <w:noProof w:val="0"/>
          <w:lang w:val="en-US"/>
        </w:rPr>
        <w:t>Interpretation</w:t>
      </w:r>
    </w:p>
    <w:p w:rsidR="68D43B51" w:rsidP="7A3A2154" w:rsidRDefault="68D43B51" w14:paraId="02100B41" w14:textId="4EF2E71C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Total alignments: the BAM </w:t>
      </w: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contains</w:t>
      </w: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about 132,074,186 alignments total</w:t>
      </w:r>
    </w:p>
    <w:p w:rsidR="68D43B51" w:rsidP="7A3A2154" w:rsidRDefault="68D43B51" w14:paraId="7D4C9969" w14:textId="060EAF4D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Successfully assigned alignments: only 17,243 were assigned to RSV CDS features</w:t>
      </w:r>
    </w:p>
    <w:p w:rsidR="68D43B51" w:rsidP="7A3A2154" w:rsidRDefault="68D43B51" w14:paraId="0D2ED15B" w14:textId="0F3991DB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percentages so low, </w:t>
      </w: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which</w:t>
      </w: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</w:t>
      </w: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is plausible for viral expression in total RNA-seq or host-dominated libraries because </w:t>
      </w:r>
    </w:p>
    <w:p w:rsidR="68D43B51" w:rsidP="7A3A2154" w:rsidRDefault="68D43B51" w14:paraId="0554F599" w14:textId="36B3EBDB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most reads are </w:t>
      </w:r>
      <w:r w:rsidRPr="7A3A2154" w:rsidR="68D43B51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host-derived</w:t>
      </w: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, not viral</w:t>
      </w:r>
    </w:p>
    <w:p w:rsidR="68D43B51" w:rsidP="7A3A2154" w:rsidRDefault="68D43B51" w14:paraId="6C5C3D97" w14:textId="369BFE2F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only a small fraction of aligned reads overlap annotated RSV CDS regions in the required stranded mode</w:t>
      </w:r>
    </w:p>
    <w:p w:rsidR="68D43B51" w:rsidP="7A3A2154" w:rsidRDefault="68D43B51" w14:paraId="45438D02" w14:textId="5FB079D1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68D43B5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your BAMs may contain a lot of reads but only a minority reflect viral gene expression</w:t>
      </w:r>
    </w:p>
    <w:p w:rsidR="3423CF78" w:rsidP="7A3A2154" w:rsidRDefault="3423CF78" w14:paraId="306596ED" w14:textId="5460464E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7A3A2154" w:rsidR="3423CF78">
        <w:rPr>
          <w:noProof w:val="0"/>
          <w:lang w:val="en-US"/>
        </w:rPr>
        <w:t>Biological Observation</w:t>
      </w:r>
    </w:p>
    <w:p w:rsidR="3423CF78" w:rsidP="7A3A2154" w:rsidRDefault="3423CF78" w14:paraId="73379C85" w14:textId="44F8CCD7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Some samples have much higher assigned counts than others.</w:t>
      </w:r>
    </w:p>
    <w:p w:rsidR="3423CF78" w:rsidP="7A3A2154" w:rsidRDefault="3423CF78" w14:paraId="2FAF24F5" w14:textId="550954F7">
      <w:pPr>
        <w:pStyle w:val="ListParagraph"/>
        <w:numPr>
          <w:ilvl w:val="2"/>
          <w:numId w:val="61"/>
        </w:numPr>
        <w:suppressLineNumbers w:val="0"/>
        <w:bidi w:val="0"/>
        <w:spacing w:before="0" w:beforeAutospacing="off" w:after="120" w:afterAutospacing="off" w:line="259" w:lineRule="auto"/>
        <w:ind w:left="2160" w:right="0" w:hanging="36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Ex:</w:t>
      </w:r>
    </w:p>
    <w:p w:rsidR="3423CF78" w:rsidP="7A3A2154" w:rsidRDefault="3423CF78" w14:paraId="684E8D88" w14:textId="383CA089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CP002-D7-NasalScrape → 8,181,041 (5.7%)</w:t>
      </w:r>
    </w:p>
    <w:p w:rsidR="3423CF78" w:rsidP="7A3A2154" w:rsidRDefault="3423CF78" w14:paraId="3112C0C6" w14:textId="5FD166F7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CP003-D7-NasalScrape → 287,606 (0.3%)</w:t>
      </w:r>
    </w:p>
    <w:p w:rsidR="3423CF78" w:rsidP="7A3A2154" w:rsidRDefault="3423CF78" w14:paraId="60F8F5B6" w14:textId="54545771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CP019-D7-NasalScrape → 273,661 (1.2%)</w:t>
      </w:r>
    </w:p>
    <w:p w:rsidR="3423CF78" w:rsidP="7A3A2154" w:rsidRDefault="3423CF78" w14:paraId="12C18386" w14:textId="7C3198CE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many others have only tens or hundreds of assigned reads</w:t>
      </w:r>
    </w:p>
    <w:p w:rsidR="3423CF78" w:rsidP="7A3A2154" w:rsidRDefault="3423CF78" w14:paraId="12001A05" w14:textId="5A29D207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3423CF7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Suggests </w:t>
      </w: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that there</w:t>
      </w: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is </w:t>
      </w: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likely </w:t>
      </w:r>
      <w:r w:rsidRPr="7A3A2154" w:rsidR="3423CF7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real</w:t>
      </w:r>
      <w:r w:rsidRPr="7A3A2154" w:rsidR="3423CF7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variation in viral burden / viral transcription</w:t>
      </w:r>
      <w:r w:rsidRPr="7A3A2154" w:rsidR="3423CF7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across samples.</w:t>
      </w:r>
    </w:p>
    <w:p w:rsidR="7A3A2154" w:rsidP="7A3A2154" w:rsidRDefault="7A3A2154" w14:paraId="1677A153" w14:textId="65008058">
      <w:pPr>
        <w:pStyle w:val="ListParagraph"/>
        <w:numPr>
          <w:ilvl w:val="2"/>
          <w:numId w:val="61"/>
        </w:numPr>
        <w:bidi w:val="0"/>
        <w:rPr>
          <w:noProof w:val="0"/>
          <w:lang w:val="en-US"/>
        </w:rPr>
      </w:pPr>
    </w:p>
    <w:p w:rsidR="578833E1" w:rsidP="7A3A2154" w:rsidRDefault="578833E1" w14:paraId="15A57BF1" w14:textId="6DBB723A">
      <w:pPr>
        <w:pStyle w:val="Normal"/>
        <w:bidi w:val="0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578833E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Run featureCounts across all 119 BAM files to create a </w:t>
      </w:r>
      <w:r w:rsidRPr="7A3A2154" w:rsidR="578833E1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viral gene coun</w:t>
      </w:r>
    </w:p>
    <w:p w:rsidR="17C64050" w:rsidP="7A3A2154" w:rsidRDefault="17C64050" w14:paraId="24DBB364" w14:textId="48CE0CA0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7A3A2154" w:rsidR="17C64050">
        <w:rPr>
          <w:noProof w:val="0"/>
          <w:lang w:val="en-US"/>
        </w:rPr>
        <w:t>Result of featureCounts</w:t>
      </w:r>
    </w:p>
    <w:p w:rsidR="17C64050" w:rsidP="7A3A2154" w:rsidRDefault="17C64050" w14:paraId="24393B9B" w14:textId="3D047029">
      <w:pPr>
        <w:pStyle w:val="ListParagraph"/>
        <w:numPr>
          <w:ilvl w:val="1"/>
          <w:numId w:val="61"/>
        </w:numPr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1. rsv_featurecounts_product.txt</w:t>
      </w:r>
    </w:p>
    <w:p w:rsidR="17C64050" w:rsidP="7A3A2154" w:rsidRDefault="17C64050" w14:paraId="4ABE91D1" w14:textId="10F8427A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bookmarkStart w:name="_Int_6lhS8Wwz" w:id="1506823880"/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main count</w:t>
      </w:r>
      <w:bookmarkEnd w:id="1506823880"/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matrix</w:t>
      </w:r>
    </w:p>
    <w:p w:rsidR="17C64050" w:rsidP="7A3A2154" w:rsidRDefault="17C64050" w14:paraId="5CF29FC8" w14:textId="38ADD494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contain</w:t>
      </w: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:</w:t>
      </w:r>
    </w:p>
    <w:p w:rsidR="17C64050" w:rsidP="7A3A2154" w:rsidRDefault="17C64050" w14:paraId="0D5AE142" w14:textId="251D6F4F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annotation columns on the left</w:t>
      </w:r>
    </w:p>
    <w:p w:rsidR="17C64050" w:rsidP="7A3A2154" w:rsidRDefault="17C64050" w14:paraId="7D872B12" w14:textId="12562C65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one column per sample/BAM</w:t>
      </w:r>
    </w:p>
    <w:p w:rsidR="17C64050" w:rsidP="7A3A2154" w:rsidRDefault="17C64050" w14:paraId="251F7F10" w14:textId="0DFBF4EA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counts for each RSV product/CDS</w:t>
      </w:r>
    </w:p>
    <w:p w:rsidR="17C64050" w:rsidP="7A3A2154" w:rsidRDefault="17C64050" w14:paraId="76AE13C7" w14:textId="669C7D37">
      <w:pPr>
        <w:pStyle w:val="ListParagraph"/>
        <w:numPr>
          <w:ilvl w:val="1"/>
          <w:numId w:val="61"/>
        </w:numPr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2. rsv_featurecounts_product.txt.summary</w:t>
      </w:r>
    </w:p>
    <w:p w:rsidR="17C64050" w:rsidP="7A3A2154" w:rsidRDefault="17C64050" w14:paraId="59D720E6" w14:textId="6ED3FAA8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sample-by-sample assignment summary</w:t>
      </w:r>
    </w:p>
    <w:p w:rsidR="17C64050" w:rsidP="7A3A2154" w:rsidRDefault="17C64050" w14:paraId="2996BF24" w14:textId="180B491B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7C64050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tells you how many reads were assigned vs unassigned</w:t>
      </w:r>
    </w:p>
    <w:p w:rsidR="242630B6" w:rsidP="7A3A2154" w:rsidRDefault="242630B6" w14:paraId="59792884" w14:textId="00D5A699">
      <w:pPr>
        <w:pStyle w:val="ListParagraph"/>
        <w:numPr>
          <w:ilvl w:val="1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Conclusions:</w:t>
      </w:r>
    </w:p>
    <w:p w:rsidR="242630B6" w:rsidP="7A3A2154" w:rsidRDefault="242630B6" w14:paraId="05A334AB" w14:textId="1FB16398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1. Strong variation across samples, </w:t>
      </w: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Ex:</w:t>
      </w:r>
    </w:p>
    <w:p w:rsidR="242630B6" w:rsidP="7A3A2154" w:rsidRDefault="242630B6" w14:paraId="7859C02E" w14:textId="1D51B21C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CP002-D7 has very strong viral signal</w:t>
      </w:r>
    </w:p>
    <w:p w:rsidR="242630B6" w:rsidP="7A3A2154" w:rsidRDefault="242630B6" w14:paraId="09FBB090" w14:textId="682E2A37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2. Matrix is sparse</w:t>
      </w:r>
    </w:p>
    <w:p w:rsidR="242630B6" w:rsidP="7A3A2154" w:rsidRDefault="242630B6" w14:paraId="467B9919" w14:textId="1E569948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Many samples have very low RSV counts.</w:t>
      </w:r>
    </w:p>
    <w:p w:rsidR="242630B6" w:rsidP="7A3A2154" w:rsidRDefault="242630B6" w14:paraId="52C831C6" w14:textId="660677BA">
      <w:pPr>
        <w:pStyle w:val="ListParagraph"/>
        <w:numPr>
          <w:ilvl w:val="3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That is not necessarily wrong — it may simply mean many samples have very little viral RN</w:t>
      </w:r>
    </w:p>
    <w:p w:rsidR="242630B6" w:rsidP="7A3A2154" w:rsidRDefault="242630B6" w14:paraId="38291578" w14:textId="5DF28A10">
      <w:pPr>
        <w:pStyle w:val="ListParagraph"/>
        <w:numPr>
          <w:ilvl w:val="2"/>
          <w:numId w:val="61"/>
        </w:numPr>
        <w:bidi w:val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3. Some genes are clearly more highly counted than others</w:t>
      </w:r>
    </w:p>
    <w:p w:rsidR="242630B6" w:rsidP="7A3A2154" w:rsidRDefault="242630B6" w14:paraId="273256F0" w14:textId="3D6523AF">
      <w:pPr>
        <w:pStyle w:val="ListParagraph"/>
        <w:numPr>
          <w:ilvl w:val="3"/>
          <w:numId w:val="61"/>
        </w:numPr>
        <w:suppressLineNumbers w:val="0"/>
        <w:bidi w:val="0"/>
        <w:spacing w:before="0" w:beforeAutospacing="off" w:after="120" w:afterAutospacing="off" w:line="259" w:lineRule="auto"/>
        <w:ind w:left="2880" w:right="0" w:hanging="36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Ex: </w:t>
      </w:r>
    </w:p>
    <w:p w:rsidR="242630B6" w:rsidP="7A3A2154" w:rsidRDefault="242630B6" w14:paraId="52F6AE89" w14:textId="069B9815">
      <w:pPr>
        <w:pStyle w:val="ListParagraph"/>
        <w:numPr>
          <w:ilvl w:val="4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attachment protein</w:t>
      </w:r>
    </w:p>
    <w:p w:rsidR="242630B6" w:rsidP="7A3A2154" w:rsidRDefault="242630B6" w14:paraId="52242E8A" w14:textId="3BC5D5AF">
      <w:pPr>
        <w:pStyle w:val="ListParagraph"/>
        <w:numPr>
          <w:ilvl w:val="4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nucleoprotein</w:t>
      </w:r>
    </w:p>
    <w:p w:rsidR="242630B6" w:rsidP="7A3A2154" w:rsidRDefault="242630B6" w14:paraId="3D408E0F" w14:textId="0AD8CA9B">
      <w:pPr>
        <w:pStyle w:val="ListParagraph"/>
        <w:numPr>
          <w:ilvl w:val="4"/>
          <w:numId w:val="61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242630B6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phosphoprotein</w:t>
      </w:r>
    </w:p>
    <w:p w:rsidR="242630B6" w:rsidP="7A3A2154" w:rsidRDefault="242630B6" w14:paraId="0F72F3F8" w14:textId="6F93EC9D">
      <w:pPr>
        <w:pStyle w:val="ListParagraph"/>
        <w:numPr>
          <w:ilvl w:val="1"/>
          <w:numId w:val="61"/>
        </w:numPr>
        <w:bidi w:val="0"/>
        <w:rPr>
          <w:rFonts w:ascii="Calibri" w:hAnsi="Calibri" w:eastAsia="Calibri"/>
          <w:color w:val="595959" w:themeColor="text1" w:themeTint="A6" w:themeShade="FF"/>
          <w:sz w:val="30"/>
          <w:szCs w:val="30"/>
        </w:rPr>
      </w:pPr>
      <w:r w:rsidRPr="7A3A2154" w:rsidR="242630B6">
        <w:rPr>
          <w:rFonts w:ascii="Calibri" w:hAnsi="Calibri" w:eastAsia="Calibri"/>
          <w:color w:val="595959" w:themeColor="text1" w:themeTint="A6" w:themeShade="FF"/>
          <w:sz w:val="30"/>
          <w:szCs w:val="30"/>
        </w:rPr>
        <w:t>Stopped here for the day</w:t>
      </w:r>
    </w:p>
    <w:p w:rsidR="62C1122F" w:rsidP="7A3A2154" w:rsidRDefault="62C1122F" w14:paraId="7FE477EA" w14:textId="54BC944E">
      <w:pPr>
        <w:pStyle w:val="Heading1"/>
      </w:pPr>
      <w:r w:rsidR="62C1122F">
        <w:rPr/>
        <w:t xml:space="preserve">Transcriptomics </w:t>
      </w:r>
      <w:r w:rsidR="62C1122F">
        <w:rPr/>
        <w:t>Optimisation</w:t>
      </w:r>
      <w:r w:rsidR="62C1122F">
        <w:rPr/>
        <w:t xml:space="preserve"> Ju</w:t>
      </w:r>
      <w:r w:rsidR="4B482671">
        <w:rPr/>
        <w:t>ly 13th</w:t>
      </w:r>
      <w:r w:rsidR="62C1122F">
        <w:rPr/>
        <w:t xml:space="preserve">, 2026 </w:t>
      </w:r>
    </w:p>
    <w:p w:rsidR="62C1122F" w:rsidP="7A3A2154" w:rsidRDefault="62C1122F" w14:paraId="5FC19630">
      <w:pPr>
        <w:pStyle w:val="ListBullet"/>
        <w:numPr>
          <w:ilvl w:val="0"/>
          <w:numId w:val="0"/>
        </w:numPr>
        <w:ind w:left="432" w:hanging="432"/>
        <w:rPr>
          <w:b w:val="1"/>
          <w:bCs w:val="1"/>
        </w:rPr>
      </w:pPr>
      <w:r w:rsidRPr="7A3A2154" w:rsidR="62C1122F">
        <w:rPr>
          <w:b w:val="1"/>
          <w:bCs w:val="1"/>
        </w:rPr>
        <w:t>ssh pdg25@login.cx3.hpc.imperial.ac.uk</w:t>
      </w:r>
    </w:p>
    <w:p w:rsidR="62C1122F" w:rsidP="7A3A2154" w:rsidRDefault="62C1122F" w14:paraId="7AF4DF52" w14:textId="24630DF4">
      <w:pPr>
        <w:pStyle w:val="ListParagraph"/>
        <w:numPr>
          <w:ilvl w:val="0"/>
          <w:numId w:val="62"/>
        </w:numPr>
        <w:bidi w:val="0"/>
        <w:rPr>
          <w:noProof w:val="0"/>
          <w:lang w:val="en-US"/>
        </w:rPr>
      </w:pPr>
      <w:r w:rsidRPr="7A3A2154" w:rsidR="62C1122F">
        <w:rPr>
          <w:noProof w:val="0"/>
          <w:lang w:val="en-US"/>
        </w:rPr>
        <w:t xml:space="preserve">Mahdi suggested using STAR alignment and a </w:t>
      </w:r>
      <w:r w:rsidRPr="7A3A2154" w:rsidR="62C1122F">
        <w:rPr>
          <w:noProof w:val="0"/>
          <w:lang w:val="en-US"/>
        </w:rPr>
        <w:t>conda</w:t>
      </w:r>
      <w:r w:rsidRPr="7A3A2154" w:rsidR="62C1122F">
        <w:rPr>
          <w:noProof w:val="0"/>
          <w:lang w:val="en-US"/>
        </w:rPr>
        <w:t xml:space="preserve"> environment to make my work more reproducible</w:t>
      </w:r>
    </w:p>
    <w:p w:rsidR="4BAF9D93" w:rsidP="7A3A2154" w:rsidRDefault="4BAF9D93" w14:paraId="0BAD52C7" w14:textId="2F515B6A">
      <w:pPr>
        <w:pStyle w:val="ListParagraph"/>
        <w:numPr>
          <w:ilvl w:val="1"/>
          <w:numId w:val="62"/>
        </w:numPr>
        <w:bidi w:val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consistent tool versions, reproducibility, no need to mix different HPC modules for STAR/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samtools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featureCounts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FastQC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</w:t>
      </w:r>
      <w:r w:rsidRPr="7A3A2154" w:rsidR="4BAF9D9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MultiQC</w:t>
      </w:r>
    </w:p>
    <w:p w:rsidR="79B5A150" w:rsidP="7A3A2154" w:rsidRDefault="79B5A150" w14:paraId="6AA966B3" w14:textId="56C0C691">
      <w:pPr>
        <w:pStyle w:val="ListParagraph"/>
        <w:numPr>
          <w:ilvl w:val="0"/>
          <w:numId w:val="62"/>
        </w:numPr>
        <w:bidi w:val="0"/>
        <w:rPr>
          <w:noProof w:val="0"/>
          <w:lang w:val="en-US"/>
        </w:rPr>
      </w:pPr>
      <w:r w:rsidRPr="7A3A2154" w:rsidR="79B5A150">
        <w:rPr>
          <w:noProof w:val="0"/>
          <w:lang w:val="en-US"/>
        </w:rPr>
        <w:t>Star workflow</w:t>
      </w:r>
    </w:p>
    <w:p w:rsidR="79B5A150" w:rsidP="7A3A2154" w:rsidRDefault="79B5A150" w14:paraId="0AB6CBF9" w14:textId="7A1A233A">
      <w:pPr>
        <w:pStyle w:val="ListParagraph"/>
        <w:numPr>
          <w:ilvl w:val="1"/>
          <w:numId w:val="62"/>
        </w:numPr>
        <w:bidi w:val="0"/>
        <w:rPr>
          <w:noProof w:val="0"/>
          <w:lang w:val="en-US"/>
        </w:rPr>
      </w:pPr>
      <w:r w:rsidRPr="7A3A2154" w:rsidR="79B5A150">
        <w:rPr>
          <w:noProof w:val="0"/>
          <w:lang w:val="en-US"/>
        </w:rPr>
        <w:t>Step 1 = make conda environment</w:t>
      </w:r>
    </w:p>
    <w:p w:rsidR="79B5A150" w:rsidP="7A3A2154" w:rsidRDefault="79B5A150" w14:paraId="43911D40" w14:textId="621FB1AB">
      <w:pPr>
        <w:bidi w:val="0"/>
        <w:spacing w:before="21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bash</w:t>
      </w:r>
    </w:p>
    <w:p w:rsidR="79B5A150" w:rsidP="7A3A2154" w:rsidRDefault="79B5A150" w14:paraId="4A11E944" w14:textId="07B2756D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eval</w:t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$(~/miniforge3/bin/conda shell.bash hook)</w:t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>
        <w:br/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conda create -n rsv_transcriptomics -y</w:t>
      </w:r>
      <w:r>
        <w:br/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conda activate rsv_transcriptomics</w:t>
      </w:r>
      <w:r>
        <w:br/>
      </w:r>
      <w:r w:rsidRPr="7A3A2154" w:rsidR="79B5A1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conda install -y -c bioconda star samtools subread fastqc multiqc</w:t>
      </w:r>
    </w:p>
    <w:p w:rsidR="79B5A150" w:rsidP="7A3A2154" w:rsidRDefault="79B5A150" w14:paraId="3B811E71" w14:textId="115354DD">
      <w:pPr>
        <w:pStyle w:val="ListParagraph"/>
        <w:numPr>
          <w:ilvl w:val="2"/>
          <w:numId w:val="62"/>
        </w:numPr>
        <w:bidi w:val="0"/>
        <w:rPr>
          <w:noProof w:val="0"/>
          <w:lang w:val="en-US"/>
        </w:rPr>
      </w:pPr>
      <w:r w:rsidRPr="7A3A2154" w:rsidR="79B5A150">
        <w:rPr>
          <w:noProof w:val="0"/>
          <w:lang w:val="en-US"/>
        </w:rPr>
        <w:t>Verify that the environment was made</w:t>
      </w:r>
    </w:p>
    <w:p w:rsidR="79B5A150" w:rsidP="7A3A2154" w:rsidRDefault="79B5A150" w14:paraId="3129080F" w14:textId="0EC7787C">
      <w:pPr>
        <w:bidi w:val="0"/>
        <w:spacing w:before="21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bash</w:t>
      </w:r>
    </w:p>
    <w:p w:rsidR="79B5A150" w:rsidP="7A3A2154" w:rsidRDefault="79B5A150" w14:paraId="614FC2B4" w14:textId="1D3EA7E9">
      <w:p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79B5A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 --version</w:t>
      </w:r>
      <w:r>
        <w:br/>
      </w:r>
      <w:r w:rsidRPr="7A3A2154" w:rsidR="79B5A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--version</w:t>
      </w:r>
      <w:r>
        <w:br/>
      </w:r>
      <w:r w:rsidRPr="7A3A2154" w:rsidR="79B5A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featureCounts -v</w:t>
      </w:r>
      <w:r>
        <w:br/>
      </w:r>
      <w:r w:rsidRPr="7A3A2154" w:rsidR="79B5A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fastqc --version</w:t>
      </w:r>
      <w:r>
        <w:br/>
      </w:r>
      <w:r w:rsidRPr="7A3A2154" w:rsidR="79B5A1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multiqc --version</w:t>
      </w:r>
    </w:p>
    <w:p w:rsidR="79B5A150" w:rsidP="7A3A2154" w:rsidRDefault="79B5A150" w14:paraId="7C63B31A" w14:textId="69B39233">
      <w:pPr>
        <w:pStyle w:val="ListParagraph"/>
        <w:numPr>
          <w:ilvl w:val="1"/>
          <w:numId w:val="62"/>
        </w:numPr>
        <w:bidi w:val="0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noProof w:val="0"/>
          <w:lang w:val="en-US"/>
        </w:rPr>
        <w:t xml:space="preserve">Output: 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environment 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rsv_transcriptomics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 is working well and successfully verified:</w:t>
      </w:r>
    </w:p>
    <w:p w:rsidR="79B5A150" w:rsidP="7A3A2154" w:rsidRDefault="79B5A150" w14:paraId="7EA40D5E" w14:textId="71459644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STAR --version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 → </w:t>
      </w:r>
      <w:r w:rsidRPr="7A3A2154" w:rsidR="79B5A150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2.7.10b</w:t>
      </w:r>
    </w:p>
    <w:p w:rsidR="79B5A150" w:rsidP="7A3A2154" w:rsidRDefault="79B5A150" w14:paraId="7CFFE570" w14:textId="62129B7F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samtools --version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 → </w:t>
      </w:r>
      <w:r w:rsidRPr="7A3A2154" w:rsidR="79B5A150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1.24</w:t>
      </w:r>
    </w:p>
    <w:p w:rsidR="79B5A150" w:rsidP="7A3A2154" w:rsidRDefault="79B5A150" w14:paraId="05D41984" w14:textId="115C52FD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featureCounts -v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 → </w:t>
      </w:r>
      <w:r w:rsidRPr="7A3A2154" w:rsidR="79B5A150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2.1.1</w:t>
      </w:r>
    </w:p>
    <w:p w:rsidR="79B5A150" w:rsidP="7A3A2154" w:rsidRDefault="79B5A150" w14:paraId="18D43CEC" w14:textId="1D66169E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fastqc --version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 → </w:t>
      </w:r>
      <w:r w:rsidRPr="7A3A2154" w:rsidR="79B5A150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0.12.1</w:t>
      </w:r>
    </w:p>
    <w:p w:rsidR="79B5A150" w:rsidP="7A3A2154" w:rsidRDefault="79B5A150" w14:paraId="4E032669" w14:textId="20F598D1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</w:pP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multiqc --version</w:t>
      </w:r>
      <w:r w:rsidRPr="7A3A2154" w:rsidR="79B5A150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 xml:space="preserve"> → </w:t>
      </w:r>
      <w:r w:rsidRPr="7A3A2154" w:rsidR="79B5A150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1.35</w:t>
      </w:r>
    </w:p>
    <w:p w:rsidR="4D63E03F" w:rsidP="7A3A2154" w:rsidRDefault="4D63E03F" w14:paraId="7DECFAB5" w14:textId="38F34886">
      <w:pPr>
        <w:pStyle w:val="ListParagraph"/>
        <w:numPr>
          <w:ilvl w:val="1"/>
          <w:numId w:val="62"/>
        </w:numPr>
        <w:bidi w:val="0"/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</w:pPr>
      <w:r w:rsidRPr="7A3A2154" w:rsidR="4D63E03F">
        <w:rPr>
          <w:noProof w:val="0"/>
          <w:lang w:val="en-US"/>
        </w:rPr>
        <w:t xml:space="preserve">Step 2 = </w:t>
      </w:r>
      <w:r w:rsidRPr="7A3A2154" w:rsidR="783A2E2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>Generate the STAR index from the RSV reference genome</w:t>
      </w:r>
    </w:p>
    <w:p w:rsidR="783A2E2E" w:rsidP="7A3A2154" w:rsidRDefault="783A2E2E" w14:paraId="7FAD53F3" w14:textId="5F62961D">
      <w:pPr>
        <w:pStyle w:val="ListParagraph"/>
        <w:numPr>
          <w:ilvl w:val="2"/>
          <w:numId w:val="62"/>
        </w:numPr>
        <w:rPr/>
      </w:pPr>
      <w:r w:rsidRPr="7A3A2154" w:rsidR="783A2E2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 xml:space="preserve">Convert gff3 to </w:t>
      </w:r>
      <w:r w:rsidRPr="7A3A2154" w:rsidR="783A2E2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>gtf</w:t>
      </w:r>
      <w:r w:rsidRPr="7A3A2154" w:rsidR="783A2E2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 xml:space="preserve"> file: </w:t>
      </w:r>
      <w:r w:rsidRPr="7A3A2154" w:rsidR="57539D9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 gff3_to_gtf_rsv.sh</w:t>
      </w:r>
    </w:p>
    <w:p w:rsidR="783A2E2E" w:rsidP="7A3A2154" w:rsidRDefault="783A2E2E" w14:paraId="7671B4BC" w14:textId="58263B14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#!/bin/bash</w:t>
      </w:r>
    </w:p>
    <w:p w:rsidR="783A2E2E" w:rsidP="7A3A2154" w:rsidRDefault="783A2E2E" w14:paraId="2D45F606" w14:textId="3EB26AC7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set -euo pipefail</w:t>
      </w:r>
    </w:p>
    <w:p w:rsidR="783A2E2E" w:rsidP="7A3A2154" w:rsidRDefault="783A2E2E" w14:paraId="6FBBA6F2" w14:textId="6A152EF7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</w:t>
      </w:r>
    </w:p>
    <w:p w:rsidR="783A2E2E" w:rsidP="7A3A2154" w:rsidRDefault="783A2E2E" w14:paraId="7CFC97B8" w14:textId="15ABE193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GFF3="/rds/general/user/pdg25/ephemeral/reference/rsv/KM360090.1.gff3"</w:t>
      </w:r>
    </w:p>
    <w:p w:rsidR="783A2E2E" w:rsidP="7A3A2154" w:rsidRDefault="783A2E2E" w14:paraId="7A83F25B" w14:textId="7A4BE5F8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GTF="/rds/general/user/pdg25/ephemeral/reference/rsv/KM360090.1.gtf"</w:t>
      </w:r>
    </w:p>
    <w:p w:rsidR="783A2E2E" w:rsidP="7A3A2154" w:rsidRDefault="783A2E2E" w14:paraId="6D9E31C6" w14:textId="12E796AD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</w:t>
      </w:r>
    </w:p>
    <w:p w:rsidR="783A2E2E" w:rsidP="7A3A2154" w:rsidRDefault="783A2E2E" w14:paraId="1BF3C171" w14:textId="49E54BA1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if [[ ! -f "$GFF3" ]]; then</w:t>
      </w:r>
    </w:p>
    <w:p w:rsidR="783A2E2E" w:rsidP="7A3A2154" w:rsidRDefault="783A2E2E" w14:paraId="75DF71E0" w14:textId="62BB4B62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echo "ERROR: Missing GFF3 file: $GFF3" &gt;&amp;2</w:t>
      </w:r>
    </w:p>
    <w:p w:rsidR="783A2E2E" w:rsidP="7A3A2154" w:rsidRDefault="783A2E2E" w14:paraId="638E8338" w14:textId="447408A7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exit 1</w:t>
      </w:r>
    </w:p>
    <w:p w:rsidR="783A2E2E" w:rsidP="7A3A2154" w:rsidRDefault="783A2E2E" w14:paraId="33CD9B2A" w14:textId="68AEC4C1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fi</w:t>
      </w:r>
    </w:p>
    <w:p w:rsidR="783A2E2E" w:rsidP="7A3A2154" w:rsidRDefault="783A2E2E" w14:paraId="1A47EAA9" w14:textId="7D408C1A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</w:t>
      </w:r>
    </w:p>
    <w:p w:rsidR="783A2E2E" w:rsidP="7A3A2154" w:rsidRDefault="783A2E2E" w14:paraId="7C02A830" w14:textId="1BC5C6A2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awk 'BEGIN{FS=OFS="\t"}</w:t>
      </w:r>
    </w:p>
    <w:p w:rsidR="783A2E2E" w:rsidP="7A3A2154" w:rsidRDefault="783A2E2E" w14:paraId="3671D73E" w14:textId="02C119F9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/^#/ {next}</w:t>
      </w:r>
    </w:p>
    <w:p w:rsidR="783A2E2E" w:rsidP="7A3A2154" w:rsidRDefault="783A2E2E" w14:paraId="1C942334" w14:textId="68EBCFEA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$3=="CDS" {</w:t>
      </w:r>
    </w:p>
    <w:p w:rsidR="783A2E2E" w:rsidP="7A3A2154" w:rsidRDefault="783A2E2E" w14:paraId="04BF2259" w14:textId="0123F24B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n=split($9,a,";")</w:t>
      </w:r>
    </w:p>
    <w:p w:rsidR="783A2E2E" w:rsidP="7A3A2154" w:rsidRDefault="783A2E2E" w14:paraId="6BAFA936" w14:textId="37EF076C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product="unknown_product"</w:t>
      </w:r>
    </w:p>
    <w:p w:rsidR="783A2E2E" w:rsidP="7A3A2154" w:rsidRDefault="783A2E2E" w14:paraId="4FA328B5" w14:textId="243E80ED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id="unknown_id"</w:t>
      </w:r>
    </w:p>
    <w:p w:rsidR="783A2E2E" w:rsidP="7A3A2154" w:rsidRDefault="783A2E2E" w14:paraId="6EEB4A1D" w14:textId="48131331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protein_id="unknown_protein"</w:t>
      </w:r>
    </w:p>
    <w:p w:rsidR="783A2E2E" w:rsidP="7A3A2154" w:rsidRDefault="783A2E2E" w14:paraId="27AA0C19" w14:textId="3B13FC11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for(i=1;i&lt;=n;i++){</w:t>
      </w:r>
    </w:p>
    <w:p w:rsidR="783A2E2E" w:rsidP="7A3A2154" w:rsidRDefault="783A2E2E" w14:paraId="3BC4C6F5" w14:textId="4DBF3FDB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    if(a[i] ~ /^product=/){sub(/^product=/,"",a[i]); product=a[i]}</w:t>
      </w:r>
    </w:p>
    <w:p w:rsidR="783A2E2E" w:rsidP="7A3A2154" w:rsidRDefault="783A2E2E" w14:paraId="22CE0C92" w14:textId="3270BC69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    else if(a[i] ~ /^ID=/){sub(/^ID=/,"",a[i]); id=a[i]}</w:t>
      </w:r>
    </w:p>
    <w:p w:rsidR="783A2E2E" w:rsidP="7A3A2154" w:rsidRDefault="783A2E2E" w14:paraId="18323CB9" w14:textId="5C744B9B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    else if(a[i] ~ /^protein_id=/){sub(/^protein_id=/,"",a[i]); protein_id=a[i]}</w:t>
      </w:r>
    </w:p>
    <w:p w:rsidR="783A2E2E" w:rsidP="7A3A2154" w:rsidRDefault="783A2E2E" w14:paraId="67EAC342" w14:textId="19CA4B20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}</w:t>
      </w:r>
    </w:p>
    <w:p w:rsidR="783A2E2E" w:rsidP="7A3A2154" w:rsidRDefault="783A2E2E" w14:paraId="1B4E0E31" w14:textId="521E7D8B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gsub(/%2C/,",",product)</w:t>
      </w:r>
    </w:p>
    <w:p w:rsidR="783A2E2E" w:rsidP="7A3A2154" w:rsidRDefault="783A2E2E" w14:paraId="62E6834E" w14:textId="1702D7E7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gsub(/%20/," ",product)</w:t>
      </w:r>
    </w:p>
    <w:p w:rsidR="783A2E2E" w:rsidP="7A3A2154" w:rsidRDefault="783A2E2E" w14:paraId="564416A7" w14:textId="5D662436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gsub(/"/,"",product)</w:t>
      </w:r>
    </w:p>
    <w:p w:rsidR="783A2E2E" w:rsidP="7A3A2154" w:rsidRDefault="783A2E2E" w14:paraId="7CF2F046" w14:textId="31213A80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   print $1,$2,"exon",$4,$5,$6,$7,$8,"gene_id \"" protein_id "\"; transcript_id \"" protein_id "\"; gene_name \"" product "\"; product \"" product "\";"</w:t>
      </w:r>
    </w:p>
    <w:p w:rsidR="783A2E2E" w:rsidP="7A3A2154" w:rsidRDefault="783A2E2E" w14:paraId="587104D5" w14:textId="61669C7B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}' "$GFF3" &gt; "$GTF"</w:t>
      </w:r>
    </w:p>
    <w:p w:rsidR="783A2E2E" w:rsidP="7A3A2154" w:rsidRDefault="783A2E2E" w14:paraId="16FE878B" w14:textId="0E357850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 xml:space="preserve"> </w:t>
      </w:r>
    </w:p>
    <w:p w:rsidR="783A2E2E" w:rsidP="7A3A2154" w:rsidRDefault="783A2E2E" w14:paraId="7E36BC63" w14:textId="2D8FBFCD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echo "Created GTF: $GTF"</w:t>
      </w:r>
    </w:p>
    <w:p w:rsidR="783A2E2E" w:rsidP="7A3A2154" w:rsidRDefault="783A2E2E" w14:paraId="284C419C" w14:textId="60DC20B3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wc -l "$GTF"</w:t>
      </w:r>
    </w:p>
    <w:p w:rsidR="783A2E2E" w:rsidP="7A3A2154" w:rsidRDefault="783A2E2E" w14:paraId="31E95A63" w14:textId="78AA9B97">
      <w:pPr>
        <w:pStyle w:val="Normal"/>
        <w:bidi w:val="0"/>
        <w:spacing w:line="240" w:lineRule="auto"/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</w:pPr>
      <w:r w:rsidRPr="7A3A2154" w:rsidR="783A2E2E">
        <w:rPr>
          <w:rFonts w:ascii="Calibri" w:hAnsi="Calibri" w:eastAsia="Calibri"/>
          <w:noProof w:val="0"/>
          <w:color w:val="auto"/>
          <w:sz w:val="24"/>
          <w:szCs w:val="24"/>
          <w:lang w:val="en-US"/>
        </w:rPr>
        <w:t>head "$GTF"</w:t>
      </w:r>
    </w:p>
    <w:p w:rsidR="20DC7A3E" w:rsidP="7A3A2154" w:rsidRDefault="20DC7A3E" w14:paraId="20B90B58" w14:textId="0C8A72B6">
      <w:pPr>
        <w:pStyle w:val="ListParagraph"/>
        <w:numPr>
          <w:ilvl w:val="2"/>
          <w:numId w:val="62"/>
        </w:numPr>
        <w:bidi w:val="0"/>
        <w:rPr>
          <w:noProof w:val="0"/>
          <w:lang w:val="en-US"/>
        </w:rPr>
      </w:pPr>
      <w:r w:rsidRPr="7A3A2154" w:rsidR="20DC7A3E">
        <w:rPr>
          <w:noProof w:val="0"/>
          <w:lang w:val="en-US"/>
        </w:rPr>
        <w:t>Indexing code:</w:t>
      </w:r>
    </w:p>
    <w:p w:rsidR="20DC7A3E" w:rsidP="7A3A2154" w:rsidRDefault="20DC7A3E" w14:paraId="324E0656" w14:textId="5255705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#!/bin/bash</w:t>
      </w:r>
    </w:p>
    <w:p w:rsidR="20DC7A3E" w:rsidP="7A3A2154" w:rsidRDefault="20DC7A3E" w14:paraId="26E93965" w14:textId="3011D4D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-N STAR_RSV_index</w:t>
      </w:r>
    </w:p>
    <w:p w:rsidR="20DC7A3E" w:rsidP="7A3A2154" w:rsidRDefault="20DC7A3E" w14:paraId="0BFCBCCE" w14:textId="6E207D2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-o /rds/general/user/pdg25/ephemeral/logs/STAR_RSV_index.out</w:t>
      </w:r>
    </w:p>
    <w:p w:rsidR="20DC7A3E" w:rsidP="7A3A2154" w:rsidRDefault="20DC7A3E" w14:paraId="4F9F6CCF" w14:textId="3E8E926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-e /rds/general/user/pdg25/ephemeral/logs/STAR_RSV_index.err</w:t>
      </w:r>
    </w:p>
    <w:p w:rsidR="20DC7A3E" w:rsidP="7A3A2154" w:rsidRDefault="20DC7A3E" w14:paraId="4715A01C" w14:textId="6595CCD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-l select=1:ncpus=8:mem=16gb</w:t>
      </w:r>
    </w:p>
    <w:p w:rsidR="20DC7A3E" w:rsidP="7A3A2154" w:rsidRDefault="20DC7A3E" w14:paraId="33C0B94B" w14:textId="206076A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-l walltime=02:00:00</w:t>
      </w:r>
    </w:p>
    <w:p w:rsidR="20DC7A3E" w:rsidP="7A3A2154" w:rsidRDefault="20DC7A3E" w14:paraId="248AAE95" w14:textId="16E4D83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19C76881" w14:textId="4692A39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set -euxo pipefail</w:t>
      </w:r>
    </w:p>
    <w:p w:rsidR="20DC7A3E" w:rsidP="7A3A2154" w:rsidRDefault="20DC7A3E" w14:paraId="48B8DE7F" w14:textId="5786149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035AD672" w14:textId="0609D0F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3E5BD7C6" w14:textId="388BFFC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CONFIGURATION</w:t>
      </w:r>
    </w:p>
    <w:p w:rsidR="20DC7A3E" w:rsidP="7A3A2154" w:rsidRDefault="20DC7A3E" w14:paraId="06657363" w14:textId="56B8BD3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2955309A" w14:textId="47251E4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PROJECT_DIR="/rds/general/user/pdg25/ephemeral"</w:t>
      </w:r>
    </w:p>
    <w:p w:rsidR="20DC7A3E" w:rsidP="7A3A2154" w:rsidRDefault="20DC7A3E" w14:paraId="59FECFB5" w14:textId="37B99C2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REFERENCE_DIR="${PROJECT_DIR}/reference/rsv"</w:t>
      </w:r>
    </w:p>
    <w:p w:rsidR="20DC7A3E" w:rsidP="7A3A2154" w:rsidRDefault="20DC7A3E" w14:paraId="3756699A" w14:textId="441F29B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GENOME_FASTA="${REFERENCE_DIR}/KM360090.1_genome.fa"</w:t>
      </w:r>
    </w:p>
    <w:p w:rsidR="20DC7A3E" w:rsidP="7A3A2154" w:rsidRDefault="20DC7A3E" w14:paraId="386A2784" w14:textId="0D26703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ANNOTATION_GTF="${REFERENCE_DIR}/KM360090.1.gtf"</w:t>
      </w:r>
    </w:p>
    <w:p w:rsidR="20DC7A3E" w:rsidP="7A3A2154" w:rsidRDefault="20DC7A3E" w14:paraId="00C3AC49" w14:textId="4A7E303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STAR_INDEX="${REFERENCE_DIR}/STAR_index"</w:t>
      </w:r>
    </w:p>
    <w:p w:rsidR="20DC7A3E" w:rsidP="7A3A2154" w:rsidRDefault="20DC7A3E" w14:paraId="42F6E235" w14:textId="6B043D1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THREADS=8</w:t>
      </w:r>
    </w:p>
    <w:p w:rsidR="20DC7A3E" w:rsidP="7A3A2154" w:rsidRDefault="20DC7A3E" w14:paraId="7E077A40" w14:textId="4308C07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56164FB8" w14:textId="462DFA2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2F1DD60C" w14:textId="5FC7386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CONDA ENVIRONMENT</w:t>
      </w:r>
    </w:p>
    <w:p w:rsidR="20DC7A3E" w:rsidP="7A3A2154" w:rsidRDefault="20DC7A3E" w14:paraId="369BCB14" w14:textId="2FAC7D6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5E1BBCF8" w14:textId="02899DC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eval "$(~/miniforge3/bin/conda shell.bash hook)"</w:t>
      </w:r>
    </w:p>
    <w:p w:rsidR="20DC7A3E" w:rsidP="7A3A2154" w:rsidRDefault="20DC7A3E" w14:paraId="3CD4CA0F" w14:textId="567AB2B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conda activate rsv_transcriptomics</w:t>
      </w:r>
    </w:p>
    <w:p w:rsidR="20DC7A3E" w:rsidP="7A3A2154" w:rsidRDefault="20DC7A3E" w14:paraId="1BAEB8BF" w14:textId="12D10F1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04AECAD7" w14:textId="5B0A04A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0C0243E0" w14:textId="5E0DA3E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CHECK FILES</w:t>
      </w:r>
    </w:p>
    <w:p w:rsidR="20DC7A3E" w:rsidP="7A3A2154" w:rsidRDefault="20DC7A3E" w14:paraId="31D72F15" w14:textId="0B349A1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1A192AA0" w14:textId="3879309C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mkdir -p "${PROJECT_DIR}/logs"</w:t>
      </w:r>
    </w:p>
    <w:p w:rsidR="20DC7A3E" w:rsidP="7A3A2154" w:rsidRDefault="20DC7A3E" w14:paraId="67AFED2D" w14:textId="4F136DD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28887A17" w14:textId="5E6A0E9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if [[ ! -f "${GENOME_FASTA}" ]]; then</w:t>
      </w:r>
    </w:p>
    <w:p w:rsidR="20DC7A3E" w:rsidP="7A3A2154" w:rsidRDefault="20DC7A3E" w14:paraId="704CB6F5" w14:textId="27527AD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echo "ERROR: Missing genome FASTA: ${GENOME_FASTA}"</w:t>
      </w:r>
    </w:p>
    <w:p w:rsidR="20DC7A3E" w:rsidP="7A3A2154" w:rsidRDefault="20DC7A3E" w14:paraId="580772C9" w14:textId="28F01AD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exit 1</w:t>
      </w:r>
    </w:p>
    <w:p w:rsidR="20DC7A3E" w:rsidP="7A3A2154" w:rsidRDefault="20DC7A3E" w14:paraId="29FC63B4" w14:textId="6CBACFE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fi</w:t>
      </w:r>
    </w:p>
    <w:p w:rsidR="20DC7A3E" w:rsidP="7A3A2154" w:rsidRDefault="20DC7A3E" w14:paraId="204948DA" w14:textId="3E6203E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2FC14D80" w14:textId="7D6A1AB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if [[ ! -f "${ANNOTATION_GTF}" ]]; then</w:t>
      </w:r>
    </w:p>
    <w:p w:rsidR="20DC7A3E" w:rsidP="7A3A2154" w:rsidRDefault="20DC7A3E" w14:paraId="6CD4B177" w14:textId="5C8833D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echo "ERROR: Missing annotation GTF: ${ANNOTATION_GTF}"</w:t>
      </w:r>
    </w:p>
    <w:p w:rsidR="20DC7A3E" w:rsidP="7A3A2154" w:rsidRDefault="20DC7A3E" w14:paraId="002EEA33" w14:textId="7A3136D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echo "If you only have GFF3, convert it to GTF before running STAR index generation."</w:t>
      </w:r>
    </w:p>
    <w:p w:rsidR="20DC7A3E" w:rsidP="7A3A2154" w:rsidRDefault="20DC7A3E" w14:paraId="636A8EF2" w14:textId="51BB547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exit 1</w:t>
      </w:r>
    </w:p>
    <w:p w:rsidR="20DC7A3E" w:rsidP="7A3A2154" w:rsidRDefault="20DC7A3E" w14:paraId="4F01D4F1" w14:textId="7B2B618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fi</w:t>
      </w:r>
    </w:p>
    <w:p w:rsidR="20DC7A3E" w:rsidP="7A3A2154" w:rsidRDefault="20DC7A3E" w14:paraId="511C0F77" w14:textId="25153F6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7E88C796" w14:textId="069BC99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mkdir -p "${STAR_INDEX}"</w:t>
      </w:r>
    </w:p>
    <w:p w:rsidR="20DC7A3E" w:rsidP="7A3A2154" w:rsidRDefault="20DC7A3E" w14:paraId="46713200" w14:textId="4B9A67B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429F9AD2" w14:textId="59A878D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3C39DA8B" w14:textId="5AD192C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PARAMETERS</w:t>
      </w:r>
    </w:p>
    <w:p w:rsidR="20DC7A3E" w:rsidP="7A3A2154" w:rsidRDefault="20DC7A3E" w14:paraId="3EAA5E52" w14:textId="731C7C2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2DAE9631" w14:textId="77AB47C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Set according to read length minus 1.</w:t>
      </w:r>
    </w:p>
    <w:p w:rsidR="20DC7A3E" w:rsidP="7A3A2154" w:rsidRDefault="20DC7A3E" w14:paraId="623002CC" w14:textId="0505B89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Examples:</w:t>
      </w:r>
    </w:p>
    <w:p w:rsidR="20DC7A3E" w:rsidP="7A3A2154" w:rsidRDefault="20DC7A3E" w14:paraId="0879CA58" w14:textId="3B78FB8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150 bp reads -&gt; 149</w:t>
      </w:r>
    </w:p>
    <w:p w:rsidR="20DC7A3E" w:rsidP="7A3A2154" w:rsidRDefault="20DC7A3E" w14:paraId="4413D68F" w14:textId="0D361FF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100 bp reads -&gt; 99</w:t>
      </w:r>
    </w:p>
    <w:p w:rsidR="20DC7A3E" w:rsidP="7A3A2154" w:rsidRDefault="20DC7A3E" w14:paraId="54D68B6F" w14:textId="516D657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SJDB_OVERHANG=149</w:t>
      </w:r>
    </w:p>
    <w:p w:rsidR="20DC7A3E" w:rsidP="7A3A2154" w:rsidRDefault="20DC7A3E" w14:paraId="46C8B3B6" w14:textId="2261B60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67C1952F" w14:textId="71DE99C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31FCACD8" w14:textId="4622638C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GENERATE STAR INDEX</w:t>
      </w:r>
    </w:p>
    <w:p w:rsidR="20DC7A3E" w:rsidP="7A3A2154" w:rsidRDefault="20DC7A3E" w14:paraId="5058D966" w14:textId="2657DBB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20DC7A3E" w:rsidP="7A3A2154" w:rsidRDefault="20DC7A3E" w14:paraId="31009603" w14:textId="7887568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"====================================="</w:t>
      </w:r>
    </w:p>
    <w:p w:rsidR="20DC7A3E" w:rsidP="7A3A2154" w:rsidRDefault="20DC7A3E" w14:paraId="58A17713" w14:textId="4058CB4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"Generating STAR RSV genome index"</w:t>
      </w:r>
    </w:p>
    <w:p w:rsidR="20DC7A3E" w:rsidP="7A3A2154" w:rsidRDefault="20DC7A3E" w14:paraId="7E8346D7" w14:textId="2108E75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"Project dir: ${PROJECT_DIR}"</w:t>
      </w:r>
    </w:p>
    <w:p w:rsidR="20DC7A3E" w:rsidP="7A3A2154" w:rsidRDefault="20DC7A3E" w14:paraId="02E9655D" w14:textId="20A2DE5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"Genome: ${GENOME_FASTA}"</w:t>
      </w:r>
    </w:p>
    <w:p w:rsidR="20DC7A3E" w:rsidP="7A3A2154" w:rsidRDefault="20DC7A3E" w14:paraId="5AC0AEAC" w14:textId="7AB634A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"Annotation: ${ANNOTATION_GTF}"</w:t>
      </w:r>
    </w:p>
    <w:p w:rsidR="20DC7A3E" w:rsidP="7A3A2154" w:rsidRDefault="20DC7A3E" w14:paraId="17817C41" w14:textId="5D81B21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"Output index dir: ${STAR_INDEX}"</w:t>
      </w:r>
    </w:p>
    <w:p w:rsidR="20DC7A3E" w:rsidP="7A3A2154" w:rsidRDefault="20DC7A3E" w14:paraId="7240DF7C" w14:textId="713EFB5C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"Threads: ${THREADS}"</w:t>
      </w:r>
    </w:p>
    <w:p w:rsidR="20DC7A3E" w:rsidP="7A3A2154" w:rsidRDefault="20DC7A3E" w14:paraId="6D24D70A" w14:textId="74C4AF0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"sjdbOverhang: ${SJDB_OVERHANG}"</w:t>
      </w:r>
    </w:p>
    <w:p w:rsidR="20DC7A3E" w:rsidP="7A3A2154" w:rsidRDefault="20DC7A3E" w14:paraId="3E1CEEF3" w14:textId="1AB5392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"====================================="</w:t>
      </w:r>
    </w:p>
    <w:p w:rsidR="20DC7A3E" w:rsidP="7A3A2154" w:rsidRDefault="20DC7A3E" w14:paraId="202F78BF" w14:textId="61F5B65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45ECEFC4" w14:textId="7346FCA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STAR \</w:t>
      </w:r>
    </w:p>
    <w:p w:rsidR="20DC7A3E" w:rsidP="7A3A2154" w:rsidRDefault="20DC7A3E" w14:paraId="707974C0" w14:textId="510904D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--runThreadN "${THREADS}" \</w:t>
      </w:r>
    </w:p>
    <w:p w:rsidR="20DC7A3E" w:rsidP="7A3A2154" w:rsidRDefault="20DC7A3E" w14:paraId="0A021CC6" w14:textId="6D7D19C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--runMode genomeGenerate \</w:t>
      </w:r>
    </w:p>
    <w:p w:rsidR="20DC7A3E" w:rsidP="7A3A2154" w:rsidRDefault="20DC7A3E" w14:paraId="671ADD42" w14:textId="390C238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--genomeDir "${STAR_INDEX}" \</w:t>
      </w:r>
    </w:p>
    <w:p w:rsidR="20DC7A3E" w:rsidP="7A3A2154" w:rsidRDefault="20DC7A3E" w14:paraId="177649CE" w14:textId="3467E6E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--genomeFastaFiles "${GENOME_FASTA}" \</w:t>
      </w:r>
    </w:p>
    <w:p w:rsidR="20DC7A3E" w:rsidP="7A3A2154" w:rsidRDefault="20DC7A3E" w14:paraId="0E71174B" w14:textId="1CFFAC0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--sjdbGTFfile "${ANNOTATION_GTF}" \</w:t>
      </w:r>
    </w:p>
    <w:p w:rsidR="20DC7A3E" w:rsidP="7A3A2154" w:rsidRDefault="20DC7A3E" w14:paraId="6E3BAC51" w14:textId="5572647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--sjdbOverhang "${SJDB_OVERHANG}" \</w:t>
      </w:r>
    </w:p>
    <w:p w:rsidR="20DC7A3E" w:rsidP="7A3A2154" w:rsidRDefault="20DC7A3E" w14:paraId="5A5C2C13" w14:textId="39A66C9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--genomeSAindexNbases 10</w:t>
      </w:r>
    </w:p>
    <w:p w:rsidR="20DC7A3E" w:rsidP="7A3A2154" w:rsidRDefault="20DC7A3E" w14:paraId="6C1B6259" w14:textId="0FD4F2DC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20DC7A3E" w:rsidP="7A3A2154" w:rsidRDefault="20DC7A3E" w14:paraId="434F0B09" w14:textId="2DC4B60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"STAR index generation complete"</w:t>
      </w:r>
    </w:p>
    <w:p w:rsidR="20DC7A3E" w:rsidP="7A3A2154" w:rsidRDefault="20DC7A3E" w14:paraId="090B0322" w14:textId="6A8FF96C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A3A2154" w:rsidR="20DC7A3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ls -lh "${STAR_INDEX}"</w:t>
      </w:r>
    </w:p>
    <w:p w:rsidR="7A3A2154" w:rsidP="7A3A2154" w:rsidRDefault="7A3A2154" w14:paraId="2C84EC76" w14:textId="465848EC">
      <w:pPr>
        <w:pStyle w:val="Normal"/>
        <w:bidi w:val="0"/>
        <w:spacing w:line="240" w:lineRule="auto"/>
        <w:rPr>
          <w:noProof w:val="0"/>
          <w:color w:val="auto"/>
          <w:sz w:val="24"/>
          <w:szCs w:val="24"/>
          <w:lang w:val="en-US"/>
        </w:rPr>
      </w:pPr>
    </w:p>
    <w:p w:rsidR="6CFF74DE" w:rsidP="7A3A2154" w:rsidRDefault="6CFF74DE" w14:paraId="03ECAC97" w14:textId="6DE9A5BA">
      <w:pPr>
        <w:pStyle w:val="ListParagraph"/>
        <w:numPr>
          <w:ilvl w:val="1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</w:pPr>
      <w:r w:rsidRPr="7A3A2154" w:rsidR="6CFF74DE">
        <w:rPr>
          <w:noProof w:val="0"/>
          <w:lang w:val="en-US"/>
        </w:rPr>
        <w:t xml:space="preserve">Step 3 = main </w:t>
      </w:r>
      <w:r w:rsidRPr="7A3A2154" w:rsidR="6CFF74D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>alignment pipeline</w:t>
      </w:r>
    </w:p>
    <w:p w:rsidR="6CFF74DE" w:rsidP="7A3A2154" w:rsidRDefault="6CFF74DE" w14:paraId="7F52A48B" w14:textId="3091F258">
      <w:pPr>
        <w:pStyle w:val="ListParagraph"/>
        <w:numPr>
          <w:ilvl w:val="2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</w:pPr>
      <w:r w:rsidRPr="7A3A2154" w:rsidR="6CFF74D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 xml:space="preserve">runs as a PBS array, generates sorted BAM files, alignment statistics, RSV coverage files, and </w:t>
      </w:r>
      <w:r w:rsidRPr="7A3A2154" w:rsidR="6CFF74D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>featureCounts</w:t>
      </w:r>
      <w:r w:rsidRPr="7A3A2154" w:rsidR="6CFF74DE"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  <w:t xml:space="preserve"> output.</w:t>
      </w:r>
    </w:p>
    <w:p w:rsidR="1D7D2548" w:rsidP="7A3A2154" w:rsidRDefault="1D7D2548" w14:paraId="51921193" w14:textId="2BA3EED8">
      <w:pPr>
        <w:pStyle w:val="ListParagraph"/>
        <w:numPr>
          <w:ilvl w:val="2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Inside every</w:t>
      </w:r>
    </w:p>
    <w:p w:rsidR="1D7D2548" w:rsidP="7A3A2154" w:rsidRDefault="1D7D2548" w14:paraId="34AED37B" w14:textId="2701A6D4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bash</w:t>
      </w:r>
    </w:p>
    <w:p w:rsidR="1D7D2548" w:rsidP="7A3A2154" w:rsidRDefault="1D7D2548" w14:paraId="7EB9DB07" w14:textId="3B8A0EC0">
      <w:pPr>
        <w:pStyle w:val="ListParagraph"/>
        <w:suppressLineNumbers w:val="0"/>
        <w:bidi w:val="0"/>
        <w:spacing w:before="0" w:beforeAutospacing="off" w:after="120" w:afterAutospacing="off" w:line="259" w:lineRule="auto"/>
        <w:ind w:left="2160" w:right="0" w:firstLine="720"/>
        <w:jc w:val="left"/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</w:t>
      </w: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rds</w:t>
      </w: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/general/user/pdg25/ephemeral/</w:t>
      </w: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alignments_rsv_star</w:t>
      </w: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/&lt;sample&gt;/</w:t>
      </w:r>
    </w:p>
    <w:p w:rsidR="1D7D2548" w:rsidP="7A3A2154" w:rsidRDefault="1D7D2548" w14:paraId="667D0367" w14:textId="1FB8B0F5">
      <w:pPr>
        <w:pStyle w:val="ListParagraph"/>
        <w:numPr>
          <w:ilvl w:val="2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it produces:</w:t>
      </w:r>
    </w:p>
    <w:p w:rsidR="1D7D2548" w:rsidP="7A3A2154" w:rsidRDefault="1D7D2548" w14:paraId="17AE0B8E" w14:textId="4CED0935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sorted BAM</w:t>
      </w:r>
    </w:p>
    <w:p w:rsidR="1D7D2548" w:rsidP="7A3A2154" w:rsidRDefault="1D7D2548" w14:paraId="3CC4AFB5" w14:textId="781BC22E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BAM index</w:t>
      </w:r>
    </w:p>
    <w:p w:rsidR="1D7D2548" w:rsidP="7A3A2154" w:rsidRDefault="1D7D2548" w14:paraId="153302B7" w14:textId="28B19334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flagstat</w:t>
      </w:r>
    </w:p>
    <w:p w:rsidR="1D7D2548" w:rsidP="7A3A2154" w:rsidRDefault="1D7D2548" w14:paraId="0A476B65" w14:textId="12BFCA45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idxstats</w:t>
      </w:r>
    </w:p>
    <w:p w:rsidR="1D7D2548" w:rsidP="7A3A2154" w:rsidRDefault="1D7D2548" w14:paraId="53B2F6E6" w14:textId="0A0DB549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per-sample featureCounts output</w:t>
      </w:r>
    </w:p>
    <w:p w:rsidR="1D7D2548" w:rsidP="7A3A2154" w:rsidRDefault="1D7D2548" w14:paraId="3F273D4D" w14:textId="69691AEC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STAR gene counts</w:t>
      </w:r>
    </w:p>
    <w:p w:rsidR="1D7D2548" w:rsidP="7A3A2154" w:rsidRDefault="1D7D2548" w14:paraId="0220CB04" w14:textId="65EAF251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7A3A2154" w:rsidR="1D7D254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coverage file</w:t>
      </w:r>
    </w:p>
    <w:p w:rsidR="7A3A2154" w:rsidP="7A3A2154" w:rsidRDefault="7A3A2154" w14:paraId="5E0ABF9D" w14:textId="1AB3180F">
      <w:pPr>
        <w:pStyle w:val="ListParagraph"/>
        <w:numPr>
          <w:ilvl w:val="2"/>
          <w:numId w:val="6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rFonts w:ascii="Calibri" w:hAnsi="Calibri" w:eastAsia="Calibri"/>
          <w:noProof w:val="0"/>
          <w:color w:val="595959" w:themeColor="text1" w:themeTint="A6" w:themeShade="FF"/>
          <w:sz w:val="30"/>
          <w:szCs w:val="30"/>
          <w:lang w:val="en-US"/>
        </w:rPr>
      </w:pPr>
    </w:p>
    <w:p w:rsidR="518571CE" w:rsidP="7A3A2154" w:rsidRDefault="518571CE" w14:paraId="423D518A" w14:textId="323F3C1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#!/bin/bash</w:t>
      </w:r>
    </w:p>
    <w:p w:rsidR="518571CE" w:rsidP="7A3A2154" w:rsidRDefault="518571CE" w14:paraId="6FE6E80A" w14:textId="75DCD36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#PBS -N STAR_RSV_align</w:t>
      </w:r>
    </w:p>
    <w:p w:rsidR="518571CE" w:rsidP="7A3A2154" w:rsidRDefault="518571CE" w14:paraId="24B206A7" w14:textId="072CDA0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#PBS -o /rds/general/user/pdg25/ephemeral/logs/STAR_RSV_align.$PBS_ARRAY_INDEX.out</w:t>
      </w:r>
    </w:p>
    <w:p w:rsidR="518571CE" w:rsidP="7A3A2154" w:rsidRDefault="518571CE" w14:paraId="527062C1" w14:textId="44C0439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#PBS -e /rds/general/user/pdg25/ephemeral/logs/STAR_RSV_align.$PBS_ARRAY_INDEX.err</w:t>
      </w:r>
    </w:p>
    <w:p w:rsidR="518571CE" w:rsidP="7A3A2154" w:rsidRDefault="518571CE" w14:paraId="227426BC" w14:textId="6E8C30C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#PBS -l select=1:ncpus=8:mem=16gb</w:t>
      </w:r>
    </w:p>
    <w:p w:rsidR="518571CE" w:rsidP="7A3A2154" w:rsidRDefault="518571CE" w14:paraId="37295522" w14:textId="66CD870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#PBS -l walltime=08:00:00</w:t>
      </w:r>
    </w:p>
    <w:p w:rsidR="518571CE" w:rsidP="7A3A2154" w:rsidRDefault="518571CE" w14:paraId="0584810C" w14:textId="4C2AE091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#PBS -J 1-119%10</w:t>
      </w:r>
    </w:p>
    <w:p w:rsidR="518571CE" w:rsidP="7A3A2154" w:rsidRDefault="518571CE" w14:paraId="5F24F782" w14:textId="5FE34FD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D06D880" w14:textId="51BF2E8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set -euxo pipefail</w:t>
      </w:r>
    </w:p>
    <w:p w:rsidR="518571CE" w:rsidP="7A3A2154" w:rsidRDefault="518571CE" w14:paraId="688D75BD" w14:textId="353E975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A6CB4BB" w14:textId="75DED22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1F14D1CC" w14:textId="745A07F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CONFIGURATION</w:t>
      </w:r>
    </w:p>
    <w:p w:rsidR="518571CE" w:rsidP="7A3A2154" w:rsidRDefault="518571CE" w14:paraId="082ADFA1" w14:textId="5659149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470C7B3E" w14:textId="2FDE8B1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PROJECT_DIR="/rds/general/user/pdg25/ephemeral"</w:t>
      </w:r>
    </w:p>
    <w:p w:rsidR="518571CE" w:rsidP="7A3A2154" w:rsidRDefault="518571CE" w14:paraId="6CFB36AA" w14:textId="1D14D9A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TRIM_DIR="${PROJECT_DIR}/trimmed_reads"</w:t>
      </w:r>
    </w:p>
    <w:p w:rsidR="518571CE" w:rsidP="7A3A2154" w:rsidRDefault="518571CE" w14:paraId="35BBEEC1" w14:textId="7BD27B7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REFERENCE_DIR="${PROJECT_DIR}/reference/rsv"</w:t>
      </w:r>
    </w:p>
    <w:p w:rsidR="518571CE" w:rsidP="7A3A2154" w:rsidRDefault="518571CE" w14:paraId="7E00DE03" w14:textId="00F04B2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STAR_INDEX="${REFERENCE_DIR}/STAR_index"</w:t>
      </w:r>
    </w:p>
    <w:p w:rsidR="518571CE" w:rsidP="7A3A2154" w:rsidRDefault="518571CE" w14:paraId="21E62A7A" w14:textId="503ED1B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GTF="${REFERENCE_DIR}/KM360090.1.gtf"</w:t>
      </w:r>
    </w:p>
    <w:p w:rsidR="518571CE" w:rsidP="7A3A2154" w:rsidRDefault="518571CE" w14:paraId="30536D46" w14:textId="1CD064C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OUTPUT_DIR="${PROJECT_DIR}/alignments_rsv_star"</w:t>
      </w:r>
    </w:p>
    <w:p w:rsidR="518571CE" w:rsidP="7A3A2154" w:rsidRDefault="518571CE" w14:paraId="3B8290C1" w14:textId="6397DF7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SAMPLE_LIST="${PROJECT_DIR}/sample_list_rsv.txt"</w:t>
      </w:r>
    </w:p>
    <w:p w:rsidR="518571CE" w:rsidP="7A3A2154" w:rsidRDefault="518571CE" w14:paraId="72B486C4" w14:textId="28835C5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THREADS=8</w:t>
      </w:r>
    </w:p>
    <w:p w:rsidR="518571CE" w:rsidP="7A3A2154" w:rsidRDefault="518571CE" w14:paraId="006482EE" w14:textId="325B749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0F911A73" w14:textId="7DCB1F2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4DB34E01" w14:textId="65F1F16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ENVIRONMENT</w:t>
      </w:r>
    </w:p>
    <w:p w:rsidR="518571CE" w:rsidP="7A3A2154" w:rsidRDefault="518571CE" w14:paraId="33DF28B2" w14:textId="2DCEFDA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01C6B355" w14:textId="27E5F73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eval "$(~/miniforge3/bin/conda shell.bash hook)"</w:t>
      </w:r>
    </w:p>
    <w:p w:rsidR="518571CE" w:rsidP="7A3A2154" w:rsidRDefault="518571CE" w14:paraId="738ED503" w14:textId="6688980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conda activate rsv_transcriptomics</w:t>
      </w:r>
    </w:p>
    <w:p w:rsidR="518571CE" w:rsidP="7A3A2154" w:rsidRDefault="518571CE" w14:paraId="255A116C" w14:textId="0502C54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0B3290EB" w14:textId="451123C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5CC26621" w14:textId="5B568AC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SETUP</w:t>
      </w:r>
    </w:p>
    <w:p w:rsidR="518571CE" w:rsidP="7A3A2154" w:rsidRDefault="518571CE" w14:paraId="24E431B2" w14:textId="5DCFFDA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08FD4C2C" w14:textId="23152BF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mkdir -p "${PROJECT_DIR}/logs" "${OUTPUT_DIR}"</w:t>
      </w:r>
    </w:p>
    <w:p w:rsidR="518571CE" w:rsidP="7A3A2154" w:rsidRDefault="518571CE" w14:paraId="460CFE64" w14:textId="0DC1F7C8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0A6451C5" w14:textId="01A7503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! -d "${STAR_INDEX}" ]]; then</w:t>
      </w:r>
    </w:p>
    <w:p w:rsidR="518571CE" w:rsidP="7A3A2154" w:rsidRDefault="518571CE" w14:paraId="319EE013" w14:textId="4D078D5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"ERROR: STAR index directory not found: ${STAR_INDEX}"</w:t>
      </w:r>
    </w:p>
    <w:p w:rsidR="518571CE" w:rsidP="7A3A2154" w:rsidRDefault="518571CE" w14:paraId="36310282" w14:textId="25714EC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1</w:t>
      </w:r>
    </w:p>
    <w:p w:rsidR="518571CE" w:rsidP="7A3A2154" w:rsidRDefault="518571CE" w14:paraId="1034283C" w14:textId="1449BCAC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15650FC0" w14:textId="72F45EE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1FEC230F" w14:textId="00A82831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! -f "${GTF}" ]]; then</w:t>
      </w:r>
    </w:p>
    <w:p w:rsidR="518571CE" w:rsidP="7A3A2154" w:rsidRDefault="518571CE" w14:paraId="61924CA3" w14:textId="3B8F532C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"ERROR: Missing GTF annotation: ${GTF}"</w:t>
      </w:r>
    </w:p>
    <w:p w:rsidR="518571CE" w:rsidP="7A3A2154" w:rsidRDefault="518571CE" w14:paraId="7A1E1C92" w14:textId="254D47E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1</w:t>
      </w:r>
    </w:p>
    <w:p w:rsidR="518571CE" w:rsidP="7A3A2154" w:rsidRDefault="518571CE" w14:paraId="633089C6" w14:textId="4376F01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5A5191BC" w14:textId="1E11A08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1ECED34B" w14:textId="5E02B4F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! -f "${SAMPLE_LIST}" ]]; then</w:t>
      </w:r>
    </w:p>
    <w:p w:rsidR="518571CE" w:rsidP="7A3A2154" w:rsidRDefault="518571CE" w14:paraId="77C0B554" w14:textId="3791AE2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"ERROR: Missing sample list: ${SAMPLE_LIST}"</w:t>
      </w:r>
    </w:p>
    <w:p w:rsidR="518571CE" w:rsidP="7A3A2154" w:rsidRDefault="518571CE" w14:paraId="100C822C" w14:textId="7163865C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1</w:t>
      </w:r>
    </w:p>
    <w:p w:rsidR="518571CE" w:rsidP="7A3A2154" w:rsidRDefault="518571CE" w14:paraId="1935FE03" w14:textId="385F8C98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0E04E884" w14:textId="13ED71C8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2BBC7924" w14:textId="4F881EA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7D9807C5" w14:textId="4AAEFBF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SAMPLE</w:t>
      </w:r>
    </w:p>
    <w:p w:rsidR="518571CE" w:rsidP="7A3A2154" w:rsidRDefault="518571CE" w14:paraId="78F873AF" w14:textId="64F48FE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6443DE04" w14:textId="3779CD2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SAMPLE=$(sed -n "${PBS_ARRAY_INDEX}p" "${SAMPLE_LIST}")</w:t>
      </w:r>
    </w:p>
    <w:p w:rsidR="518571CE" w:rsidP="7A3A2154" w:rsidRDefault="518571CE" w14:paraId="3883E8B9" w14:textId="37E50C2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10540A3E" w14:textId="0CD5647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-z "${SAMPLE:-}" ]]; then</w:t>
      </w:r>
    </w:p>
    <w:p w:rsidR="518571CE" w:rsidP="7A3A2154" w:rsidRDefault="518571CE" w14:paraId="070B7DF1" w14:textId="4707416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"ERROR: No sample found for PBS_ARRAY_INDEX=${PBS_ARRAY_INDEX}"</w:t>
      </w:r>
    </w:p>
    <w:p w:rsidR="518571CE" w:rsidP="7A3A2154" w:rsidRDefault="518571CE" w14:paraId="228B4D1D" w14:textId="15FBA060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1</w:t>
      </w:r>
    </w:p>
    <w:p w:rsidR="518571CE" w:rsidP="7A3A2154" w:rsidRDefault="518571CE" w14:paraId="75FBD343" w14:textId="6FB21EC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650EF7F6" w14:textId="7D7CE3E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698032BF" w14:textId="730C826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echo "Processing sample: ${SAMPLE}"</w:t>
      </w:r>
    </w:p>
    <w:p w:rsidR="518571CE" w:rsidP="7A3A2154" w:rsidRDefault="518571CE" w14:paraId="5AFCA3F5" w14:textId="64CAC23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12FD4C94" w14:textId="5230FC3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372F21B1" w14:textId="52BD1CF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INPUT FILES</w:t>
      </w:r>
    </w:p>
    <w:p w:rsidR="518571CE" w:rsidP="7A3A2154" w:rsidRDefault="518571CE" w14:paraId="18CC61FC" w14:textId="0D64A99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0D95793C" w14:textId="6066B29C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R1="${TRIM_DIR}/${SAMPLE}_R1_001.trimmed.fastq.gz"</w:t>
      </w:r>
    </w:p>
    <w:p w:rsidR="518571CE" w:rsidP="7A3A2154" w:rsidRDefault="518571CE" w14:paraId="60C8F139" w14:textId="0D4E795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R2="${TRIM_DIR}/${SAMPLE}_R2_001.trimmed.fastq.gz"</w:t>
      </w:r>
    </w:p>
    <w:p w:rsidR="518571CE" w:rsidP="7A3A2154" w:rsidRDefault="518571CE" w14:paraId="1DA1FD9C" w14:textId="4A0601A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574461B5" w14:textId="333F71F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! -f "${R1}" ]] || [[ ! -f "${R2}" ]]; then</w:t>
      </w:r>
    </w:p>
    <w:p w:rsidR="518571CE" w:rsidP="7A3A2154" w:rsidRDefault="518571CE" w14:paraId="1C66114B" w14:textId="4ACB772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"ERROR: Missing FASTQ files for sample ${SAMPLE}"</w:t>
      </w:r>
    </w:p>
    <w:p w:rsidR="518571CE" w:rsidP="7A3A2154" w:rsidRDefault="518571CE" w14:paraId="3D49E443" w14:textId="0B8E26C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"R1: ${R1}"</w:t>
      </w:r>
    </w:p>
    <w:p w:rsidR="518571CE" w:rsidP="7A3A2154" w:rsidRDefault="518571CE" w14:paraId="26F581EB" w14:textId="3ACF9250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"R2: ${R2}"</w:t>
      </w:r>
    </w:p>
    <w:p w:rsidR="518571CE" w:rsidP="7A3A2154" w:rsidRDefault="518571CE" w14:paraId="14E58901" w14:textId="4706577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1</w:t>
      </w:r>
    </w:p>
    <w:p w:rsidR="518571CE" w:rsidP="7A3A2154" w:rsidRDefault="518571CE" w14:paraId="5815AA84" w14:textId="24049DF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68A17818" w14:textId="7A88A95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7CBFA85" w14:textId="373C1100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53641BB1" w14:textId="496D7251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OUTPUT</w:t>
      </w:r>
    </w:p>
    <w:p w:rsidR="518571CE" w:rsidP="7A3A2154" w:rsidRDefault="518571CE" w14:paraId="2FE127D9" w14:textId="313174C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24415657" w14:textId="5379825C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SAMPLE_DIR="${OUTPUT_DIR}/${SAMPLE}"</w:t>
      </w:r>
    </w:p>
    <w:p w:rsidR="518571CE" w:rsidP="7A3A2154" w:rsidRDefault="518571CE" w14:paraId="785BA13E" w14:textId="2B76703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mkdir -p "${SAMPLE_DIR}"</w:t>
      </w:r>
    </w:p>
    <w:p w:rsidR="518571CE" w:rsidP="7A3A2154" w:rsidRDefault="518571CE" w14:paraId="4340B305" w14:textId="3543C5C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661ADDD1" w14:textId="1986C0C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BAM="${SAMPLE_DIR}/${SAMPLE}.Aligned.sortedByCoord.bam"</w:t>
      </w:r>
    </w:p>
    <w:p w:rsidR="518571CE" w:rsidP="7A3A2154" w:rsidRDefault="518571CE" w14:paraId="4127E924" w14:textId="55226BA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COUNTS_OUT="${SAMPLE_DIR}/${SAMPLE}.featureCounts.txt"</w:t>
      </w:r>
    </w:p>
    <w:p w:rsidR="518571CE" w:rsidP="7A3A2154" w:rsidRDefault="518571CE" w14:paraId="3797D6D0" w14:textId="29F866C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51E2E33" w14:textId="2082797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3296272D" w14:textId="5A619CB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SKIP COMPLETED SAMPLES</w:t>
      </w:r>
    </w:p>
    <w:p w:rsidR="518571CE" w:rsidP="7A3A2154" w:rsidRDefault="518571CE" w14:paraId="5E649751" w14:textId="6A4FBEB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780E432C" w14:textId="1B6128A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-s "${BAM}" &amp;&amp; -s "${BAM}.bai" &amp;&amp; -s "${COUNTS_OUT}" ]]; then</w:t>
      </w:r>
    </w:p>
    <w:p w:rsidR="518571CE" w:rsidP="7A3A2154" w:rsidRDefault="518571CE" w14:paraId="6DE6EB7E" w14:textId="0F0478B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"Sample already completed: ${SAMPLE}"</w:t>
      </w:r>
    </w:p>
    <w:p w:rsidR="518571CE" w:rsidP="7A3A2154" w:rsidRDefault="518571CE" w14:paraId="50507C52" w14:textId="3E15BBC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0</w:t>
      </w:r>
    </w:p>
    <w:p w:rsidR="518571CE" w:rsidP="7A3A2154" w:rsidRDefault="518571CE" w14:paraId="312EA246" w14:textId="3E776F91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710B06E2" w14:textId="263B93E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61597F20" w14:textId="3C321DD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64D9071F" w14:textId="6D9A8DD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STAR ALIGNMENT</w:t>
      </w:r>
    </w:p>
    <w:p w:rsidR="518571CE" w:rsidP="7A3A2154" w:rsidRDefault="518571CE" w14:paraId="5FCCEDBB" w14:textId="1333924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59AE5BF2" w14:textId="37DB6C9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echo "Running STAR for ${SAMPLE}"</w:t>
      </w:r>
    </w:p>
    <w:p w:rsidR="518571CE" w:rsidP="7A3A2154" w:rsidRDefault="518571CE" w14:paraId="19604801" w14:textId="51A9058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3CF27D61" w14:textId="2E5838F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STAR \</w:t>
      </w:r>
    </w:p>
    <w:p w:rsidR="518571CE" w:rsidP="7A3A2154" w:rsidRDefault="518571CE" w14:paraId="4386F0F0" w14:textId="77A16F0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--runThreadN "${THREADS}" \</w:t>
      </w:r>
    </w:p>
    <w:p w:rsidR="518571CE" w:rsidP="7A3A2154" w:rsidRDefault="518571CE" w14:paraId="71567DAE" w14:textId="34E6460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--genomeDir "${STAR_INDEX}" \</w:t>
      </w:r>
    </w:p>
    <w:p w:rsidR="518571CE" w:rsidP="7A3A2154" w:rsidRDefault="518571CE" w14:paraId="1754F563" w14:textId="2DB262B0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--readFilesIn "${R1}" "${R2}" \</w:t>
      </w:r>
    </w:p>
    <w:p w:rsidR="518571CE" w:rsidP="7A3A2154" w:rsidRDefault="518571CE" w14:paraId="6D46EBD6" w14:textId="1BE2741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--readFilesCommand zcat \</w:t>
      </w:r>
    </w:p>
    <w:p w:rsidR="518571CE" w:rsidP="7A3A2154" w:rsidRDefault="518571CE" w14:paraId="38B62AD7" w14:textId="1E41FD1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--outFileNamePrefix "${SAMPLE_DIR}/${SAMPLE}." \</w:t>
      </w:r>
    </w:p>
    <w:p w:rsidR="518571CE" w:rsidP="7A3A2154" w:rsidRDefault="518571CE" w14:paraId="7FC17490" w14:textId="6445B46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--outSAMtype BAM SortedByCoordinate \</w:t>
      </w:r>
    </w:p>
    <w:p w:rsidR="518571CE" w:rsidP="7A3A2154" w:rsidRDefault="518571CE" w14:paraId="2A7784D1" w14:textId="3F2A60A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--quantMode GeneCounts \</w:t>
      </w:r>
    </w:p>
    <w:p w:rsidR="518571CE" w:rsidP="7A3A2154" w:rsidRDefault="518571CE" w14:paraId="0011C871" w14:textId="6672A811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--outSAMattrRGline ID:${SAMPLE} SM:${SAMPLE}</w:t>
      </w:r>
    </w:p>
    <w:p w:rsidR="518571CE" w:rsidP="7A3A2154" w:rsidRDefault="518571CE" w14:paraId="6880C190" w14:textId="70DCB07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5AB5A3B" w14:textId="0B7B00E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48B6AC5F" w14:textId="43423CB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Rename BAM</w:t>
      </w:r>
    </w:p>
    <w:p w:rsidR="518571CE" w:rsidP="7A3A2154" w:rsidRDefault="518571CE" w14:paraId="0BA1B160" w14:textId="5532B618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5B4DE1BB" w14:textId="58AB114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-f "${SAMPLE_DIR}/${SAMPLE}.Aligned.sortedByCoord.out.bam" ]]; then</w:t>
      </w:r>
    </w:p>
    <w:p w:rsidR="518571CE" w:rsidP="7A3A2154" w:rsidRDefault="518571CE" w14:paraId="42A50682" w14:textId="15CC8A7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mv "${SAMPLE_DIR}/${SAMPLE}.Aligned.sortedByCoord.out.bam" "${BAM}"</w:t>
      </w:r>
    </w:p>
    <w:p w:rsidR="518571CE" w:rsidP="7A3A2154" w:rsidRDefault="518571CE" w14:paraId="26A267E0" w14:textId="76D39708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5742348D" w14:textId="09A0407D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91ADD51" w14:textId="5D146EA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if [[ ! -s "${BAM}" ]]; then</w:t>
      </w:r>
    </w:p>
    <w:p w:rsidR="518571CE" w:rsidP="7A3A2154" w:rsidRDefault="518571CE" w14:paraId="11DBBD63" w14:textId="5745C96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echo "ERROR: STAR did not produce expected BAM for ${SAMPLE}"</w:t>
      </w:r>
    </w:p>
    <w:p w:rsidR="518571CE" w:rsidP="7A3A2154" w:rsidRDefault="518571CE" w14:paraId="1E6DD916" w14:textId="75FCEB7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exit 1</w:t>
      </w:r>
    </w:p>
    <w:p w:rsidR="518571CE" w:rsidP="7A3A2154" w:rsidRDefault="518571CE" w14:paraId="095FAF4E" w14:textId="60C0162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fi</w:t>
      </w:r>
    </w:p>
    <w:p w:rsidR="518571CE" w:rsidP="7A3A2154" w:rsidRDefault="518571CE" w14:paraId="73891A19" w14:textId="215B408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29801AB" w14:textId="54C0FE2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3202132C" w14:textId="080C6CF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BAM INDEX</w:t>
      </w:r>
    </w:p>
    <w:p w:rsidR="518571CE" w:rsidP="7A3A2154" w:rsidRDefault="518571CE" w14:paraId="43F13209" w14:textId="2973971E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58C110B1" w14:textId="4619B7A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samtools index "${BAM}"</w:t>
      </w:r>
    </w:p>
    <w:p w:rsidR="518571CE" w:rsidP="7A3A2154" w:rsidRDefault="518571CE" w14:paraId="381C59B5" w14:textId="122564F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7AFB1051" w14:textId="52037482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31BF3F2E" w14:textId="573C27E9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ALIGNMENT QC</w:t>
      </w:r>
    </w:p>
    <w:p w:rsidR="518571CE" w:rsidP="7A3A2154" w:rsidRDefault="518571CE" w14:paraId="7A33194D" w14:textId="664FA69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4A5D3934" w14:textId="58DFE6F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samtools flagstat "${BAM}" &gt; "${SAMPLE_DIR}/${SAMPLE}.flagstat.txt"</w:t>
      </w:r>
    </w:p>
    <w:p w:rsidR="518571CE" w:rsidP="7A3A2154" w:rsidRDefault="518571CE" w14:paraId="79FA5E86" w14:textId="74BD193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samtools idxstats "${BAM}" &gt; "${SAMPLE_DIR}/${SAMPLE}.idxstats.txt"</w:t>
      </w:r>
    </w:p>
    <w:p w:rsidR="518571CE" w:rsidP="7A3A2154" w:rsidRDefault="518571CE" w14:paraId="5DC4E3BC" w14:textId="3E53254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5BDA2EC6" w14:textId="21067A81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06CE638D" w14:textId="46DF6FF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VIRAL GENE COUNTS</w:t>
      </w:r>
    </w:p>
    <w:p w:rsidR="518571CE" w:rsidP="7A3A2154" w:rsidRDefault="518571CE" w14:paraId="19E34125" w14:textId="21CDDC3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5A2DF80D" w14:textId="3EFE7AD4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featureCounts \</w:t>
      </w:r>
    </w:p>
    <w:p w:rsidR="518571CE" w:rsidP="7A3A2154" w:rsidRDefault="518571CE" w14:paraId="77455012" w14:textId="1887191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-T "${THREADS}" \</w:t>
      </w:r>
    </w:p>
    <w:p w:rsidR="518571CE" w:rsidP="7A3A2154" w:rsidRDefault="518571CE" w14:paraId="51A9B3C6" w14:textId="6F34DF46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-p \</w:t>
      </w:r>
    </w:p>
    <w:p w:rsidR="518571CE" w:rsidP="7A3A2154" w:rsidRDefault="518571CE" w14:paraId="20BF5396" w14:textId="1ECA899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-a "${GTF}" \</w:t>
      </w:r>
    </w:p>
    <w:p w:rsidR="518571CE" w:rsidP="7A3A2154" w:rsidRDefault="518571CE" w14:paraId="5744DFD4" w14:textId="68D280D0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-o "${COUNTS_OUT}" \</w:t>
      </w:r>
    </w:p>
    <w:p w:rsidR="518571CE" w:rsidP="7A3A2154" w:rsidRDefault="518571CE" w14:paraId="3FC80361" w14:textId="5B9C75D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   "${BAM}"</w:t>
      </w:r>
    </w:p>
    <w:p w:rsidR="518571CE" w:rsidP="7A3A2154" w:rsidRDefault="518571CE" w14:paraId="7117268E" w14:textId="1E2E2DB5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2A9EA45D" w14:textId="431F593A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03133FB2" w14:textId="0A49A01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 COVERAGE</w:t>
      </w:r>
    </w:p>
    <w:p w:rsidR="518571CE" w:rsidP="7A3A2154" w:rsidRDefault="518571CE" w14:paraId="534AA74C" w14:textId="2CACB9EF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##############################################</w:t>
      </w:r>
    </w:p>
    <w:p w:rsidR="518571CE" w:rsidP="7A3A2154" w:rsidRDefault="518571CE" w14:paraId="1DED8679" w14:textId="10AC0FD3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samtools depth "${BAM}" &gt; "${SAMPLE_DIR}/${SAMPLE}.coverage.txt"</w:t>
      </w:r>
    </w:p>
    <w:p w:rsidR="518571CE" w:rsidP="7A3A2154" w:rsidRDefault="518571CE" w14:paraId="431D690C" w14:textId="4C0E720B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 xml:space="preserve"> </w:t>
      </w:r>
    </w:p>
    <w:p w:rsidR="518571CE" w:rsidP="7A3A2154" w:rsidRDefault="518571CE" w14:paraId="0B1AEEA3" w14:textId="5C061AA7">
      <w:pPr>
        <w:pStyle w:val="Normal"/>
        <w:bidi w:val="0"/>
        <w:spacing w:line="240" w:lineRule="auto"/>
        <w:ind w:left="0"/>
        <w:rPr>
          <w:noProof w:val="0"/>
          <w:color w:val="auto"/>
          <w:sz w:val="24"/>
          <w:szCs w:val="24"/>
          <w:lang w:val="en-US"/>
        </w:rPr>
      </w:pPr>
      <w:r w:rsidRPr="7A3A2154" w:rsidR="518571CE">
        <w:rPr>
          <w:noProof w:val="0"/>
          <w:color w:val="auto"/>
          <w:sz w:val="24"/>
          <w:szCs w:val="24"/>
          <w:lang w:val="en-US"/>
        </w:rPr>
        <w:t>echo "Finished ${SAMPLE} at $(date)"</w:t>
      </w:r>
    </w:p>
    <w:p w:rsidR="18946763" w:rsidP="7A3A2154" w:rsidRDefault="18946763" w14:paraId="372C78BC" w14:textId="6A8051B6">
      <w:pPr>
        <w:pStyle w:val="ListParagraph"/>
        <w:numPr>
          <w:ilvl w:val="0"/>
          <w:numId w:val="75"/>
        </w:numPr>
        <w:bidi w:val="0"/>
        <w:rPr>
          <w:noProof w:val="0"/>
          <w:color w:val="808080" w:themeColor="background1" w:themeTint="FF" w:themeShade="80"/>
          <w:lang w:val="en-US"/>
        </w:rPr>
      </w:pPr>
      <w:r w:rsidRPr="7A3A2154" w:rsidR="18946763">
        <w:rPr>
          <w:noProof w:val="0"/>
          <w:color w:val="808080" w:themeColor="background1" w:themeTint="FF" w:themeShade="80"/>
          <w:lang w:val="en-US"/>
        </w:rPr>
        <w:t>If I get logged out, just run this</w:t>
      </w:r>
    </w:p>
    <w:p w:rsidR="18946763" w:rsidP="7A3A2154" w:rsidRDefault="18946763" w14:paraId="5E516FF3" w14:textId="784133C7">
      <w:pPr>
        <w:pStyle w:val="Normal"/>
        <w:bidi w:val="0"/>
        <w:ind w:left="0"/>
      </w:pP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</w:t>
      </w:r>
    </w:p>
    <w:p w:rsidR="18946763" w:rsidP="7A3A2154" w:rsidRDefault="18946763" w14:paraId="447A973E" w14:textId="7E8DBBEE">
      <w:pPr>
        <w:pStyle w:val="Normal"/>
        <w:bidi w:val="0"/>
        <w:ind w:left="0"/>
      </w:pP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cd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/rds/general/user/pdg25/ephemeral </w:t>
      </w:r>
    </w:p>
    <w:p w:rsidR="18946763" w:rsidP="7A3A2154" w:rsidRDefault="18946763" w14:paraId="75D3B471" w14:textId="2D9CE9E1">
      <w:pPr>
        <w:pStyle w:val="Normal"/>
        <w:bidi w:val="0"/>
        <w:ind w:left="0"/>
      </w:pP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eval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$(~/miniforge3/bin/conda shell.bash hook)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"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18946763" w:rsidP="7A3A2154" w:rsidRDefault="18946763" w14:paraId="04A181C3" w14:textId="57AA1D7D">
      <w:pPr>
        <w:pStyle w:val="Normal"/>
        <w:bidi w:val="0"/>
        <w:ind w:left="0"/>
      </w:pP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conda activate rsv_tra</w:t>
      </w:r>
      <w:r w:rsidRPr="7A3A2154" w:rsidR="18946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nscriptomics</w:t>
      </w:r>
    </w:p>
    <w:p w:rsidR="0C87C543" w:rsidP="7A3A2154" w:rsidRDefault="0C87C543" w14:paraId="5397ABE5" w14:textId="0EBB8C9E">
      <w:pPr>
        <w:pStyle w:val="ListParagraph"/>
        <w:numPr>
          <w:ilvl w:val="0"/>
          <w:numId w:val="75"/>
        </w:numPr>
        <w:bidi w:val="0"/>
        <w:rPr>
          <w:noProof w:val="0"/>
          <w:color w:val="808080" w:themeColor="background1" w:themeTint="FF" w:themeShade="80"/>
          <w:lang w:val="en-US"/>
        </w:rPr>
      </w:pPr>
      <w:r w:rsidRPr="7A3A2154" w:rsidR="0C87C543">
        <w:rPr>
          <w:noProof w:val="0"/>
          <w:color w:val="808080" w:themeColor="background1" w:themeTint="FF" w:themeShade="80"/>
          <w:lang w:val="en-US"/>
        </w:rPr>
        <w:t>When this was done running, I contnued on to make a count matrix using this code</w:t>
      </w:r>
    </w:p>
    <w:p w:rsidR="0C87C543" w:rsidP="7A3A2154" w:rsidRDefault="0C87C543" w14:paraId="710DC416" w14:textId="4001EDEF">
      <w:pPr>
        <w:pStyle w:val="Normal"/>
        <w:bidi w:val="0"/>
        <w:spacing w:line="240" w:lineRule="auto"/>
        <w:rPr>
          <w:noProof w:val="0"/>
          <w:color w:val="auto"/>
          <w:sz w:val="20"/>
          <w:szCs w:val="20"/>
          <w:lang w:val="en-US"/>
        </w:rPr>
      </w:pPr>
      <w:r w:rsidRPr="7A3A2154" w:rsidR="0C87C543">
        <w:rPr>
          <w:noProof w:val="0"/>
          <w:color w:val="auto"/>
          <w:sz w:val="20"/>
          <w:szCs w:val="20"/>
          <w:lang w:val="en-US"/>
        </w:rPr>
        <w:t>04_STAR_RSV_make_counts_matrix.sh</w:t>
      </w:r>
    </w:p>
    <w:p w:rsidR="0C87C543" w:rsidP="7A3A2154" w:rsidRDefault="0C87C543" w14:paraId="5C430E6C" w14:textId="7BFDFA9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#!/bin/bash</w:t>
      </w:r>
    </w:p>
    <w:p w:rsidR="0C87C543" w:rsidP="7A3A2154" w:rsidRDefault="0C87C543" w14:paraId="64CBD439" w14:textId="02FC559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set -euo pipefail</w:t>
      </w:r>
    </w:p>
    <w:p w:rsidR="0C87C543" w:rsidP="7A3A2154" w:rsidRDefault="0C87C543" w14:paraId="067E1D63" w14:textId="4E230FA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05937848" w14:textId="69610D8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29A92744" w14:textId="4C7D1B4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CONFIGURATION</w:t>
      </w:r>
    </w:p>
    <w:p w:rsidR="0C87C543" w:rsidP="7A3A2154" w:rsidRDefault="0C87C543" w14:paraId="5703563E" w14:textId="0A8D88F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4A595E54" w14:textId="224A600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3F164D45" w14:textId="36808D19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PROJECT_DIR="/rds/general/user/pdg25/ephemeral"</w:t>
      </w:r>
    </w:p>
    <w:p w:rsidR="0C87C543" w:rsidP="7A3A2154" w:rsidRDefault="0C87C543" w14:paraId="6AFFC543" w14:textId="788D830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ALIGN_DIR="${PROJECT_DIR}/alignments_rsv_star"</w:t>
      </w:r>
    </w:p>
    <w:p w:rsidR="0C87C543" w:rsidP="7A3A2154" w:rsidRDefault="0C87C543" w14:paraId="5D284168" w14:textId="55F4304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OUT_DIR="${PROJECT_DIR}/counts_rsv_star"</w:t>
      </w:r>
    </w:p>
    <w:p w:rsidR="0C87C543" w:rsidP="7A3A2154" w:rsidRDefault="0C87C543" w14:paraId="61E9CB60" w14:textId="6229254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OUT_MATRIX="${OUT_DIR}/RSV_gene_counts_matrix.tsv"</w:t>
      </w:r>
    </w:p>
    <w:p w:rsidR="0C87C543" w:rsidP="7A3A2154" w:rsidRDefault="0C87C543" w14:paraId="7CE3462D" w14:textId="0E677A3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5D24D258" w14:textId="4D51493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mkdir -p "${OUT_DIR}"</w:t>
      </w:r>
    </w:p>
    <w:p w:rsidR="0C87C543" w:rsidP="7A3A2154" w:rsidRDefault="0C87C543" w14:paraId="08DF4A93" w14:textId="4CC65E9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303E5D13" w14:textId="441642A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3B14233F" w14:textId="389F9E0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CHECK INPUT</w:t>
      </w:r>
    </w:p>
    <w:p w:rsidR="0C87C543" w:rsidP="7A3A2154" w:rsidRDefault="0C87C543" w14:paraId="31B9396A" w14:textId="7FB43D6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451C91CA" w14:textId="4902C86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6E1FA495" w14:textId="287A5AB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FILES=$(find "${ALIGN_DIR}" -name "*.featureCounts.txt" | sort)</w:t>
      </w:r>
    </w:p>
    <w:p w:rsidR="0C87C543" w:rsidP="7A3A2154" w:rsidRDefault="0C87C543" w14:paraId="34E6AC38" w14:textId="2BA2A41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6F8A92E4" w14:textId="18DACAE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if [[ -z "${FILES}" ]]; then</w:t>
      </w:r>
    </w:p>
    <w:p w:rsidR="0C87C543" w:rsidP="7A3A2154" w:rsidRDefault="0C87C543" w14:paraId="056A58F8" w14:textId="651A68F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echo "ERROR: No featureCounts files found in ${ALIGN_DIR}"</w:t>
      </w:r>
    </w:p>
    <w:p w:rsidR="0C87C543" w:rsidP="7A3A2154" w:rsidRDefault="0C87C543" w14:paraId="5BA3A12D" w14:textId="43AD1F5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exit 1</w:t>
      </w:r>
    </w:p>
    <w:p w:rsidR="0C87C543" w:rsidP="7A3A2154" w:rsidRDefault="0C87C543" w14:paraId="245C0F71" w14:textId="5104D7D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fi</w:t>
      </w:r>
    </w:p>
    <w:p w:rsidR="0C87C543" w:rsidP="7A3A2154" w:rsidRDefault="0C87C543" w14:paraId="5BB04BA3" w14:textId="745CFC7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73518393" w14:textId="2E0BDD6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"Found featureCounts files:"</w:t>
      </w:r>
    </w:p>
    <w:p w:rsidR="0C87C543" w:rsidP="7A3A2154" w:rsidRDefault="0C87C543" w14:paraId="4DA7AC40" w14:textId="3D9B9B8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"${FILES}"</w:t>
      </w:r>
    </w:p>
    <w:p w:rsidR="0C87C543" w:rsidP="7A3A2154" w:rsidRDefault="0C87C543" w14:paraId="3CBAC856" w14:textId="18EBB0A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254E0ED3" w14:textId="1768CAA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261FCCC2" w14:textId="3D5F77A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CREATE MATRIX</w:t>
      </w:r>
    </w:p>
    <w:p w:rsidR="0C87C543" w:rsidP="7A3A2154" w:rsidRDefault="0C87C543" w14:paraId="1F8D5618" w14:textId="5AF4681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015E6364" w14:textId="345D467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756E5B77" w14:textId="50F2DD3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"Creating count matrix..."</w:t>
      </w:r>
    </w:p>
    <w:p w:rsidR="0C87C543" w:rsidP="7A3A2154" w:rsidRDefault="0C87C543" w14:paraId="53E93185" w14:textId="5109BB2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7CFFFF64" w14:textId="127596A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FIRST=$(echo "${FILES}" | head -n 1)</w:t>
      </w:r>
    </w:p>
    <w:p w:rsidR="0C87C543" w:rsidP="7A3A2154" w:rsidRDefault="0C87C543" w14:paraId="349294FF" w14:textId="3036D56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1A231E90" w14:textId="4684672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featureCounts output:</w:t>
      </w:r>
    </w:p>
    <w:p w:rsidR="0C87C543" w:rsidP="7A3A2154" w:rsidRDefault="0C87C543" w14:paraId="2404D1CE" w14:textId="6A61563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first line(s) may start with '#'</w:t>
      </w:r>
    </w:p>
    <w:p w:rsidR="0C87C543" w:rsidP="7A3A2154" w:rsidRDefault="0C87C543" w14:paraId="273EFAFD" w14:textId="75861AE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actual header starts with Geneid</w:t>
      </w:r>
    </w:p>
    <w:p w:rsidR="0C87C543" w:rsidP="7A3A2154" w:rsidRDefault="0C87C543" w14:paraId="4416DB06" w14:textId="40E8D1E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counts are usually in column 7 for single BAM input</w:t>
      </w:r>
    </w:p>
    <w:p w:rsidR="0C87C543" w:rsidP="7A3A2154" w:rsidRDefault="0C87C543" w14:paraId="44331E87" w14:textId="439C19E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awk 'BEGIN{FS=OFS="\t"} !/^#/ &amp;&amp; $1 != "Geneid" {print $1,$7}' "${FIRST}" &gt; "${OUT_MATRIX}.tmp"</w:t>
      </w:r>
    </w:p>
    <w:p w:rsidR="0C87C543" w:rsidP="7A3A2154" w:rsidRDefault="0C87C543" w14:paraId="6E741DBA" w14:textId="579B8AA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70258F8C" w14:textId="27CF2A2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78C64AC5" w14:textId="1385DE4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ADD EACH SAMPLE</w:t>
      </w:r>
    </w:p>
    <w:p w:rsidR="0C87C543" w:rsidP="7A3A2154" w:rsidRDefault="0C87C543" w14:paraId="5D584453" w14:textId="5EEBE07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323C5112" w14:textId="215E334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3EB97D48" w14:textId="4E66721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for FILE in ${FILES}; do</w:t>
      </w:r>
    </w:p>
    <w:p w:rsidR="0C87C543" w:rsidP="7A3A2154" w:rsidRDefault="0C87C543" w14:paraId="7A467C2B" w14:textId="1B7FAF7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SAMPLE=$(basename "$(dirname "${FILE}")")</w:t>
      </w:r>
    </w:p>
    <w:p w:rsidR="0C87C543" w:rsidP="7A3A2154" w:rsidRDefault="0C87C543" w14:paraId="702B7D78" w14:textId="3FE25D5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57939339" w14:textId="19DA508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echo "Adding ${SAMPLE}"</w:t>
      </w:r>
    </w:p>
    <w:p w:rsidR="0C87C543" w:rsidP="7A3A2154" w:rsidRDefault="0C87C543" w14:paraId="4CDE6792" w14:textId="36D50C5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458014AF" w14:textId="28605AF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awk 'BEGIN{FS=OFS="\t"} !/^#/ &amp;&amp; $1 != "Geneid" {print $7}' "${FILE}" &gt; "${OUT_MATRIX}.${SAMPLE}.tmp"</w:t>
      </w:r>
    </w:p>
    <w:p w:rsidR="0C87C543" w:rsidP="7A3A2154" w:rsidRDefault="0C87C543" w14:paraId="0E2B41A7" w14:textId="2F78FA4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1A099929" w14:textId="4E81B35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paste "${OUT_MATRIX}.tmp" "${OUT_MATRIX}.${SAMPLE}.tmp" &gt; "${OUT_MATRIX}.new"</w:t>
      </w:r>
    </w:p>
    <w:p w:rsidR="0C87C543" w:rsidP="7A3A2154" w:rsidRDefault="0C87C543" w14:paraId="035AD485" w14:textId="0E2DFB4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mv "${OUT_MATRIX}.new" "${OUT_MATRIX}.tmp"</w:t>
      </w:r>
    </w:p>
    <w:p w:rsidR="0C87C543" w:rsidP="7A3A2154" w:rsidRDefault="0C87C543" w14:paraId="343B289E" w14:textId="7FCA088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done</w:t>
      </w:r>
    </w:p>
    <w:p w:rsidR="0C87C543" w:rsidP="7A3A2154" w:rsidRDefault="0C87C543" w14:paraId="1D3F8502" w14:textId="4D8C8FD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08E28AC9" w14:textId="6D269F7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4823215A" w14:textId="3EEBCF53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ADD COLUMN NAMES</w:t>
      </w:r>
    </w:p>
    <w:p w:rsidR="0C87C543" w:rsidP="7A3A2154" w:rsidRDefault="0C87C543" w14:paraId="64490E9E" w14:textId="296BE9D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736BD364" w14:textId="1A9212B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4446B52C" w14:textId="6902B22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HEADER="Gene"</w:t>
      </w:r>
    </w:p>
    <w:p w:rsidR="0C87C543" w:rsidP="7A3A2154" w:rsidRDefault="0C87C543" w14:paraId="66682529" w14:textId="2FE0CA4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2551AA7E" w14:textId="50FBC33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for FILE in ${FILES}; do</w:t>
      </w:r>
    </w:p>
    <w:p w:rsidR="0C87C543" w:rsidP="7A3A2154" w:rsidRDefault="0C87C543" w14:paraId="63D0A1D0" w14:textId="370F89E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SAMPLE=$(basename "$(dirname "${FILE}")")</w:t>
      </w:r>
    </w:p>
    <w:p w:rsidR="0C87C543" w:rsidP="7A3A2154" w:rsidRDefault="0C87C543" w14:paraId="5D1C5E2F" w14:textId="08D8933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HEADER="${HEADER}\t${SAMPLE}"</w:t>
      </w:r>
    </w:p>
    <w:p w:rsidR="0C87C543" w:rsidP="7A3A2154" w:rsidRDefault="0C87C543" w14:paraId="3C626B45" w14:textId="4046244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done</w:t>
      </w:r>
    </w:p>
    <w:p w:rsidR="0C87C543" w:rsidP="7A3A2154" w:rsidRDefault="0C87C543" w14:paraId="6DD7DF78" w14:textId="05B6A87A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01B1BA38" w14:textId="21205E5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{</w:t>
      </w:r>
    </w:p>
    <w:p w:rsidR="0C87C543" w:rsidP="7A3A2154" w:rsidRDefault="0C87C543" w14:paraId="3CF956DB" w14:textId="3E39E0F4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echo -e "${HEADER}"</w:t>
      </w:r>
    </w:p>
    <w:p w:rsidR="0C87C543" w:rsidP="7A3A2154" w:rsidRDefault="0C87C543" w14:paraId="177E7C03" w14:textId="6C2E24B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   cat "${OUT_MATRIX}.tmp"</w:t>
      </w:r>
    </w:p>
    <w:p w:rsidR="0C87C543" w:rsidP="7A3A2154" w:rsidRDefault="0C87C543" w14:paraId="08AA358F" w14:textId="2195A60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} &gt; "${OUT_MATRIX}"</w:t>
      </w:r>
    </w:p>
    <w:p w:rsidR="0C87C543" w:rsidP="7A3A2154" w:rsidRDefault="0C87C543" w14:paraId="4633CA3E" w14:textId="2C0846C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3D4C7CE8" w14:textId="77F1462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1051B2BF" w14:textId="2B5F9F8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CLEAN TEMP FILES</w:t>
      </w:r>
    </w:p>
    <w:p w:rsidR="0C87C543" w:rsidP="7A3A2154" w:rsidRDefault="0C87C543" w14:paraId="6E492B73" w14:textId="1C65EAA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255CBA7F" w14:textId="7946380B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75AD14EA" w14:textId="0D3E03D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rm -f "${OUT_MATRIX}.tmp" "${OUT_MATRIX}".*.tmp</w:t>
      </w:r>
    </w:p>
    <w:p w:rsidR="0C87C543" w:rsidP="7A3A2154" w:rsidRDefault="0C87C543" w14:paraId="04DC6214" w14:textId="573F3A2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706C75A5" w14:textId="2AB5BFF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79EB6F02" w14:textId="6B99E86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 SUMMARY</w:t>
      </w:r>
    </w:p>
    <w:p w:rsidR="0C87C543" w:rsidP="7A3A2154" w:rsidRDefault="0C87C543" w14:paraId="3A25CABE" w14:textId="5F9E0898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##############################################</w:t>
      </w:r>
    </w:p>
    <w:p w:rsidR="0C87C543" w:rsidP="7A3A2154" w:rsidRDefault="0C87C543" w14:paraId="57B75E62" w14:textId="0792ABE6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6B589D04" w14:textId="55A3CE8D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""</w:t>
      </w:r>
    </w:p>
    <w:p w:rsidR="0C87C543" w:rsidP="7A3A2154" w:rsidRDefault="0C87C543" w14:paraId="296EEB28" w14:textId="5415D9E2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"Finished creating count matrix:"</w:t>
      </w:r>
    </w:p>
    <w:p w:rsidR="0C87C543" w:rsidP="7A3A2154" w:rsidRDefault="0C87C543" w14:paraId="61D3C8CA" w14:textId="5F8392E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"${OUT_MATRIX}"</w:t>
      </w:r>
    </w:p>
    <w:p w:rsidR="0C87C543" w:rsidP="7A3A2154" w:rsidRDefault="0C87C543" w14:paraId="39750E0F" w14:textId="5C43B61F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6142FA2E" w14:textId="7BBFE545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""</w:t>
      </w:r>
    </w:p>
    <w:p w:rsidR="0C87C543" w:rsidP="7A3A2154" w:rsidRDefault="0C87C543" w14:paraId="0D9524F2" w14:textId="02A4630E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"Number of genes (including header):"</w:t>
      </w:r>
    </w:p>
    <w:p w:rsidR="0C87C543" w:rsidP="7A3A2154" w:rsidRDefault="0C87C543" w14:paraId="5BF01249" w14:textId="17A29FA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wc -l "${OUT_MATRIX}"</w:t>
      </w:r>
    </w:p>
    <w:p w:rsidR="0C87C543" w:rsidP="7A3A2154" w:rsidRDefault="0C87C543" w14:paraId="7C11321F" w14:textId="62D90297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 xml:space="preserve"> </w:t>
      </w:r>
    </w:p>
    <w:p w:rsidR="0C87C543" w:rsidP="7A3A2154" w:rsidRDefault="0C87C543" w14:paraId="58887B72" w14:textId="77B64701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""</w:t>
      </w:r>
    </w:p>
    <w:p w:rsidR="0C87C543" w:rsidP="7A3A2154" w:rsidRDefault="0C87C543" w14:paraId="2398C531" w14:textId="461C3580">
      <w:p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echo "Number of samples:"</w:t>
      </w:r>
    </w:p>
    <w:p w:rsidR="0C87C543" w:rsidP="7A3A2154" w:rsidRDefault="0C87C543" w14:paraId="7EDB5A2C" w14:textId="403827B4">
      <w:pPr>
        <w:pStyle w:val="Normal"/>
        <w:bidi w:val="0"/>
        <w:spacing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</w:pPr>
      <w:r w:rsidRPr="7A3A2154" w:rsidR="0C87C543">
        <w:rPr>
          <w:rFonts w:ascii="Calibri" w:hAnsi="Calibri" w:eastAsia="Calibri" w:cs="Calibri"/>
          <w:noProof w:val="0"/>
          <w:color w:val="auto"/>
          <w:sz w:val="20"/>
          <w:szCs w:val="20"/>
          <w:lang w:val="en-US"/>
        </w:rPr>
        <w:t>head -n 1 "${OUT_MATRIX}" | awk -F'\t' '{print NF-1}'</w:t>
      </w:r>
    </w:p>
    <w:p w:rsidR="21D093AA" w:rsidP="7A3A2154" w:rsidRDefault="21D093AA" w14:paraId="682A1D4B" w14:textId="22F820A4">
      <w:pPr>
        <w:pStyle w:val="ListParagraph"/>
        <w:numPr>
          <w:ilvl w:val="0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This code works because it</w:t>
      </w:r>
    </w:p>
    <w:p w:rsidR="21D093AA" w:rsidP="7A3A2154" w:rsidRDefault="21D093AA" w14:paraId="4B27FA42" w14:textId="76C1FABE">
      <w:pPr>
        <w:pStyle w:val="ListParagraph"/>
        <w:numPr>
          <w:ilvl w:val="1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finds all:</w:t>
      </w:r>
    </w:p>
    <w:p w:rsidR="21D093AA" w:rsidP="7A3A2154" w:rsidRDefault="21D093AA" w14:paraId="7274EEA1" w14:textId="43267399">
      <w:pPr>
        <w:pStyle w:val="ListParagraph"/>
        <w:numPr>
          <w:ilvl w:val="2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</w:t>
      </w:r>
    </w:p>
    <w:p w:rsidR="21D093AA" w:rsidP="7A3A2154" w:rsidRDefault="21D093AA" w14:paraId="748A30D3" w14:textId="7E96B4C4">
      <w:pPr>
        <w:pStyle w:val="ListParagraph"/>
        <w:bidi w:val="0"/>
        <w:ind w:left="2160"/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*.featureCounts.txt</w:t>
      </w:r>
    </w:p>
    <w:p w:rsidR="21D093AA" w:rsidP="7A3A2154" w:rsidRDefault="21D093AA" w14:paraId="49E0006A" w14:textId="6C387808">
      <w:pPr>
        <w:pStyle w:val="ListParagraph"/>
        <w:numPr>
          <w:ilvl w:val="1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extracts:</w:t>
      </w:r>
    </w:p>
    <w:p w:rsidR="21D093AA" w:rsidP="7A3A2154" w:rsidRDefault="21D093AA" w14:paraId="061BACE3" w14:textId="6BAC0694">
      <w:pPr>
        <w:pStyle w:val="ListParagraph"/>
        <w:numPr>
          <w:ilvl w:val="2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gene name from column 1</w:t>
      </w:r>
    </w:p>
    <w:p w:rsidR="21D093AA" w:rsidP="7A3A2154" w:rsidRDefault="21D093AA" w14:paraId="10C97E38" w14:textId="39A1C733">
      <w:pPr>
        <w:pStyle w:val="ListParagraph"/>
        <w:numPr>
          <w:ilvl w:val="2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count from column 7</w:t>
      </w:r>
    </w:p>
    <w:p w:rsidR="21D093AA" w:rsidP="7A3A2154" w:rsidRDefault="21D093AA" w14:paraId="52054702" w14:textId="5044E7E3">
      <w:pPr>
        <w:pStyle w:val="ListParagraph"/>
        <w:numPr>
          <w:ilvl w:val="1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builds a matrix where:</w:t>
      </w:r>
    </w:p>
    <w:p w:rsidR="21D093AA" w:rsidP="7A3A2154" w:rsidRDefault="21D093AA" w14:paraId="6D5E3CDF" w14:textId="169FB8E0">
      <w:pPr>
        <w:pStyle w:val="ListParagraph"/>
        <w:numPr>
          <w:ilvl w:val="2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first column = gene</w:t>
      </w:r>
    </w:p>
    <w:p w:rsidR="21D093AA" w:rsidP="7A3A2154" w:rsidRDefault="21D093AA" w14:paraId="050967D4" w14:textId="56E09CD5">
      <w:pPr>
        <w:pStyle w:val="ListParagraph"/>
        <w:numPr>
          <w:ilvl w:val="2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1D093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other columns = one sample each</w:t>
      </w:r>
    </w:p>
    <w:p w:rsidR="7D7FCA6A" w:rsidP="7A3A2154" w:rsidRDefault="7D7FCA6A" w14:paraId="5C84751F" w14:textId="714671CE">
      <w:pPr>
        <w:pStyle w:val="ListParagraph"/>
        <w:numPr>
          <w:ilvl w:val="0"/>
          <w:numId w:val="7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7D7FCA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 versus Bowtie2 matrixes and featurecounts</w:t>
      </w:r>
    </w:p>
    <w:p w:rsidR="09DB9DD6" w:rsidP="7A3A2154" w:rsidRDefault="09DB9DD6" w14:paraId="5A396161" w14:textId="23866A4D">
      <w:pPr>
        <w:pStyle w:val="Normal"/>
      </w:pPr>
      <w:r w:rsidRPr="7A3A2154" w:rsidR="09DB9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Interpretation time</w:t>
      </w:r>
    </w:p>
    <w:p w:rsidR="3D485DD2" w:rsidP="7A3A2154" w:rsidRDefault="3D485DD2" w14:paraId="360E57B3" w14:textId="27104CBD">
      <w:pPr>
        <w:pStyle w:val="Normal"/>
      </w:pPr>
      <w:r w:rsidRPr="7A3A2154" w:rsidR="3D485D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So, should rename star genes to friendly names</w:t>
      </w:r>
    </w:p>
    <w:p w:rsidR="3D485DD2" w:rsidP="7A3A2154" w:rsidRDefault="3D485DD2" w14:paraId="23E805FA" w14:textId="635ABDE2">
      <w:pPr>
        <w:pStyle w:val="Normal"/>
      </w:pPr>
      <w:r w:rsidRPr="7A3A2154" w:rsidR="3D485D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Also have R analysis </w:t>
      </w:r>
      <w:r w:rsidRPr="7A3A2154" w:rsidR="621371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tolerate</w:t>
      </w:r>
      <w:r w:rsidRPr="7A3A2154" w:rsidR="3D485D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missing timepoints, unbalanced repeated measures, and missing samples in certain days</w:t>
      </w:r>
    </w:p>
    <w:p w:rsidR="77AA511E" w:rsidP="7A3A2154" w:rsidRDefault="77AA511E" w14:paraId="2439C3C7" w14:textId="61764738">
      <w:pPr>
        <w:bidi w:val="0"/>
        <w:spacing w:before="210" w:beforeAutospacing="off" w:after="210" w:afterAutospacing="off"/>
      </w:pPr>
      <w:r w:rsidRPr="7A3A2154" w:rsidR="77AA511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You now have two RSV-centric workflows:</w:t>
      </w:r>
    </w:p>
    <w:p w:rsidR="77AA511E" w:rsidP="7A3A2154" w:rsidRDefault="77AA511E" w14:paraId="26997C8D" w14:textId="1E30352C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7A3A2154" w:rsidR="77AA511E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Bowtie2 → BAM → featureCounts matrix</w:t>
      </w:r>
    </w:p>
    <w:p w:rsidR="77AA511E" w:rsidP="7A3A2154" w:rsidRDefault="77AA511E" w14:paraId="7E4F002E" w14:textId="198A9846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7A3A2154" w:rsidR="77AA511E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STAR → BAM/QC → featureCounts matrix</w:t>
      </w:r>
    </w:p>
    <w:p w:rsidR="77AA511E" w:rsidP="7A3A2154" w:rsidRDefault="77AA511E" w14:paraId="12375377" w14:textId="30A67463">
      <w:pPr>
        <w:bidi w:val="0"/>
        <w:spacing w:before="210" w:beforeAutospacing="off" w:after="210" w:afterAutospacing="off"/>
      </w:pPr>
      <w:r w:rsidRPr="7A3A2154" w:rsidR="77AA511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They tell a broadly similar biological story, with some technical differences.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35"/>
        <w:gridCol w:w="3540"/>
        <w:gridCol w:w="1935"/>
        <w:gridCol w:w="1650"/>
      </w:tblGrid>
      <w:tr w:rsidR="7A3A2154" w:rsidTr="7A3A2154" w14:paraId="413C2D6C">
        <w:trPr>
          <w:trHeight w:val="300"/>
        </w:trPr>
        <w:tc>
          <w:tcPr>
            <w:tcW w:w="9360" w:type="dxa"/>
            <w:gridSpan w:val="4"/>
            <w:tcMar/>
          </w:tcPr>
          <w:p w:rsidR="2466CDF8" w:rsidP="7A3A2154" w:rsidRDefault="2466CDF8" w14:paraId="1A0FF962" w14:textId="351A75B9">
            <w:pPr>
              <w:pStyle w:val="Normal"/>
              <w:bidi w:val="0"/>
              <w:jc w:val="center"/>
              <w:rPr>
                <w:rFonts w:ascii="BlinkMacSystemFont" w:hAnsi="BlinkMacSystemFont" w:eastAsia="BlinkMacSystemFont" w:cs="BlinkMacSystemFon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Both STAR and Bowtie</w:t>
            </w:r>
          </w:p>
        </w:tc>
      </w:tr>
      <w:tr w:rsidR="7A3A2154" w:rsidTr="7A3A2154" w14:paraId="0CA37A93">
        <w:trPr>
          <w:trHeight w:val="1275"/>
        </w:trPr>
        <w:tc>
          <w:tcPr>
            <w:tcW w:w="2235" w:type="dxa"/>
            <w:tcMar/>
          </w:tcPr>
          <w:p w:rsidR="1460C887" w:rsidP="7A3A2154" w:rsidRDefault="1460C887" w14:paraId="1987F9B3" w14:textId="7AA8586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1460C8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-</w:t>
            </w:r>
            <w:r w:rsidRPr="7A3A2154" w:rsidR="595EA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V</w:t>
            </w:r>
            <w:r w:rsidRPr="7A3A2154" w:rsidR="2466C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ery low RSV counts</w:t>
            </w:r>
          </w:p>
          <w:p w:rsidR="6C67B1C2" w:rsidP="7A3A2154" w:rsidRDefault="6C67B1C2" w14:paraId="2D73FB7A" w14:textId="262B3F3E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6C67B1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-</w:t>
            </w:r>
            <w:r w:rsidRPr="7A3A2154" w:rsidR="200376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S</w:t>
            </w:r>
            <w:r w:rsidRPr="7A3A2154" w:rsidR="2466C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ame samples have moderate levels</w:t>
            </w:r>
          </w:p>
          <w:p w:rsidR="17C4A29A" w:rsidP="7A3A2154" w:rsidRDefault="17C4A29A" w14:paraId="54D69A63" w14:textId="20F767F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17C4A2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-</w:t>
            </w:r>
            <w:r w:rsidRPr="7A3A2154" w:rsidR="1E511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l</w:t>
            </w:r>
            <w:r w:rsidRPr="7A3A2154" w:rsidR="2466C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ittle have strong RSV signal</w:t>
            </w:r>
          </w:p>
          <w:p w:rsidR="2466CDF8" w:rsidP="7A3A2154" w:rsidRDefault="2466CDF8" w14:paraId="0247704E" w14:textId="54F64931">
            <w:pPr>
              <w:pStyle w:val="Normal"/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Samples with strong signals:</w:t>
            </w:r>
          </w:p>
          <w:p w:rsidR="2466CDF8" w:rsidP="7A3A2154" w:rsidRDefault="2466CDF8" w14:paraId="63518DF0" w14:textId="2D13978F">
            <w:pPr>
              <w:pStyle w:val="ListParagraph"/>
              <w:numPr>
                <w:ilvl w:val="0"/>
                <w:numId w:val="81"/>
              </w:numPr>
              <w:bidi w:val="0"/>
              <w:spacing w:before="0" w:beforeAutospacing="off" w:after="0" w:afterAutospacing="off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CP002-D7</w:t>
            </w:r>
          </w:p>
          <w:p w:rsidR="2466CDF8" w:rsidP="7A3A2154" w:rsidRDefault="2466CDF8" w14:paraId="54B7DF22" w14:textId="4D453C71">
            <w:pPr>
              <w:pStyle w:val="ListParagraph"/>
              <w:numPr>
                <w:ilvl w:val="0"/>
                <w:numId w:val="81"/>
              </w:numPr>
              <w:bidi w:val="0"/>
              <w:spacing w:before="0" w:beforeAutospacing="off" w:after="0" w:afterAutospacing="off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CP018-D7</w:t>
            </w:r>
          </w:p>
          <w:p w:rsidR="2466CDF8" w:rsidP="7A3A2154" w:rsidRDefault="2466CDF8" w14:paraId="3C2A5D0C" w14:textId="7EA75F93">
            <w:pPr>
              <w:pStyle w:val="ListParagraph"/>
              <w:numPr>
                <w:ilvl w:val="0"/>
                <w:numId w:val="81"/>
              </w:numPr>
              <w:bidi w:val="0"/>
              <w:spacing w:before="0" w:beforeAutospacing="off" w:after="0" w:afterAutospacing="off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CP021-D7</w:t>
            </w:r>
          </w:p>
          <w:p w:rsidR="2466CDF8" w:rsidP="7A3A2154" w:rsidRDefault="2466CDF8" w14:paraId="48FD68E4" w14:textId="73A16DCE">
            <w:pPr>
              <w:pStyle w:val="ListParagraph"/>
              <w:numPr>
                <w:ilvl w:val="0"/>
                <w:numId w:val="81"/>
              </w:numPr>
              <w:bidi w:val="0"/>
              <w:spacing w:before="0" w:beforeAutospacing="off" w:after="0" w:afterAutospacing="off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CP023-D7</w:t>
            </w:r>
          </w:p>
          <w:p w:rsidR="2466CDF8" w:rsidP="7A3A2154" w:rsidRDefault="2466CDF8" w14:paraId="4701E96F" w14:textId="4437DBA6">
            <w:pPr>
              <w:pStyle w:val="ListParagraph"/>
              <w:numPr>
                <w:ilvl w:val="0"/>
                <w:numId w:val="81"/>
              </w:numPr>
              <w:bidi w:val="0"/>
              <w:spacing w:before="0" w:beforeAutospacing="off" w:after="0" w:afterAutospacing="off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CP016-D7</w:t>
            </w:r>
          </w:p>
          <w:p w:rsidR="2466CDF8" w:rsidP="7A3A2154" w:rsidRDefault="2466CDF8" w14:paraId="1CC29750" w14:textId="2D444CB6">
            <w:pPr>
              <w:pStyle w:val="ListParagraph"/>
              <w:numPr>
                <w:ilvl w:val="0"/>
                <w:numId w:val="81"/>
              </w:numPr>
              <w:bidi w:val="0"/>
              <w:spacing w:before="0" w:beforeAutospacing="off" w:after="0" w:afterAutospacing="off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CP013-D3</w:t>
            </w: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 xml:space="preserve"> / </w:t>
            </w: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1"/>
                <w:szCs w:val="21"/>
                <w:u w:val="none"/>
                <w:lang w:val="en-US"/>
              </w:rPr>
              <w:t>CP013-D7</w:t>
            </w:r>
          </w:p>
          <w:p w:rsidR="2466CDF8" w:rsidP="7A3A2154" w:rsidRDefault="2466CDF8" w14:paraId="0439BA5D" w14:textId="22E17484">
            <w:pPr>
              <w:pStyle w:val="Normal"/>
            </w:pP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So</w:t>
            </w:r>
            <w:r w:rsidRPr="7A3A2154" w:rsidR="2466CDF8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 xml:space="preserve"> both aligners cover sample pathological pattern</w:t>
            </w:r>
            <w:r w:rsidRPr="7A3A2154" w:rsidR="0B868FB5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 xml:space="preserve"> of viral expression being heterogenous across participants and timepoints</w:t>
            </w:r>
          </w:p>
        </w:tc>
        <w:tc>
          <w:tcPr>
            <w:tcW w:w="3540" w:type="dxa"/>
            <w:tcMar/>
          </w:tcPr>
          <w:p w:rsidR="00C5DBD7" w:rsidP="7A3A2154" w:rsidRDefault="00C5DBD7" w14:paraId="69D19967" w14:textId="4A5C1C81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AIY60636.1 → nonstructural protein 1</w:t>
            </w:r>
          </w:p>
          <w:p w:rsidR="00C5DBD7" w:rsidP="7A3A2154" w:rsidRDefault="00C5DBD7" w14:paraId="33D221E6" w14:textId="26081FAE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AIY60634.1 → nonstructural protein 2</w:t>
            </w:r>
          </w:p>
          <w:p w:rsidR="00C5DBD7" w:rsidP="7A3A2154" w:rsidRDefault="00C5DBD7" w14:paraId="67CC7104" w14:textId="2B05F607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AIY60635.1 → nucleoprotein</w:t>
            </w:r>
          </w:p>
          <w:p w:rsidR="00C5DBD7" w:rsidP="7A3A2154" w:rsidRDefault="00C5DBD7" w14:paraId="7BEDF6B4" w14:textId="05FAFEDF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AIY60637.1 → phosphoprotein</w:t>
            </w:r>
          </w:p>
          <w:p w:rsidR="00C5DBD7" w:rsidP="7A3A2154" w:rsidRDefault="00C5DBD7" w14:paraId="7D7EDE1C" w14:textId="4A988CE2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AIY60638.1 → matrix protein</w:t>
            </w:r>
          </w:p>
          <w:p w:rsidR="00C5DBD7" w:rsidP="7A3A2154" w:rsidRDefault="00C5DBD7" w14:paraId="415CA491" w14:textId="291C0762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AIY60639.1 → small hydrophobic protein</w:t>
            </w:r>
          </w:p>
          <w:p w:rsidR="00C5DBD7" w:rsidP="7A3A2154" w:rsidRDefault="00C5DBD7" w14:paraId="72169A5C" w14:textId="5FEE9352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AIY60644.1 → attachment protein</w:t>
            </w:r>
          </w:p>
          <w:p w:rsidR="00C5DBD7" w:rsidP="7A3A2154" w:rsidRDefault="00C5DBD7" w14:paraId="0A6DEA55" w14:textId="53F3762D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AIY60640.1 → fusion protein</w:t>
            </w:r>
          </w:p>
          <w:p w:rsidR="00C5DBD7" w:rsidP="7A3A2154" w:rsidRDefault="00C5DBD7" w14:paraId="5AEDC2BA" w14:textId="3054E802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AIY60641.1 → matrix protein 2-1</w:t>
            </w:r>
          </w:p>
          <w:p w:rsidR="00C5DBD7" w:rsidP="7A3A2154" w:rsidRDefault="00C5DBD7" w14:paraId="436C994D" w14:textId="6AB5C36F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AIY60642.1 → matrix protein 2-2</w:t>
            </w:r>
          </w:p>
          <w:p w:rsidR="00C5DBD7" w:rsidP="7A3A2154" w:rsidRDefault="00C5DBD7" w14:paraId="3966F323" w14:textId="11ED43EC">
            <w:pPr>
              <w:pStyle w:val="Normal"/>
              <w:numPr>
                <w:ilvl w:val="0"/>
                <w:numId w:val="78"/>
              </w:numPr>
              <w:bidi w:val="0"/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AIY60643.1 → large protein</w:t>
            </w:r>
          </w:p>
        </w:tc>
        <w:tc>
          <w:tcPr>
            <w:tcW w:w="1935" w:type="dxa"/>
            <w:tcMar/>
          </w:tcPr>
          <w:p w:rsidR="00C5DBD7" w:rsidP="7A3A2154" w:rsidRDefault="00C5DBD7" w14:paraId="7896E7F4" w14:textId="3BBB9982">
            <w:pPr>
              <w:pStyle w:val="Normal"/>
              <w:bidi w:val="0"/>
              <w:ind w:left="0"/>
            </w:pPr>
            <w:r w:rsidRPr="7A3A2154" w:rsidR="00C5DBD7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-Detected pattern that stronger RSV counts occur around D3 and D7</w:t>
            </w:r>
          </w:p>
        </w:tc>
        <w:tc>
          <w:tcPr>
            <w:tcW w:w="1650" w:type="dxa"/>
            <w:tcMar/>
          </w:tcPr>
          <w:p w:rsidR="43A1682A" w:rsidP="7A3A2154" w:rsidRDefault="43A1682A" w14:paraId="25339FC9" w14:textId="07233D75">
            <w:pPr>
              <w:pStyle w:val="Normal"/>
              <w:bidi w:val="0"/>
              <w:ind w:left="0"/>
            </w:pPr>
            <w:r w:rsidRPr="7A3A2154" w:rsidR="43A1682A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Should investigate</w:t>
            </w: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 xml:space="preserve"> </w:t>
            </w:r>
          </w:p>
          <w:p w:rsidR="6B5ADBF9" w:rsidP="7A3A2154" w:rsidRDefault="6B5ADBF9" w14:paraId="410E533A" w14:textId="17E384C9">
            <w:pPr>
              <w:pStyle w:val="Normal"/>
              <w:bidi w:val="0"/>
              <w:ind w:left="0"/>
            </w:pP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 xml:space="preserve">- inf vs </w:t>
            </w: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uninf</w:t>
            </w: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 xml:space="preserve"> </w:t>
            </w: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@</w:t>
            </w: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 xml:space="preserve"> D7</w:t>
            </w:r>
          </w:p>
          <w:p w:rsidR="6B5ADBF9" w:rsidP="7A3A2154" w:rsidRDefault="6B5ADBF9" w14:paraId="61FD0BD9" w14:textId="024EFC7B">
            <w:pPr>
              <w:pStyle w:val="Normal"/>
              <w:bidi w:val="0"/>
              <w:ind w:left="0"/>
            </w:pPr>
            <w:r w:rsidRPr="7A3A2154" w:rsidR="6B5ADBF9">
              <w:rPr>
                <w:rFonts w:ascii="BlinkMacSystemFont" w:hAnsi="BlinkMacSystemFont" w:eastAsia="BlinkMacSystemFont" w:cs="BlinkMacSystem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61C24"/>
                <w:sz w:val="21"/>
                <w:szCs w:val="21"/>
                <w:u w:val="none"/>
                <w:lang w:val="en-US"/>
              </w:rPr>
              <w:t>- BL vs post-innoculation</w:t>
            </w:r>
          </w:p>
        </w:tc>
      </w:tr>
    </w:tbl>
    <w:p w:rsidR="7A3A2154" w:rsidP="7A3A2154" w:rsidRDefault="7A3A2154" w14:paraId="7096A75F" w14:textId="26ECBA2A">
      <w:pPr>
        <w:pStyle w:val="Normal"/>
        <w:suppressLineNumbers w:val="0"/>
        <w:bidi w:val="0"/>
        <w:spacing w:before="210" w:beforeAutospacing="off" w:after="210" w:afterAutospacing="off" w:line="259" w:lineRule="auto"/>
        <w:ind w:left="0" w:right="0"/>
        <w:jc w:val="left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3930"/>
        <w:gridCol w:w="4050"/>
      </w:tblGrid>
      <w:tr w:rsidR="7A3A2154" w:rsidTr="7A3A2154" w14:paraId="62A1E7E3">
        <w:trPr>
          <w:trHeight w:val="300"/>
        </w:trPr>
        <w:tc>
          <w:tcPr>
            <w:tcW w:w="1380" w:type="dxa"/>
            <w:tcMar/>
          </w:tcPr>
          <w:p w:rsidR="7A3A2154" w:rsidP="7A3A2154" w:rsidRDefault="7A3A2154" w14:paraId="51DD9D87" w14:textId="329DF7D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3930" w:type="dxa"/>
            <w:tcMar/>
          </w:tcPr>
          <w:p w:rsidR="7D7FCA6A" w:rsidP="7A3A2154" w:rsidRDefault="7D7FCA6A" w14:paraId="012EC2B9" w14:textId="2191330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7D7FCA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STAR</w:t>
            </w:r>
            <w:r w:rsidRPr="7A3A2154" w:rsidR="13D2CD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analysis</w:t>
            </w:r>
          </w:p>
        </w:tc>
        <w:tc>
          <w:tcPr>
            <w:tcW w:w="4050" w:type="dxa"/>
            <w:tcMar/>
          </w:tcPr>
          <w:p w:rsidR="7D7FCA6A" w:rsidP="7A3A2154" w:rsidRDefault="7D7FCA6A" w14:paraId="44F5EFBC" w14:textId="6A60D2C0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7D7FCA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Bowtie2</w:t>
            </w:r>
            <w:r w:rsidRPr="7A3A2154" w:rsidR="17E75C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analysis</w:t>
            </w:r>
          </w:p>
        </w:tc>
      </w:tr>
      <w:tr w:rsidR="7A3A2154" w:rsidTr="7A3A2154" w14:paraId="7C628EE5">
        <w:trPr>
          <w:trHeight w:val="300"/>
        </w:trPr>
        <w:tc>
          <w:tcPr>
            <w:tcW w:w="1380" w:type="dxa"/>
            <w:tcMar/>
          </w:tcPr>
          <w:p w:rsidR="2EB5BA13" w:rsidP="7A3A2154" w:rsidRDefault="2EB5BA13" w14:paraId="1323E09F" w14:textId="5ACD1D8C">
            <w:pPr>
              <w:pStyle w:val="Normal"/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Alignment strategy</w:t>
            </w:r>
          </w:p>
        </w:tc>
        <w:tc>
          <w:tcPr>
            <w:tcW w:w="3930" w:type="dxa"/>
            <w:tcMar/>
          </w:tcPr>
          <w:p w:rsidR="2EB5BA13" w:rsidP="7A3A2154" w:rsidRDefault="2EB5BA13" w14:paraId="60259DBC" w14:textId="6D52CBCE">
            <w:pPr>
              <w:pStyle w:val="ListParagraph"/>
              <w:numPr>
                <w:ilvl w:val="0"/>
                <w:numId w:val="84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Splice-</w:t>
            </w: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aware aligner</w:t>
            </w:r>
          </w:p>
          <w:p w:rsidR="2EB5BA13" w:rsidP="7A3A2154" w:rsidRDefault="2EB5BA13" w14:paraId="63D58488" w14:textId="54AAB18D">
            <w:pPr>
              <w:pStyle w:val="ListParagraph"/>
              <w:numPr>
                <w:ilvl w:val="0"/>
                <w:numId w:val="84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Standard in transcriptomics workflow</w:t>
            </w:r>
          </w:p>
          <w:p w:rsidR="2EB5BA13" w:rsidP="7A3A2154" w:rsidRDefault="2EB5BA13" w14:paraId="76624CB3" w14:textId="3AE3ABF5">
            <w:pPr>
              <w:pStyle w:val="ListParagraph"/>
              <w:numPr>
                <w:ilvl w:val="0"/>
                <w:numId w:val="84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Extra RNA-seq outputs: </w:t>
            </w: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readspergene</w:t>
            </w: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, star log files, splice junction outputs</w:t>
            </w:r>
          </w:p>
        </w:tc>
        <w:tc>
          <w:tcPr>
            <w:tcW w:w="4050" w:type="dxa"/>
            <w:tcMar/>
          </w:tcPr>
          <w:p w:rsidR="2EB5BA13" w:rsidP="7A3A2154" w:rsidRDefault="2EB5BA13" w14:paraId="36769E49" w14:textId="6E8F8BB7">
            <w:pPr>
              <w:pStyle w:val="ListParagraph"/>
              <w:numPr>
                <w:ilvl w:val="0"/>
                <w:numId w:val="83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General short-read aligner</w:t>
            </w:r>
          </w:p>
          <w:p w:rsidR="2EB5BA13" w:rsidP="7A3A2154" w:rsidRDefault="2EB5BA13" w14:paraId="3E44D4EA" w14:textId="0734D7DA">
            <w:pPr>
              <w:pStyle w:val="ListParagraph"/>
              <w:numPr>
                <w:ilvl w:val="0"/>
                <w:numId w:val="83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Not splice aware</w:t>
            </w:r>
          </w:p>
          <w:p w:rsidR="2EB5BA13" w:rsidP="7A3A2154" w:rsidRDefault="2EB5BA13" w14:paraId="369C0FAF" w14:textId="4249D88C">
            <w:pPr>
              <w:pStyle w:val="ListParagraph"/>
              <w:numPr>
                <w:ilvl w:val="0"/>
                <w:numId w:val="83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Simpler and lighter </w:t>
            </w:r>
            <w:r w:rsidRPr="7A3A2154" w:rsidR="2EB5BA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weight</w:t>
            </w:r>
          </w:p>
        </w:tc>
      </w:tr>
      <w:tr w:rsidR="7A3A2154" w:rsidTr="7A3A2154" w14:paraId="0D5AB8CA">
        <w:trPr>
          <w:trHeight w:val="300"/>
        </w:trPr>
        <w:tc>
          <w:tcPr>
            <w:tcW w:w="1380" w:type="dxa"/>
            <w:tcMar/>
          </w:tcPr>
          <w:p w:rsidR="17E75C16" w:rsidP="7A3A2154" w:rsidRDefault="17E75C16" w14:paraId="6F2FF4C7" w14:textId="1001D885">
            <w:pPr>
              <w:pStyle w:val="Normal"/>
            </w:pPr>
            <w:r w:rsidRPr="7A3A2154" w:rsidR="17E75C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Matrix Structure</w:t>
            </w:r>
          </w:p>
        </w:tc>
        <w:tc>
          <w:tcPr>
            <w:tcW w:w="3930" w:type="dxa"/>
            <w:tcMar/>
          </w:tcPr>
          <w:p w:rsidR="17E75C16" w:rsidP="7A3A2154" w:rsidRDefault="17E75C16" w14:paraId="1B80F6EA" w14:textId="32632421">
            <w:pPr>
              <w:pStyle w:val="Normal"/>
            </w:pPr>
            <w:r w:rsidRPr="7A3A2154" w:rsidR="17E75C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11 rows (one per CDS/protein)</w:t>
            </w:r>
          </w:p>
          <w:p w:rsidR="17E75C16" w:rsidP="7A3A2154" w:rsidRDefault="17E75C16" w14:paraId="68B6D82F" w14:textId="768741BF">
            <w:pPr>
              <w:pStyle w:val="Normal"/>
            </w:pPr>
            <w:r w:rsidRPr="7A3A2154" w:rsidR="17E75C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Column = 1 sample</w:t>
            </w:r>
          </w:p>
          <w:p w:rsidR="17E75C16" w:rsidP="7A3A2154" w:rsidRDefault="17E75C16" w14:paraId="37E51850" w14:textId="3018B800">
            <w:pPr>
              <w:pStyle w:val="Normal"/>
            </w:pPr>
            <w:r w:rsidRPr="7A3A2154" w:rsidR="17E75C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Uses protein ID names, not gene neames</w:t>
            </w:r>
          </w:p>
        </w:tc>
        <w:tc>
          <w:tcPr>
            <w:tcW w:w="4050" w:type="dxa"/>
            <w:tcMar/>
          </w:tcPr>
          <w:p w:rsidR="2F437BB8" w:rsidP="7A3A2154" w:rsidRDefault="2F437BB8" w14:paraId="42CD02BF" w14:textId="4FFF787F">
            <w:pPr>
              <w:pStyle w:val="Normal"/>
            </w:pPr>
            <w:r w:rsidRPr="7A3A2154" w:rsidR="2F437B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Uses gene names</w:t>
            </w:r>
          </w:p>
        </w:tc>
      </w:tr>
      <w:tr w:rsidR="7A3A2154" w:rsidTr="7A3A2154" w14:paraId="00BCAD0D">
        <w:trPr>
          <w:trHeight w:val="300"/>
        </w:trPr>
        <w:tc>
          <w:tcPr>
            <w:tcW w:w="1380" w:type="dxa"/>
            <w:tcMar/>
          </w:tcPr>
          <w:p w:rsidR="02F44921" w:rsidP="7A3A2154" w:rsidRDefault="02F44921" w14:paraId="6DC71DF4" w14:textId="0E67FA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Count magnitudes</w:t>
            </w:r>
          </w:p>
        </w:tc>
        <w:tc>
          <w:tcPr>
            <w:tcW w:w="3930" w:type="dxa"/>
            <w:tcMar/>
          </w:tcPr>
          <w:p w:rsidR="5CC72716" w:rsidP="7A3A2154" w:rsidRDefault="5CC72716" w14:paraId="5962896A" w14:textId="13CFEBE8">
            <w:pPr>
              <w:pStyle w:val="Normal"/>
              <w:bidi w:val="0"/>
              <w:ind w:left="0"/>
            </w:pPr>
            <w:r w:rsidRPr="7A3A2154" w:rsidR="5CC727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B</w:t>
            </w: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ecause</w:t>
            </w:r>
            <w:r w:rsidRPr="7A3A2154" w:rsidR="4EC7F7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:</w:t>
            </w:r>
          </w:p>
          <w:p w:rsidR="02F44921" w:rsidP="7A3A2154" w:rsidRDefault="02F44921" w14:paraId="258D4DEF" w14:textId="0C1D818E">
            <w:pPr>
              <w:pStyle w:val="ListParagraph"/>
              <w:numPr>
                <w:ilvl w:val="0"/>
                <w:numId w:val="86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aligners filter reads differently</w:t>
            </w:r>
          </w:p>
          <w:p w:rsidR="02F44921" w:rsidP="7A3A2154" w:rsidRDefault="02F44921" w14:paraId="10E9044F" w14:textId="3E5DD1BD">
            <w:pPr>
              <w:pStyle w:val="ListParagraph"/>
              <w:numPr>
                <w:ilvl w:val="0"/>
                <w:numId w:val="86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borderline reads are treated differently</w:t>
            </w:r>
          </w:p>
          <w:p w:rsidR="02F44921" w:rsidP="7A3A2154" w:rsidRDefault="02F44921" w14:paraId="33DF5010" w14:textId="43349F7A">
            <w:pPr>
              <w:pStyle w:val="ListParagraph"/>
              <w:numPr>
                <w:ilvl w:val="0"/>
                <w:numId w:val="86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soft clipping</w:t>
            </w:r>
            <w:r w:rsidRPr="7A3A2154" w:rsidR="3C6277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, </w:t>
            </w: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mapping may differ</w:t>
            </w:r>
          </w:p>
          <w:p w:rsidR="02F44921" w:rsidP="7A3A2154" w:rsidRDefault="02F44921" w14:paraId="0EF58DE8" w14:textId="3DCCB12F">
            <w:pPr>
              <w:pStyle w:val="ListParagraph"/>
              <w:numPr>
                <w:ilvl w:val="0"/>
                <w:numId w:val="86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BAM content </w:t>
            </w:r>
            <w:r w:rsidRPr="7A3A2154" w:rsidR="19D9EA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affects</w:t>
            </w:r>
            <w:r w:rsidRPr="7A3A2154" w:rsidR="02F449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feature counting</w:t>
            </w:r>
          </w:p>
        </w:tc>
        <w:tc>
          <w:tcPr>
            <w:tcW w:w="4050" w:type="dxa"/>
            <w:tcMar/>
          </w:tcPr>
          <w:p w:rsidR="7A3A2154" w:rsidP="7A3A2154" w:rsidRDefault="7A3A2154" w14:paraId="2FAAB1B5" w14:textId="54E28525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7A3A2154" w:rsidTr="7A3A2154" w14:paraId="47651368">
        <w:trPr>
          <w:trHeight w:val="300"/>
        </w:trPr>
        <w:tc>
          <w:tcPr>
            <w:tcW w:w="1380" w:type="dxa"/>
            <w:tcMar/>
          </w:tcPr>
          <w:p w:rsidR="50014BDE" w:rsidP="7A3A2154" w:rsidRDefault="50014BDE" w14:paraId="01D21BEE" w14:textId="772D30EA">
            <w:pPr>
              <w:pStyle w:val="Normal"/>
            </w:pPr>
            <w:r w:rsidRPr="7A3A2154" w:rsidR="50014B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P</w:t>
            </w:r>
            <w:r w:rsidRPr="7A3A2154" w:rsidR="7AA70A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ercent</w:t>
            </w:r>
            <w:r w:rsidRPr="7A3A2154" w:rsidR="1CFD03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mapp</w:t>
            </w:r>
            <w:r w:rsidRPr="7A3A2154" w:rsidR="278550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ed</w:t>
            </w:r>
          </w:p>
        </w:tc>
        <w:tc>
          <w:tcPr>
            <w:tcW w:w="3930" w:type="dxa"/>
            <w:tcMar/>
          </w:tcPr>
          <w:p w:rsidR="7D9C5024" w:rsidP="7A3A2154" w:rsidRDefault="7D9C5024" w14:paraId="75E9E311" w14:textId="6FA8738D">
            <w:pPr>
              <w:pStyle w:val="Normal"/>
              <w:bidi w:val="0"/>
              <w:ind w:left="0"/>
            </w:pPr>
            <w:r w:rsidRPr="7A3A2154" w:rsidR="7D9C5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Star showed </w:t>
            </w:r>
            <w:r w:rsidRPr="7A3A2154" w:rsidR="7D9C5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Mapped_percent</w:t>
            </w:r>
            <w:r w:rsidRPr="7A3A2154" w:rsidR="7D9C5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= 100.00, which doesn’t mean every RNA-seq read mapped to RSV</w:t>
            </w:r>
          </w:p>
          <w:p w:rsidR="7D9C5024" w:rsidP="7A3A2154" w:rsidRDefault="7D9C5024" w14:paraId="0021AC67" w14:textId="3B10E2D6">
            <w:pPr>
              <w:pStyle w:val="ListParagraph"/>
              <w:numPr>
                <w:ilvl w:val="0"/>
                <w:numId w:val="88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7D9C5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Means that within the RSV-only STAR BAM workflow, the BAM content is fully mapped to RSV reference</w:t>
            </w:r>
          </w:p>
          <w:p w:rsidR="7D9C5024" w:rsidP="7A3A2154" w:rsidRDefault="7D9C5024" w14:paraId="7BBFB045" w14:textId="284D1AE2">
            <w:pPr>
              <w:pStyle w:val="ListParagraph"/>
              <w:numPr>
                <w:ilvl w:val="0"/>
                <w:numId w:val="88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  <w:r w:rsidRPr="7A3A2154" w:rsidR="7D9C50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So STAR QC summary here is less informative than it would be for a combined host+virus alignment.</w:t>
            </w:r>
          </w:p>
        </w:tc>
        <w:tc>
          <w:tcPr>
            <w:tcW w:w="4050" w:type="dxa"/>
            <w:tcMar/>
          </w:tcPr>
          <w:p w:rsidR="4DC7B2C1" w:rsidP="7A3A2154" w:rsidRDefault="4DC7B2C1" w14:paraId="22B11B66" w14:textId="64A96DCC">
            <w:pPr>
              <w:pStyle w:val="Normal"/>
              <w:bidi w:val="0"/>
              <w:ind w:left="0"/>
            </w:pPr>
            <w:r w:rsidRPr="7A3A2154" w:rsidR="4DC7B2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Summary gives more intuitive info about how many reads were </w:t>
            </w:r>
            <w:r w:rsidRPr="7A3A2154" w:rsidR="4DC7B2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assigned to</w:t>
            </w:r>
            <w:r w:rsidRPr="7A3A2154" w:rsidR="4DC7B2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 viral CDS features</w:t>
            </w:r>
          </w:p>
        </w:tc>
      </w:tr>
      <w:tr w:rsidR="7A3A2154" w:rsidTr="7A3A2154" w14:paraId="6CF9F4CD">
        <w:trPr>
          <w:trHeight w:val="300"/>
        </w:trPr>
        <w:tc>
          <w:tcPr>
            <w:tcW w:w="1380" w:type="dxa"/>
            <w:tcMar/>
          </w:tcPr>
          <w:p w:rsidR="7A3A2154" w:rsidP="7A3A2154" w:rsidRDefault="7A3A2154" w14:paraId="742F29E5" w14:textId="31CE9CFE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3930" w:type="dxa"/>
            <w:tcMar/>
          </w:tcPr>
          <w:p w:rsidR="7A3A2154" w:rsidP="7A3A2154" w:rsidRDefault="7A3A2154" w14:paraId="4338E049" w14:textId="0B1EF4AB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4050" w:type="dxa"/>
            <w:tcMar/>
          </w:tcPr>
          <w:p w:rsidR="7A3A2154" w:rsidP="7A3A2154" w:rsidRDefault="7A3A2154" w14:paraId="406901BD" w14:textId="0B1EF4AB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</w:tbl>
    <w:p w:rsidR="7A3A2154" w:rsidP="7A3A2154" w:rsidRDefault="7A3A2154" w14:paraId="47BFAF96" w14:textId="297CCA03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4FBD675F" w:rsidP="7A3A2154" w:rsidRDefault="4FBD675F" w14:paraId="457AB95B" w14:textId="16C7575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4FBD6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For DE-style analysis, the most important thing is:</w:t>
      </w:r>
    </w:p>
    <w:p w:rsidR="4FBD675F" w:rsidP="7A3A2154" w:rsidRDefault="4FBD675F" w14:paraId="0F993CB7" w14:textId="019A9BBB">
      <w:pPr>
        <w:pStyle w:val="Normal"/>
        <w:numPr>
          <w:ilvl w:val="0"/>
          <w:numId w:val="9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4FBD6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use </w:t>
      </w:r>
      <w:r w:rsidRPr="7A3A2154" w:rsidR="4FBD675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one matrix consistently, do not mix counts</w:t>
      </w:r>
    </w:p>
    <w:p w:rsidR="4FBD675F" w:rsidP="7A3A2154" w:rsidRDefault="4FBD675F" w14:paraId="6CBBCD1B" w14:textId="02A3FB41">
      <w:pPr>
        <w:pStyle w:val="Normal"/>
        <w:numPr>
          <w:ilvl w:val="0"/>
          <w:numId w:val="9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4FBD6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keep the same normalization/statistical model throughout</w:t>
      </w:r>
    </w:p>
    <w:p w:rsidR="4FBD675F" w:rsidP="7A3A2154" w:rsidRDefault="4FBD675F" w14:paraId="53218E9F" w14:textId="517940B2">
      <w:p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4FBD6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Chose STAR: </w:t>
      </w:r>
      <w:r w:rsidRPr="7A3A2154" w:rsidR="4FBD675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use the STAR-derived count matrix for the main analysis</w:t>
      </w:r>
    </w:p>
    <w:p w:rsidR="4FBD675F" w:rsidP="7A3A2154" w:rsidRDefault="4FBD675F" w14:paraId="1A7FF358" w14:textId="1E362993">
      <w:p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4FBD6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and use Bowtie2 as a </w:t>
      </w:r>
      <w:r w:rsidRPr="7A3A2154" w:rsidR="4FBD675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cross-check / concordance reference</w:t>
      </w:r>
    </w:p>
    <w:p w:rsidR="7A3A2154" w:rsidP="7A3A2154" w:rsidRDefault="7A3A2154" w14:paraId="184E4183" w14:textId="53EC9F86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1905FAB0" w:rsidP="7A3A2154" w:rsidRDefault="1905FAB0" w14:paraId="57BCFAF4" w14:textId="5E97BD68">
      <w:pPr>
        <w:pStyle w:val="Heading1"/>
      </w:pPr>
      <w:r w:rsidR="1905FAB0">
        <w:rPr/>
        <w:t xml:space="preserve">Transcriptomics Optimisation July 14th, 2026 </w:t>
      </w:r>
    </w:p>
    <w:p w:rsidR="1905FAB0" w:rsidP="7A3A2154" w:rsidRDefault="1905FAB0" w14:paraId="3738B042">
      <w:pPr>
        <w:pStyle w:val="ListBullet"/>
        <w:numPr>
          <w:ilvl w:val="0"/>
          <w:numId w:val="0"/>
        </w:numPr>
        <w:ind w:left="432" w:hanging="432"/>
        <w:rPr>
          <w:b w:val="1"/>
          <w:bCs w:val="1"/>
        </w:rPr>
      </w:pPr>
      <w:r w:rsidRPr="7A3A2154" w:rsidR="1905FAB0">
        <w:rPr>
          <w:b w:val="1"/>
          <w:bCs w:val="1"/>
        </w:rPr>
        <w:t>ssh pdg25@login.cx3.hpc.imperial.ac.uk</w:t>
      </w:r>
    </w:p>
    <w:p w:rsidR="1905FAB0" w:rsidP="7A3A2154" w:rsidRDefault="1905FAB0" w14:paraId="10327E77" w14:textId="66E82A2B">
      <w:pPr>
        <w:pStyle w:val="ListParagraph"/>
        <w:numPr>
          <w:ilvl w:val="0"/>
          <w:numId w:val="9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1905FA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First to read in data into R for expression analysis, need to adjust the matrix </w:t>
      </w:r>
    </w:p>
    <w:p w:rsidR="1905FAB0" w:rsidP="7A3A2154" w:rsidRDefault="1905FAB0" w14:paraId="4BFE1F48" w14:textId="2544F05C">
      <w:pPr>
        <w:pStyle w:val="ListParagraph"/>
        <w:numPr>
          <w:ilvl w:val="1"/>
          <w:numId w:val="9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1905FA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Built a code that reads in STAR matrix, convert RSV protein IDs into gene names, and build metadata from sample names list</w:t>
      </w:r>
      <w:r w:rsidRPr="7A3A2154" w:rsidR="049C1E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, and assigns infection status</w:t>
      </w:r>
    </w:p>
    <w:p w:rsidR="49B99453" w:rsidP="7A3A2154" w:rsidRDefault="49B99453" w14:paraId="66DE3861" w14:textId="405FA8C8">
      <w:pPr>
        <w:pStyle w:val="ListParagraph"/>
        <w:numPr>
          <w:ilvl w:val="0"/>
          <w:numId w:val="9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Then created DEseq2, heatmaps, volcano plots... for preliminary analysis</w:t>
      </w:r>
    </w:p>
    <w:p w:rsidR="7A3A2154" w:rsidP="7A3A2154" w:rsidRDefault="7A3A2154" w14:paraId="3AEE0E73" w14:textId="2B770B9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49B99453" w:rsidP="7A3A2154" w:rsidRDefault="49B99453" w14:paraId="1E1D1042" w14:textId="1A7AC6EA">
      <w:pPr>
        <w:pStyle w:val="Normal"/>
        <w:bidi w:val="0"/>
        <w:ind w:left="0"/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Final code:</w:t>
      </w:r>
    </w:p>
    <w:p w:rsidR="49B99453" w:rsidP="7A3A2154" w:rsidRDefault="49B99453" w14:paraId="2A4CF869" w14:textId="43006A6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suppressPackageStartupMessages({</w:t>
      </w:r>
    </w:p>
    <w:p w:rsidR="49B99453" w:rsidP="7A3A2154" w:rsidRDefault="49B99453" w14:paraId="034DB337" w14:textId="3CD19D2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library(tidyverse)</w:t>
      </w:r>
    </w:p>
    <w:p w:rsidR="49B99453" w:rsidP="7A3A2154" w:rsidRDefault="49B99453" w14:paraId="79DDB2B9" w14:textId="318EC7E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library(DESeq2)</w:t>
      </w:r>
    </w:p>
    <w:p w:rsidR="49B99453" w:rsidP="7A3A2154" w:rsidRDefault="49B99453" w14:paraId="67615AC5" w14:textId="673E636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library(pheatmap)</w:t>
      </w:r>
    </w:p>
    <w:p w:rsidR="49B99453" w:rsidP="7A3A2154" w:rsidRDefault="49B99453" w14:paraId="33055FD8" w14:textId="0BA99CD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library(ggrepel)</w:t>
      </w:r>
    </w:p>
    <w:p w:rsidR="49B99453" w:rsidP="7A3A2154" w:rsidRDefault="49B99453" w14:paraId="4C47549B" w14:textId="1E1208F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})</w:t>
      </w:r>
    </w:p>
    <w:p w:rsidR="49B99453" w:rsidP="7A3A2154" w:rsidRDefault="49B99453" w14:paraId="63858AA1" w14:textId="3482C74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0C359819" w14:textId="0368DC5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2B8B0C90" w14:textId="1347EC9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Portable STAR-based RSV viral gene expression analysis</w:t>
      </w:r>
    </w:p>
    <w:p w:rsidR="49B99453" w:rsidP="7A3A2154" w:rsidRDefault="49B99453" w14:paraId="34BC579B" w14:textId="62A52C0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---------------------------------------------------------</w:t>
      </w:r>
    </w:p>
    <w:p w:rsidR="49B99453" w:rsidP="7A3A2154" w:rsidRDefault="49B99453" w14:paraId="57D57570" w14:textId="400E80D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This script is designed to be easy to edit in local RStudio</w:t>
      </w:r>
    </w:p>
    <w:p w:rsidR="49B99453" w:rsidP="7A3A2154" w:rsidRDefault="49B99453" w14:paraId="3943A037" w14:textId="780F9F2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and run unchanged on the HPC.</w:t>
      </w:r>
    </w:p>
    <w:p w:rsidR="49B99453" w:rsidP="7A3A2154" w:rsidRDefault="49B99453" w14:paraId="32EBFD70" w14:textId="5700B84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</w:t>
      </w:r>
    </w:p>
    <w:p w:rsidR="49B99453" w:rsidP="7A3A2154" w:rsidRDefault="49B99453" w14:paraId="5CB6087E" w14:textId="50957EC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Main features:</w:t>
      </w:r>
    </w:p>
    <w:p w:rsidR="49B99453" w:rsidP="7A3A2154" w:rsidRDefault="49B99453" w14:paraId="6035FF78" w14:textId="380B646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All paths configurable at the top</w:t>
      </w:r>
    </w:p>
    <w:p w:rsidR="49B99453" w:rsidP="7A3A2154" w:rsidRDefault="49B99453" w14:paraId="5F42F9A0" w14:textId="1E0BE06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Supports HPC or local mode via a single switch</w:t>
      </w:r>
    </w:p>
    <w:p w:rsidR="49B99453" w:rsidP="7A3A2154" w:rsidRDefault="49B99453" w14:paraId="1F038959" w14:textId="6109931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Reads STAR-derived RSV count matrix</w:t>
      </w:r>
    </w:p>
    <w:p w:rsidR="49B99453" w:rsidP="7A3A2154" w:rsidRDefault="49B99453" w14:paraId="05EF52DD" w14:textId="6EED346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Maps protein IDs to readable RSV gene/product names</w:t>
      </w:r>
    </w:p>
    <w:p w:rsidR="49B99453" w:rsidP="7A3A2154" w:rsidRDefault="49B99453" w14:paraId="370F9607" w14:textId="373CB8B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Builds sample metadata from sample names</w:t>
      </w:r>
    </w:p>
    <w:p w:rsidR="49B99453" w:rsidP="7A3A2154" w:rsidRDefault="49B99453" w14:paraId="3AB318AA" w14:textId="614ED53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Performs exploratory analysis</w:t>
      </w:r>
    </w:p>
    <w:p w:rsidR="49B99453" w:rsidP="7A3A2154" w:rsidRDefault="49B99453" w14:paraId="19765E2D" w14:textId="020A6D0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 Runs DESeq2 contrasts</w:t>
      </w:r>
    </w:p>
    <w:p w:rsidR="49B99453" w:rsidP="7A3A2154" w:rsidRDefault="49B99453" w14:paraId="7E76DCA5" w14:textId="6B13BE8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</w:t>
      </w:r>
    </w:p>
    <w:p w:rsidR="49B99453" w:rsidP="7A3A2154" w:rsidRDefault="49B99453" w14:paraId="7B91C711" w14:textId="5B574E2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Date: 2026-07-14</w:t>
      </w:r>
    </w:p>
    <w:p w:rsidR="49B99453" w:rsidP="7A3A2154" w:rsidRDefault="49B99453" w14:paraId="2437DCF9" w14:textId="3D828B7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164CE8F2" w14:textId="1C966E4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33FC38B" w14:textId="6D36DE6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7CF8B531" w14:textId="677C7B0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0: USER CONFIGURATION</w:t>
      </w:r>
    </w:p>
    <w:p w:rsidR="49B99453" w:rsidP="7A3A2154" w:rsidRDefault="49B99453" w14:paraId="47EFE066" w14:textId="3AF2B0A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6FC04FD1" w14:textId="063466C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635F1862" w14:textId="5F95AA8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Set to FALSE for HPC runs, TRUE if you later copy data locally</w:t>
      </w:r>
    </w:p>
    <w:p w:rsidR="49B99453" w:rsidP="7A3A2154" w:rsidRDefault="49B99453" w14:paraId="11626337" w14:textId="7F3CB07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running_local &lt;- FALSE</w:t>
      </w:r>
    </w:p>
    <w:p w:rsidR="49B99453" w:rsidP="7A3A2154" w:rsidRDefault="49B99453" w14:paraId="5EA3B7AB" w14:textId="48DBFA7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0BC4F029" w14:textId="5CED592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---- HPC base directory ----</w:t>
      </w:r>
    </w:p>
    <w:p w:rsidR="49B99453" w:rsidP="7A3A2154" w:rsidRDefault="49B99453" w14:paraId="2BA225B4" w14:textId="456275E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hpc_base_dir &lt;- "/rds/general/user/pdg25/ephemeral"</w:t>
      </w:r>
    </w:p>
    <w:p w:rsidR="49B99453" w:rsidP="7A3A2154" w:rsidRDefault="49B99453" w14:paraId="1884249B" w14:textId="2F8C6F1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E0CFCCF" w14:textId="1E0E629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---- Optional local base directory ----</w:t>
      </w:r>
    </w:p>
    <w:p w:rsidR="49B99453" w:rsidP="7A3A2154" w:rsidRDefault="49B99453" w14:paraId="773EAA4A" w14:textId="18C127A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Example:</w:t>
      </w:r>
    </w:p>
    <w:p w:rsidR="49B99453" w:rsidP="7A3A2154" w:rsidRDefault="49B99453" w14:paraId="2F49BA43" w14:textId="706D583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local_base_dir &lt;- "~/Desktop/rsv_project"</w:t>
      </w:r>
    </w:p>
    <w:p w:rsidR="49B99453" w:rsidP="7A3A2154" w:rsidRDefault="49B99453" w14:paraId="0AFB16A8" w14:textId="5B80EB9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local_base_dir &lt;- "~/Desktop/rsv_project"</w:t>
      </w:r>
    </w:p>
    <w:p w:rsidR="49B99453" w:rsidP="7A3A2154" w:rsidRDefault="49B99453" w14:paraId="0C6CD449" w14:textId="15AE6D6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CB56E73" w14:textId="6EDAD79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Choose the active base directory</w:t>
      </w:r>
    </w:p>
    <w:p w:rsidR="49B99453" w:rsidP="7A3A2154" w:rsidRDefault="49B99453" w14:paraId="58D24A2D" w14:textId="6299902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base_dir &lt;- if (running_local) path.expand(local_base_dir) else hpc_base_dir</w:t>
      </w:r>
    </w:p>
    <w:p w:rsidR="49B99453" w:rsidP="7A3A2154" w:rsidRDefault="49B99453" w14:paraId="18A03831" w14:textId="58E3DB2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2AE9CF05" w14:textId="6E13E7F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---- Input/output paths built from base_dir ----</w:t>
      </w:r>
    </w:p>
    <w:p w:rsidR="49B99453" w:rsidP="7A3A2154" w:rsidRDefault="49B99453" w14:paraId="464ABFB9" w14:textId="73EA40A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counts_file &lt;- file.path(base_dir, "counts_rsv_star", "RSV_gene_counts_matrix.tsv")</w:t>
      </w:r>
    </w:p>
    <w:p w:rsidR="49B99453" w:rsidP="7A3A2154" w:rsidRDefault="49B99453" w14:paraId="3B2B24B0" w14:textId="2F7F80A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outdir &lt;- file.path(base_dir, "counts_rsv_star", "r_analysis")</w:t>
      </w:r>
    </w:p>
    <w:p w:rsidR="49B99453" w:rsidP="7A3A2154" w:rsidRDefault="49B99453" w14:paraId="484889E1" w14:textId="4F3292E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59015D4" w14:textId="61055A4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dir.create(outdir, recursive = TRUE, showWarnings = FALSE)</w:t>
      </w:r>
    </w:p>
    <w:p w:rsidR="49B99453" w:rsidP="7A3A2154" w:rsidRDefault="49B99453" w14:paraId="30A1D54B" w14:textId="0FE910A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FD488BA" w14:textId="7E0D612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audit_dir &lt;- file.path(outdir, "audit")</w:t>
      </w:r>
    </w:p>
    <w:p w:rsidR="49B99453" w:rsidP="7A3A2154" w:rsidRDefault="49B99453" w14:paraId="314DCD6F" w14:textId="446D2DB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plots_dir &lt;- file.path(outdir, "plots")</w:t>
      </w:r>
    </w:p>
    <w:p w:rsidR="49B99453" w:rsidP="7A3A2154" w:rsidRDefault="49B99453" w14:paraId="32D6A1AB" w14:textId="1DC9302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results_dir &lt;- file.path(outdir, "deseq2_results")</w:t>
      </w:r>
    </w:p>
    <w:p w:rsidR="49B99453" w:rsidP="7A3A2154" w:rsidRDefault="49B99453" w14:paraId="17F906CD" w14:textId="45495B5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dir.create(audit_dir, recursive = TRUE, showWarnings = FALSE)</w:t>
      </w:r>
    </w:p>
    <w:p w:rsidR="49B99453" w:rsidP="7A3A2154" w:rsidRDefault="49B99453" w14:paraId="59AB1C48" w14:textId="6E92101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dir.create(plots_dir, recursive = TRUE, showWarnings = FALSE)</w:t>
      </w:r>
    </w:p>
    <w:p w:rsidR="49B99453" w:rsidP="7A3A2154" w:rsidRDefault="49B99453" w14:paraId="1B903BBE" w14:textId="66AB1DE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dir.create(results_dir, recursive = TRUE, showWarnings = FALSE)</w:t>
      </w:r>
    </w:p>
    <w:p w:rsidR="49B99453" w:rsidP="7A3A2154" w:rsidRDefault="49B99453" w14:paraId="041FFAB6" w14:textId="1EB4E45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A90CA74" w14:textId="3A3DD13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message("Base directory: ", base_dir)</w:t>
      </w:r>
    </w:p>
    <w:p w:rsidR="49B99453" w:rsidP="7A3A2154" w:rsidRDefault="49B99453" w14:paraId="35D58E81" w14:textId="082DD01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message("Counts file: ", counts_file)</w:t>
      </w:r>
    </w:p>
    <w:p w:rsidR="49B99453" w:rsidP="7A3A2154" w:rsidRDefault="49B99453" w14:paraId="59DD1D70" w14:textId="0F2632B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message("Output directory: ", outdir)</w:t>
      </w:r>
    </w:p>
    <w:p w:rsidR="49B99453" w:rsidP="7A3A2154" w:rsidRDefault="49B99453" w14:paraId="24087428" w14:textId="467EB9E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8067202" w14:textId="2ECCD1E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(!file.exists(counts_file)) {</w:t>
      </w:r>
    </w:p>
    <w:p w:rsidR="49B99453" w:rsidP="7A3A2154" w:rsidRDefault="49B99453" w14:paraId="4EA33074" w14:textId="7E1FEED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stop("Counts file not found: ", counts_file)</w:t>
      </w:r>
    </w:p>
    <w:p w:rsidR="49B99453" w:rsidP="7A3A2154" w:rsidRDefault="49B99453" w14:paraId="7B79E8A4" w14:textId="028DD3B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7B111BF4" w14:textId="68FF90D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005717C3" w14:textId="36786FC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237F0B8F" w14:textId="68D812B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1: DEFINE SUBJECT GROUPS</w:t>
      </w:r>
    </w:p>
    <w:p w:rsidR="49B99453" w:rsidP="7A3A2154" w:rsidRDefault="49B99453" w14:paraId="01A9CC96" w14:textId="693157A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5A32724F" w14:textId="551C21B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infected_subjects &lt;- c(</w:t>
      </w:r>
    </w:p>
    <w:p w:rsidR="49B99453" w:rsidP="7A3A2154" w:rsidRDefault="49B99453" w14:paraId="43F3A194" w14:textId="251BEB3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"CP001", "CP002", "CP009", "CP016", "CP019", "CP029",</w:t>
      </w:r>
    </w:p>
    <w:p w:rsidR="49B99453" w:rsidP="7A3A2154" w:rsidRDefault="49B99453" w14:paraId="63C7EC0D" w14:textId="37713C1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"CP003", "CP013", "CP021", "CP023", "CP018", "CP038"</w:t>
      </w:r>
    </w:p>
    <w:p w:rsidR="49B99453" w:rsidP="7A3A2154" w:rsidRDefault="49B99453" w14:paraId="152B57BF" w14:textId="67CA22A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60750371" w14:textId="41D57EC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1B76796" w14:textId="33826B1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uninfected_subjects &lt;- c(</w:t>
      </w:r>
    </w:p>
    <w:p w:rsidR="49B99453" w:rsidP="7A3A2154" w:rsidRDefault="49B99453" w14:paraId="46B3E1A1" w14:textId="64A2D4B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"CP007", "CP008", "CP012", "CP015", "CP014", "CP024", "CP033", "CP025"</w:t>
      </w:r>
    </w:p>
    <w:p w:rsidR="49B99453" w:rsidP="7A3A2154" w:rsidRDefault="49B99453" w14:paraId="08F9525B" w14:textId="1681EC4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3562750C" w14:textId="4B0EF62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0B515C84" w14:textId="3AC5BFE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69565E04" w14:textId="0820A47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2: MAP STAR RSV IDS TO READABLE NAMES</w:t>
      </w:r>
    </w:p>
    <w:p w:rsidR="49B99453" w:rsidP="7A3A2154" w:rsidRDefault="49B99453" w14:paraId="7B206996" w14:textId="6B6CE32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73973991" w14:textId="37D81EC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gene_map &lt;- tribble(</w:t>
      </w:r>
    </w:p>
    <w:p w:rsidR="49B99453" w:rsidP="7A3A2154" w:rsidRDefault="49B99453" w14:paraId="38BCAEEE" w14:textId="44E0543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~Geneid,       ~gene_name,</w:t>
      </w:r>
    </w:p>
    <w:p w:rsidR="49B99453" w:rsidP="7A3A2154" w:rsidRDefault="49B99453" w14:paraId="6D5824C6" w14:textId="5A4CE2A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"AIY60636.1", "nonstructural protein 1",</w:t>
      </w:r>
    </w:p>
    <w:p w:rsidR="49B99453" w:rsidP="7A3A2154" w:rsidRDefault="49B99453" w14:paraId="52C431DF" w14:textId="7220E7C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"AIY60634.1", "nonstructural protein 2",</w:t>
      </w:r>
    </w:p>
    <w:p w:rsidR="49B99453" w:rsidP="7A3A2154" w:rsidRDefault="49B99453" w14:paraId="4AB8B054" w14:textId="2A0940B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"AIY60635.1", "nucleoprotein",</w:t>
      </w:r>
    </w:p>
    <w:p w:rsidR="49B99453" w:rsidP="7A3A2154" w:rsidRDefault="49B99453" w14:paraId="336BF25E" w14:textId="09001E5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"AIY60637.1", "phosphoprotein",</w:t>
      </w:r>
    </w:p>
    <w:p w:rsidR="49B99453" w:rsidP="7A3A2154" w:rsidRDefault="49B99453" w14:paraId="0CB9992C" w14:textId="74BDF9E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"AIY60638.1", "matrix protein",</w:t>
      </w:r>
    </w:p>
    <w:p w:rsidR="49B99453" w:rsidP="7A3A2154" w:rsidRDefault="49B99453" w14:paraId="3EAED054" w14:textId="5EEFD7E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"AIY60639.1", "small hydrophobic protein",</w:t>
      </w:r>
    </w:p>
    <w:p w:rsidR="49B99453" w:rsidP="7A3A2154" w:rsidRDefault="49B99453" w14:paraId="6E7E48B1" w14:textId="317112A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"AIY60644.1", "attachment protein",</w:t>
      </w:r>
    </w:p>
    <w:p w:rsidR="49B99453" w:rsidP="7A3A2154" w:rsidRDefault="49B99453" w14:paraId="59467193" w14:textId="4F380BE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"AIY60640.1", "fusion protein",</w:t>
      </w:r>
    </w:p>
    <w:p w:rsidR="49B99453" w:rsidP="7A3A2154" w:rsidRDefault="49B99453" w14:paraId="46FEF3EA" w14:textId="3F53EA2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"AIY60641.1", "matrix protein 2-1",</w:t>
      </w:r>
    </w:p>
    <w:p w:rsidR="49B99453" w:rsidP="7A3A2154" w:rsidRDefault="49B99453" w14:paraId="5E254E80" w14:textId="0F76268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"AIY60642.1", "matrix protein 2-2",</w:t>
      </w:r>
    </w:p>
    <w:p w:rsidR="49B99453" w:rsidP="7A3A2154" w:rsidRDefault="49B99453" w14:paraId="63E671E9" w14:textId="4121B18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"AIY60643.1", "large protein"</w:t>
      </w:r>
    </w:p>
    <w:p w:rsidR="49B99453" w:rsidP="7A3A2154" w:rsidRDefault="49B99453" w14:paraId="0ED235F4" w14:textId="14FE69D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199E08E3" w14:textId="702C1C5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5F40B18" w14:textId="65DA765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7E80B4A0" w14:textId="41934A1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3: HELPER FUNCTIONS</w:t>
      </w:r>
    </w:p>
    <w:p w:rsidR="49B99453" w:rsidP="7A3A2154" w:rsidRDefault="49B99453" w14:paraId="4F41EFD4" w14:textId="6D3AA5E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</w:t>
      </w:r>
    </w:p>
    <w:p w:rsidR="49B99453" w:rsidP="7A3A2154" w:rsidRDefault="49B99453" w14:paraId="7ABA5C2C" w14:textId="7622484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extract_subject &lt;- function(sample) {</w:t>
      </w:r>
    </w:p>
    <w:p w:rsidR="49B99453" w:rsidP="7A3A2154" w:rsidRDefault="49B99453" w14:paraId="0A61C5A8" w14:textId="1F1BD04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str_extract(sample, "^CP\\d+")</w:t>
      </w:r>
    </w:p>
    <w:p w:rsidR="49B99453" w:rsidP="7A3A2154" w:rsidRDefault="49B99453" w14:paraId="19A39736" w14:textId="29C2BD9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6D1E724C" w14:textId="4CC4DD6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788B07A4" w14:textId="55B0671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extract_timepoint &lt;- function(sample) {</w:t>
      </w:r>
    </w:p>
    <w:p w:rsidR="49B99453" w:rsidP="7A3A2154" w:rsidRDefault="49B99453" w14:paraId="1E11CD67" w14:textId="1B5538F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str_extract(sample, "-(BL|D\\d+)-") |&gt;</w:t>
      </w:r>
    </w:p>
    <w:p w:rsidR="49B99453" w:rsidP="7A3A2154" w:rsidRDefault="49B99453" w14:paraId="6F83F5E4" w14:textId="01415A3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str_remove_all("-")</w:t>
      </w:r>
    </w:p>
    <w:p w:rsidR="49B99453" w:rsidP="7A3A2154" w:rsidRDefault="49B99453" w14:paraId="55F63294" w14:textId="708F31C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45548C26" w14:textId="7D08BBF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3556342" w14:textId="14BEDAB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safe_factor_timepoint &lt;- function(tp) {</w:t>
      </w:r>
    </w:p>
    <w:p w:rsidR="49B99453" w:rsidP="7A3A2154" w:rsidRDefault="49B99453" w14:paraId="4D2BD016" w14:textId="09D4E44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factor(tp, levels = c("BL", "D1", "D2", "D3", "D7", "D10", "D14", "D28"))</w:t>
      </w:r>
    </w:p>
    <w:p w:rsidR="49B99453" w:rsidP="7A3A2154" w:rsidRDefault="49B99453" w14:paraId="71276C14" w14:textId="576ACF7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1DFE795C" w14:textId="4B8D6E4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4C5F775" w14:textId="0129478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plot_volcano &lt;- function(res_df, title_text, outfile, lfc_thresh = 1, padj_thresh = 0.05) {</w:t>
      </w:r>
    </w:p>
    <w:p w:rsidR="49B99453" w:rsidP="7A3A2154" w:rsidRDefault="49B99453" w14:paraId="04C06EA7" w14:textId="1513FEC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res_df &lt;- res_df |&gt;</w:t>
      </w:r>
    </w:p>
    <w:p w:rsidR="49B99453" w:rsidP="7A3A2154" w:rsidRDefault="49B99453" w14:paraId="1FF1827A" w14:textId="72218E4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mutate(</w:t>
      </w:r>
    </w:p>
    <w:p w:rsidR="49B99453" w:rsidP="7A3A2154" w:rsidRDefault="49B99453" w14:paraId="43E6D2E7" w14:textId="1ADD8A7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label = ifelse(!is.na(padj) &amp; padj &lt; padj_thresh &amp; abs(log2FoldChange) &gt;= lfc_thresh, gene, NA_character_),</w:t>
      </w:r>
    </w:p>
    <w:p w:rsidR="49B99453" w:rsidP="7A3A2154" w:rsidRDefault="49B99453" w14:paraId="75171700" w14:textId="3356A5D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sig = case_when(</w:t>
      </w:r>
    </w:p>
    <w:p w:rsidR="49B99453" w:rsidP="7A3A2154" w:rsidRDefault="49B99453" w14:paraId="5B07EDEF" w14:textId="221396D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 is.na(padj) ~ "NS",</w:t>
      </w:r>
    </w:p>
    <w:p w:rsidR="49B99453" w:rsidP="7A3A2154" w:rsidRDefault="49B99453" w14:paraId="68642FCA" w14:textId="6E77381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 padj &lt; padj_thresh &amp; log2FoldChange &gt;= lfc_thresh ~ "Up",</w:t>
      </w:r>
    </w:p>
    <w:p w:rsidR="49B99453" w:rsidP="7A3A2154" w:rsidRDefault="49B99453" w14:paraId="18F947B6" w14:textId="093122F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 padj &lt; padj_thresh &amp; log2FoldChange &lt;= -lfc_thresh ~ "Down",</w:t>
      </w:r>
    </w:p>
    <w:p w:rsidR="49B99453" w:rsidP="7A3A2154" w:rsidRDefault="49B99453" w14:paraId="653DE47B" w14:textId="58603BF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 TRUE ~ "NS"</w:t>
      </w:r>
    </w:p>
    <w:p w:rsidR="49B99453" w:rsidP="7A3A2154" w:rsidRDefault="49B99453" w14:paraId="4E7F600F" w14:textId="63F6F21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)</w:t>
      </w:r>
    </w:p>
    <w:p w:rsidR="49B99453" w:rsidP="7A3A2154" w:rsidRDefault="49B99453" w14:paraId="086352AD" w14:textId="2A26D64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)</w:t>
      </w:r>
    </w:p>
    <w:p w:rsidR="49B99453" w:rsidP="7A3A2154" w:rsidRDefault="49B99453" w14:paraId="0C7AF58C" w14:textId="0151162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2E476370" w14:textId="26CB7DB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 &lt;- ggplot(res_df, aes(x = log2FoldChange, y = -log10(padj), color = sig)) +</w:t>
      </w:r>
    </w:p>
    <w:p w:rsidR="49B99453" w:rsidP="7A3A2154" w:rsidRDefault="49B99453" w14:paraId="12587792" w14:textId="0833D15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geom_point(size = 2, alpha = 0.8, na.rm = TRUE) +</w:t>
      </w:r>
    </w:p>
    <w:p w:rsidR="49B99453" w:rsidP="7A3A2154" w:rsidRDefault="49B99453" w14:paraId="4AAE9C85" w14:textId="2AB52FB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geom_vline(xintercept = c(-lfc_thresh, lfc_thresh), linetype = "dashed") +</w:t>
      </w:r>
    </w:p>
    <w:p w:rsidR="49B99453" w:rsidP="7A3A2154" w:rsidRDefault="49B99453" w14:paraId="0A8C7C98" w14:textId="58E4E4F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geom_hline(yintercept = -log10(padj_thresh), linetype = "dashed") +</w:t>
      </w:r>
    </w:p>
    <w:p w:rsidR="49B99453" w:rsidP="7A3A2154" w:rsidRDefault="49B99453" w14:paraId="487C4EA4" w14:textId="10A052E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scale_color_manual(values = c("Up" = "firebrick", "Down" = "steelblue", "NS" = "grey60")) +</w:t>
      </w:r>
    </w:p>
    <w:p w:rsidR="49B99453" w:rsidP="7A3A2154" w:rsidRDefault="49B99453" w14:paraId="5705E1DD" w14:textId="59DEC01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theme_bw(base_size = 12) +</w:t>
      </w:r>
    </w:p>
    <w:p w:rsidR="49B99453" w:rsidP="7A3A2154" w:rsidRDefault="49B99453" w14:paraId="604D4BEF" w14:textId="6F179C6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labs(title = title_text, x = "log2 fold change", y = "-log10 adjusted p-value", color = "Status")</w:t>
      </w:r>
    </w:p>
    <w:p w:rsidR="49B99453" w:rsidP="7A3A2154" w:rsidRDefault="49B99453" w14:paraId="78997EAC" w14:textId="7C45FA9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0AB8C809" w14:textId="4089A26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if (sum(!is.na(res_df$label)) &gt; 0) {</w:t>
      </w:r>
    </w:p>
    <w:p w:rsidR="49B99453" w:rsidP="7A3A2154" w:rsidRDefault="49B99453" w14:paraId="7B87D3A4" w14:textId="240BBDC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p &lt;- p + ggrepel::geom_text_repel(aes(label = label), max.overlaps = 20, size = 3, na.rm = TRUE)</w:t>
      </w:r>
    </w:p>
    <w:p w:rsidR="49B99453" w:rsidP="7A3A2154" w:rsidRDefault="49B99453" w14:paraId="668E1F3E" w14:textId="13800A2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</w:t>
      </w:r>
    </w:p>
    <w:p w:rsidR="49B99453" w:rsidP="7A3A2154" w:rsidRDefault="49B99453" w14:paraId="322B7A27" w14:textId="3CD7FF9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40EAC1BA" w14:textId="28A9744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ggsave(outfile, p, width = 7, height = 5)</w:t>
      </w:r>
    </w:p>
    <w:p w:rsidR="49B99453" w:rsidP="7A3A2154" w:rsidRDefault="49B99453" w14:paraId="041220F2" w14:textId="2BB86D3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3DB816C4" w14:textId="33331DA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386FEAE" w14:textId="7D7C919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 &lt;- function(count_mat, coldata, design_formula, subset_expr = NULL,</w:t>
      </w:r>
    </w:p>
    <w:p w:rsidR="49B99453" w:rsidP="7A3A2154" w:rsidRDefault="49B99453" w14:paraId="76B85212" w14:textId="4273A25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                        contrast = NULL, name = NULL, prefix) {</w:t>
      </w:r>
    </w:p>
    <w:p w:rsidR="49B99453" w:rsidP="7A3A2154" w:rsidRDefault="49B99453" w14:paraId="67B7473A" w14:textId="4A44815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meta &lt;- coldata</w:t>
      </w:r>
    </w:p>
    <w:p w:rsidR="49B99453" w:rsidP="7A3A2154" w:rsidRDefault="49B99453" w14:paraId="160712DE" w14:textId="508DE83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counts &lt;- count_mat</w:t>
      </w:r>
    </w:p>
    <w:p w:rsidR="49B99453" w:rsidP="7A3A2154" w:rsidRDefault="49B99453" w14:paraId="5A01AEFA" w14:textId="5530498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29113F91" w14:textId="2E9CDA9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if (!is.null(subset_expr)) {</w:t>
      </w:r>
    </w:p>
    <w:p w:rsidR="49B99453" w:rsidP="7A3A2154" w:rsidRDefault="49B99453" w14:paraId="5A8D9083" w14:textId="005EF3D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keep &lt;- eval(parse(text = subset_expr), envir = meta)</w:t>
      </w:r>
    </w:p>
    <w:p w:rsidR="49B99453" w:rsidP="7A3A2154" w:rsidRDefault="49B99453" w14:paraId="0B6563DA" w14:textId="5BB0E92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meta &lt;- meta[keep, , drop = FALSE]</w:t>
      </w:r>
    </w:p>
    <w:p w:rsidR="49B99453" w:rsidP="7A3A2154" w:rsidRDefault="49B99453" w14:paraId="068BB030" w14:textId="3D42E1B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counts &lt;- counts[, rownames(meta), drop = FALSE]</w:t>
      </w:r>
    </w:p>
    <w:p w:rsidR="49B99453" w:rsidP="7A3A2154" w:rsidRDefault="49B99453" w14:paraId="25AC0C2C" w14:textId="6994217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</w:t>
      </w:r>
    </w:p>
    <w:p w:rsidR="49B99453" w:rsidP="7A3A2154" w:rsidRDefault="49B99453" w14:paraId="290BE220" w14:textId="6C89B37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596FA7C1" w14:textId="786D3D5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if (ncol(counts) &lt; 2 || nrow(meta) &lt; 2) {</w:t>
      </w:r>
    </w:p>
    <w:p w:rsidR="49B99453" w:rsidP="7A3A2154" w:rsidRDefault="49B99453" w14:paraId="53645472" w14:textId="2B9815F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message("Skipping ", prefix, ": insufficient samples after subsetting")</w:t>
      </w:r>
    </w:p>
    <w:p w:rsidR="49B99453" w:rsidP="7A3A2154" w:rsidRDefault="49B99453" w14:paraId="78642CC7" w14:textId="30C819E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return(NULL)</w:t>
      </w:r>
    </w:p>
    <w:p w:rsidR="49B99453" w:rsidP="7A3A2154" w:rsidRDefault="49B99453" w14:paraId="254DC88C" w14:textId="7C7EDC9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</w:t>
      </w:r>
    </w:p>
    <w:p w:rsidR="49B99453" w:rsidP="7A3A2154" w:rsidRDefault="49B99453" w14:paraId="3FD1E940" w14:textId="75E20AD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4B346C81" w14:textId="30BA154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keep_genes &lt;- rowSums(counts) &gt; 0</w:t>
      </w:r>
    </w:p>
    <w:p w:rsidR="49B99453" w:rsidP="7A3A2154" w:rsidRDefault="49B99453" w14:paraId="74165FCE" w14:textId="13923FF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counts &lt;- counts[keep_genes, , drop = FALSE]</w:t>
      </w:r>
    </w:p>
    <w:p w:rsidR="49B99453" w:rsidP="7A3A2154" w:rsidRDefault="49B99453" w14:paraId="0CDD1D48" w14:textId="6B8AA1B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if (nrow(counts) == 0) {</w:t>
      </w:r>
    </w:p>
    <w:p w:rsidR="49B99453" w:rsidP="7A3A2154" w:rsidRDefault="49B99453" w14:paraId="703CB1FD" w14:textId="0419D6E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message("Skipping ", prefix, ": no genes with non-zero counts")</w:t>
      </w:r>
    </w:p>
    <w:p w:rsidR="49B99453" w:rsidP="7A3A2154" w:rsidRDefault="49B99453" w14:paraId="0291C0D3" w14:textId="2EBE030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return(NULL)</w:t>
      </w:r>
    </w:p>
    <w:p w:rsidR="49B99453" w:rsidP="7A3A2154" w:rsidRDefault="49B99453" w14:paraId="3BF27C3A" w14:textId="52F7830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</w:t>
      </w:r>
    </w:p>
    <w:p w:rsidR="49B99453" w:rsidP="7A3A2154" w:rsidRDefault="49B99453" w14:paraId="313F717E" w14:textId="44A8E7E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6860ED30" w14:textId="7ED53AC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dds &lt;- DESeqDataSetFromMatrix(</w:t>
      </w:r>
    </w:p>
    <w:p w:rsidR="49B99453" w:rsidP="7A3A2154" w:rsidRDefault="49B99453" w14:paraId="77F8577C" w14:textId="54DB10C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countData = round(counts),</w:t>
      </w:r>
    </w:p>
    <w:p w:rsidR="49B99453" w:rsidP="7A3A2154" w:rsidRDefault="49B99453" w14:paraId="36F499DA" w14:textId="35E7F0C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colData = meta,</w:t>
      </w:r>
    </w:p>
    <w:p w:rsidR="49B99453" w:rsidP="7A3A2154" w:rsidRDefault="49B99453" w14:paraId="2F8E0295" w14:textId="564C624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design = as.formula(design_formula)</w:t>
      </w:r>
    </w:p>
    <w:p w:rsidR="49B99453" w:rsidP="7A3A2154" w:rsidRDefault="49B99453" w14:paraId="5099D840" w14:textId="2B6B0C8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)</w:t>
      </w:r>
    </w:p>
    <w:p w:rsidR="49B99453" w:rsidP="7A3A2154" w:rsidRDefault="49B99453" w14:paraId="44D3E909" w14:textId="27A4C18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3C866DE9" w14:textId="4A93AA7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dds &lt;- DESeq(dds)</w:t>
      </w:r>
    </w:p>
    <w:p w:rsidR="49B99453" w:rsidP="7A3A2154" w:rsidRDefault="49B99453" w14:paraId="09FDD116" w14:textId="08736EF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7ADDD2A1" w14:textId="564B427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if (!is.null(contrast)) {</w:t>
      </w:r>
    </w:p>
    <w:p w:rsidR="49B99453" w:rsidP="7A3A2154" w:rsidRDefault="49B99453" w14:paraId="1E01B541" w14:textId="6DE41AE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res &lt;- results(dds, contrast = contrast)</w:t>
      </w:r>
    </w:p>
    <w:p w:rsidR="49B99453" w:rsidP="7A3A2154" w:rsidRDefault="49B99453" w14:paraId="6E3C1BEC" w14:textId="4320A9D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 else if (!is.null(name)) {</w:t>
      </w:r>
    </w:p>
    <w:p w:rsidR="49B99453" w:rsidP="7A3A2154" w:rsidRDefault="49B99453" w14:paraId="394BB1DF" w14:textId="096A383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res &lt;- results(dds, name = name)</w:t>
      </w:r>
    </w:p>
    <w:p w:rsidR="49B99453" w:rsidP="7A3A2154" w:rsidRDefault="49B99453" w14:paraId="27000092" w14:textId="7CACCD3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 else {</w:t>
      </w:r>
    </w:p>
    <w:p w:rsidR="49B99453" w:rsidP="7A3A2154" w:rsidRDefault="49B99453" w14:paraId="0024A73F" w14:textId="74D43B6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stop("Provide either contrast or name")</w:t>
      </w:r>
    </w:p>
    <w:p w:rsidR="49B99453" w:rsidP="7A3A2154" w:rsidRDefault="49B99453" w14:paraId="74782C35" w14:textId="1099653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}</w:t>
      </w:r>
    </w:p>
    <w:p w:rsidR="49B99453" w:rsidP="7A3A2154" w:rsidRDefault="49B99453" w14:paraId="5802E176" w14:textId="02B62DD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7BF659CB" w14:textId="0DAA979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res_df &lt;- as.data.frame(res) |&gt;</w:t>
      </w:r>
    </w:p>
    <w:p w:rsidR="49B99453" w:rsidP="7A3A2154" w:rsidRDefault="49B99453" w14:paraId="3278CA21" w14:textId="13B1FF5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rownames_to_column("gene") |&gt;</w:t>
      </w:r>
    </w:p>
    <w:p w:rsidR="49B99453" w:rsidP="7A3A2154" w:rsidRDefault="49B99453" w14:paraId="532D20DD" w14:textId="4ACD16C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arrange(padj)</w:t>
      </w:r>
    </w:p>
    <w:p w:rsidR="49B99453" w:rsidP="7A3A2154" w:rsidRDefault="49B99453" w14:paraId="789C3F1B" w14:textId="6412A67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3C673610" w14:textId="5AA9692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write.csv(as.data.frame(colData(dds)), file.path(results_dir, paste0(prefix, "_coldata.csv")), row.names = TRUE)</w:t>
      </w:r>
    </w:p>
    <w:p w:rsidR="49B99453" w:rsidP="7A3A2154" w:rsidRDefault="49B99453" w14:paraId="6CF38E4D" w14:textId="7A3282A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write.csv(res_df, file.path(results_dir, paste0(prefix, "_results.csv")), row.names = FALSE)</w:t>
      </w:r>
    </w:p>
    <w:p w:rsidR="49B99453" w:rsidP="7A3A2154" w:rsidRDefault="49B99453" w14:paraId="0C657DBB" w14:textId="76B10E7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704BFC06" w14:textId="40CEEE0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vst_obj &lt;- varianceStabilizingTransformation(dds, blind = TRUE)</w:t>
      </w:r>
    </w:p>
    <w:p w:rsidR="49B99453" w:rsidP="7A3A2154" w:rsidRDefault="49B99453" w14:paraId="3DF28F38" w14:textId="458485E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vst_mat &lt;- assay(vst_obj)</w:t>
      </w:r>
    </w:p>
    <w:p w:rsidR="49B99453" w:rsidP="7A3A2154" w:rsidRDefault="49B99453" w14:paraId="5264D77B" w14:textId="7EDEC59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write.csv(vst_mat, file.path(results_dir, paste0(prefix, "_vst_matrix.csv")))</w:t>
      </w:r>
    </w:p>
    <w:p w:rsidR="49B99453" w:rsidP="7A3A2154" w:rsidRDefault="49B99453" w14:paraId="3F979C48" w14:textId="13F5673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36CDA3EA" w14:textId="79CA5AA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plot_volcano(</w:t>
      </w:r>
    </w:p>
    <w:p w:rsidR="49B99453" w:rsidP="7A3A2154" w:rsidRDefault="49B99453" w14:paraId="168A4CA4" w14:textId="6C3E18D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res_df,</w:t>
      </w:r>
    </w:p>
    <w:p w:rsidR="49B99453" w:rsidP="7A3A2154" w:rsidRDefault="49B99453" w14:paraId="0133DC36" w14:textId="71926C2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title_text = prefix,</w:t>
      </w:r>
    </w:p>
    <w:p w:rsidR="49B99453" w:rsidP="7A3A2154" w:rsidRDefault="49B99453" w14:paraId="64732AB2" w14:textId="12D2D5E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outfile = file.path(results_dir, paste0(prefix, "_volcano.png"))</w:t>
      </w:r>
    </w:p>
    <w:p w:rsidR="49B99453" w:rsidP="7A3A2154" w:rsidRDefault="49B99453" w14:paraId="4353587E" w14:textId="48562C9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)</w:t>
      </w:r>
    </w:p>
    <w:p w:rsidR="49B99453" w:rsidP="7A3A2154" w:rsidRDefault="49B99453" w14:paraId="4A90FCC2" w14:textId="6B5C976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7B17D5C3" w14:textId="5C452F2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return(list(dds = dds, res = res, res_df = res_df, vst = vst_obj))</w:t>
      </w:r>
    </w:p>
    <w:p w:rsidR="49B99453" w:rsidP="7A3A2154" w:rsidRDefault="49B99453" w14:paraId="7AF30F5E" w14:textId="6E47B34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2F0528B1" w14:textId="62ED60A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7CB3AD5D" w14:textId="45B6EBD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1486D19F" w14:textId="7539369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4: READ AND INSPECT STAR COUNT MATRIX</w:t>
      </w:r>
    </w:p>
    <w:p w:rsidR="49B99453" w:rsidP="7A3A2154" w:rsidRDefault="49B99453" w14:paraId="259F77D3" w14:textId="52B6225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2DE54CB2" w14:textId="3E20566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counts_raw &lt;- read.delim(</w:t>
      </w:r>
    </w:p>
    <w:p w:rsidR="49B99453" w:rsidP="7A3A2154" w:rsidRDefault="49B99453" w14:paraId="63ED9E86" w14:textId="3B3F235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counts_file, sep = "\t", check.names = FALSE,</w:t>
      </w:r>
    </w:p>
    <w:p w:rsidR="49B99453" w:rsidP="7A3A2154" w:rsidRDefault="49B99453" w14:paraId="349DF35A" w14:textId="726348F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comment.char = "", stringsAsFactors = FALSE, quote = ""</w:t>
      </w:r>
    </w:p>
    <w:p w:rsidR="49B99453" w:rsidP="7A3A2154" w:rsidRDefault="49B99453" w14:paraId="36D09DD0" w14:textId="466A7BF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380E375D" w14:textId="75F71A7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F42F96D" w14:textId="3C04741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write.csv(counts_raw, file.path(audit_dir, "star_count_matrix_raw_import.csv"), row.names = FALSE)</w:t>
      </w:r>
    </w:p>
    <w:p w:rsidR="49B99453" w:rsidP="7A3A2154" w:rsidRDefault="49B99453" w14:paraId="4D70E8FC" w14:textId="402A7B6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ED03AB2" w14:textId="23D6212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sample_cols &lt;- names(counts_raw)[grepl("^CP\\d+", names(counts_raw))]</w:t>
      </w:r>
    </w:p>
    <w:p w:rsidR="49B99453" w:rsidP="7A3A2154" w:rsidRDefault="49B99453" w14:paraId="36E1DEB8" w14:textId="7776E33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(length(sample_cols) == 0) stop("No sample columns detected.")</w:t>
      </w:r>
    </w:p>
    <w:p w:rsidR="49B99453" w:rsidP="7A3A2154" w:rsidRDefault="49B99453" w14:paraId="597210DD" w14:textId="75AB7D8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82E2B6C" w14:textId="71A4B5C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count_df &lt;- counts_raw[, sample_cols, drop = FALSE]</w:t>
      </w:r>
    </w:p>
    <w:p w:rsidR="49B99453" w:rsidP="7A3A2154" w:rsidRDefault="49B99453" w14:paraId="317D19D4" w14:textId="0D2AA6B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2E08A63E" w14:textId="7CD068F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(nrow(count_df) != nrow(gene_map)) {</w:t>
      </w:r>
    </w:p>
    <w:p w:rsidR="49B99453" w:rsidP="7A3A2154" w:rsidRDefault="49B99453" w14:paraId="31F9A0EF" w14:textId="002CE5A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stop("Row count mismatch: count matrix has ", nrow(count_df),</w:t>
      </w:r>
    </w:p>
    <w:p w:rsidR="49B99453" w:rsidP="7A3A2154" w:rsidRDefault="49B99453" w14:paraId="2AC0EE5C" w14:textId="1F203B8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" rows but gene_map has ", nrow(gene_map),</w:t>
      </w:r>
    </w:p>
    <w:p w:rsidR="49B99453" w:rsidP="7A3A2154" w:rsidRDefault="49B99453" w14:paraId="16F61DA5" w14:textId="584EC46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 ". Cannot safely assign names by order.")</w:t>
      </w:r>
    </w:p>
    <w:p w:rsidR="49B99453" w:rsidP="7A3A2154" w:rsidRDefault="49B99453" w14:paraId="29908FAD" w14:textId="6726499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0AEA3F82" w14:textId="39D78D3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35CB0582" w14:textId="2B556BD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Assign gene names by canonical RSV order</w:t>
      </w:r>
    </w:p>
    <w:p w:rsidR="49B99453" w:rsidP="7A3A2154" w:rsidRDefault="49B99453" w14:paraId="55235475" w14:textId="0B9285C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count_mat &lt;- as.matrix(count_df)</w:t>
      </w:r>
    </w:p>
    <w:p w:rsidR="49B99453" w:rsidP="7A3A2154" w:rsidRDefault="49B99453" w14:paraId="30CF25EF" w14:textId="6D44C9A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storage.mode(count_mat) &lt;- "numeric"</w:t>
      </w:r>
    </w:p>
    <w:p w:rsidR="49B99453" w:rsidP="7A3A2154" w:rsidRDefault="49B99453" w14:paraId="7CC769DF" w14:textId="1430E34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rownames(count_mat) &lt;- gene_map$gene_name</w:t>
      </w:r>
    </w:p>
    <w:p w:rsidR="49B99453" w:rsidP="7A3A2154" w:rsidRDefault="49B99453" w14:paraId="2B551021" w14:textId="18C67FD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DE9CE99" w14:textId="465D30C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5E98A791" w14:textId="104348F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5: MAP RSV IDS TO READABLE NAMES AND BUILD MATRIX</w:t>
      </w:r>
    </w:p>
    <w:p w:rsidR="49B99453" w:rsidP="7A3A2154" w:rsidRDefault="49B99453" w14:paraId="1F286C1C" w14:textId="209A17A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0988976D" w14:textId="77EF43D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annotation_df &lt;- gene_map</w:t>
      </w:r>
    </w:p>
    <w:p w:rsidR="49B99453" w:rsidP="7A3A2154" w:rsidRDefault="49B99453" w14:paraId="0C0CDB71" w14:textId="1E1F66C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write.csv(annotation_df, file.path(audit_dir, "gene_id_mapping.csv"), row.names = FALSE)</w:t>
      </w:r>
    </w:p>
    <w:p w:rsidR="49B99453" w:rsidP="7A3A2154" w:rsidRDefault="49B99453" w14:paraId="124E50C5" w14:textId="1D575FE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write.csv(</w:t>
      </w:r>
    </w:p>
    <w:p w:rsidR="49B99453" w:rsidP="7A3A2154" w:rsidRDefault="49B99453" w14:paraId="22CF5E7C" w14:textId="1BAD0AA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data.frame(gene = rownames(count_mat), count_mat, check.names = FALSE),</w:t>
      </w:r>
    </w:p>
    <w:p w:rsidR="49B99453" w:rsidP="7A3A2154" w:rsidRDefault="49B99453" w14:paraId="5A293A58" w14:textId="5602D47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file.path(audit_dir, "count_matrix_cleaned.csv"),</w:t>
      </w:r>
    </w:p>
    <w:p w:rsidR="49B99453" w:rsidP="7A3A2154" w:rsidRDefault="49B99453" w14:paraId="69FEEACE" w14:textId="320F414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row.names = FALSE</w:t>
      </w:r>
    </w:p>
    <w:p w:rsidR="49B99453" w:rsidP="7A3A2154" w:rsidRDefault="49B99453" w14:paraId="6BB6E9E4" w14:textId="1F218F7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316309A5" w14:textId="361AF52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903714C" w14:textId="0792F41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5811416D" w14:textId="33C0535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6: BUILD SAMPLE METADATA FROM COLUMN NAMES</w:t>
      </w:r>
    </w:p>
    <w:p w:rsidR="49B99453" w:rsidP="7A3A2154" w:rsidRDefault="49B99453" w14:paraId="3954445F" w14:textId="09121F3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472B3362" w14:textId="52F9E99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meta &lt;- tibble(sample = colnames(count_mat)) |&gt;</w:t>
      </w:r>
    </w:p>
    <w:p w:rsidR="49B99453" w:rsidP="7A3A2154" w:rsidRDefault="49B99453" w14:paraId="4A8CDD88" w14:textId="61B7104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mutate(</w:t>
      </w:r>
    </w:p>
    <w:p w:rsidR="49B99453" w:rsidP="7A3A2154" w:rsidRDefault="49B99453" w14:paraId="3CB0198D" w14:textId="0190A4B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subject = vapply(sample, extract_subject, character(1)),</w:t>
      </w:r>
    </w:p>
    <w:p w:rsidR="49B99453" w:rsidP="7A3A2154" w:rsidRDefault="49B99453" w14:paraId="637B6CCA" w14:textId="01120D1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timepoint = vapply(sample, extract_timepoint, character(1)),</w:t>
      </w:r>
    </w:p>
    <w:p w:rsidR="49B99453" w:rsidP="7A3A2154" w:rsidRDefault="49B99453" w14:paraId="17BF6F26" w14:textId="10D6838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infection_status = case_when(</w:t>
      </w:r>
    </w:p>
    <w:p w:rsidR="49B99453" w:rsidP="7A3A2154" w:rsidRDefault="49B99453" w14:paraId="57ADA092" w14:textId="610616D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subject %in% infected_subjects ~ "infected",</w:t>
      </w:r>
    </w:p>
    <w:p w:rsidR="49B99453" w:rsidP="7A3A2154" w:rsidRDefault="49B99453" w14:paraId="18B8867A" w14:textId="36605CE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subject %in% uninfected_subjects ~ "uninfected",</w:t>
      </w:r>
    </w:p>
    <w:p w:rsidR="49B99453" w:rsidP="7A3A2154" w:rsidRDefault="49B99453" w14:paraId="51EFDC40" w14:textId="561D1B3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TRUE ~ NA_character_</w:t>
      </w:r>
    </w:p>
    <w:p w:rsidR="49B99453" w:rsidP="7A3A2154" w:rsidRDefault="49B99453" w14:paraId="2C313BA8" w14:textId="33066BD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),</w:t>
      </w:r>
    </w:p>
    <w:p w:rsidR="49B99453" w:rsidP="7A3A2154" w:rsidRDefault="49B99453" w14:paraId="5D9FFA40" w14:textId="071918A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timepoint = safe_factor_timepoint(timepoint),</w:t>
      </w:r>
    </w:p>
    <w:p w:rsidR="49B99453" w:rsidP="7A3A2154" w:rsidRDefault="49B99453" w14:paraId="5705600E" w14:textId="334E6F2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infection_status = factor(infection_status, levels = c("uninfected", "infected"))</w:t>
      </w:r>
    </w:p>
    <w:p w:rsidR="49B99453" w:rsidP="7A3A2154" w:rsidRDefault="49B99453" w14:paraId="07E2309E" w14:textId="33671C8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)</w:t>
      </w:r>
    </w:p>
    <w:p w:rsidR="49B99453" w:rsidP="7A3A2154" w:rsidRDefault="49B99453" w14:paraId="25D88F77" w14:textId="6D205EC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650CA62" w14:textId="1E18675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write.csv(meta, file.path(audit_dir, "sample_metadata.csv"), row.names = FALSE)</w:t>
      </w:r>
    </w:p>
    <w:p w:rsidR="49B99453" w:rsidP="7A3A2154" w:rsidRDefault="49B99453" w14:paraId="7F21F440" w14:textId="5520607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77E74027" w14:textId="1EA94A5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unknown_subjects &lt;- meta |&gt; filter(is.na(infection_status))</w:t>
      </w:r>
    </w:p>
    <w:p w:rsidR="49B99453" w:rsidP="7A3A2154" w:rsidRDefault="49B99453" w14:paraId="42B7DC66" w14:textId="16BD97E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(nrow(unknown_subjects) &gt; 0) {</w:t>
      </w:r>
    </w:p>
    <w:p w:rsidR="49B99453" w:rsidP="7A3A2154" w:rsidRDefault="49B99453" w14:paraId="12EF3A51" w14:textId="7DBD9FB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write.csv(unknown_subjects, file.path(audit_dir, "unknown_infection_status_subjects.csv"), row.names = FALSE)</w:t>
      </w:r>
    </w:p>
    <w:p w:rsidR="49B99453" w:rsidP="7A3A2154" w:rsidRDefault="49B99453" w14:paraId="3B75B960" w14:textId="0213027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warning("Some subjects have unknown infection status. Check audit/unknown_infection_status_subjects.csv")</w:t>
      </w:r>
    </w:p>
    <w:p w:rsidR="49B99453" w:rsidP="7A3A2154" w:rsidRDefault="49B99453" w14:paraId="3A1D7268" w14:textId="212D512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4B7EAA9E" w14:textId="1308DCA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3D6E0DA1" w14:textId="037A41E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count_mat &lt;- count_mat[, meta$sample, drop = FALSE]</w:t>
      </w:r>
    </w:p>
    <w:p w:rsidR="49B99453" w:rsidP="7A3A2154" w:rsidRDefault="49B99453" w14:paraId="78108722" w14:textId="1E6FD98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coldata &lt;- as.data.frame(meta)</w:t>
      </w:r>
    </w:p>
    <w:p w:rsidR="49B99453" w:rsidP="7A3A2154" w:rsidRDefault="49B99453" w14:paraId="395AAD43" w14:textId="357C5EB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rownames(coldata) &lt;- coldata$sample</w:t>
      </w:r>
    </w:p>
    <w:p w:rsidR="49B99453" w:rsidP="7A3A2154" w:rsidRDefault="49B99453" w14:paraId="6194FF26" w14:textId="06AAB04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0480D95F" w14:textId="3F6EDEA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4ECEEF64" w14:textId="1DAA15C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7: EXPLORATORY — TOTAL RSV COUNTS PER SAMPLE</w:t>
      </w:r>
    </w:p>
    <w:p w:rsidR="49B99453" w:rsidP="7A3A2154" w:rsidRDefault="49B99453" w14:paraId="03005F55" w14:textId="63BF1A3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0CB3F3FE" w14:textId="66A3C68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sample_totals &lt;- colSums(count_mat)</w:t>
      </w:r>
    </w:p>
    <w:p w:rsidR="49B99453" w:rsidP="7A3A2154" w:rsidRDefault="49B99453" w14:paraId="39A6F6EF" w14:textId="6F3F6F6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sample_totals_df &lt;- meta |&gt;</w:t>
      </w:r>
    </w:p>
    <w:p w:rsidR="49B99453" w:rsidP="7A3A2154" w:rsidRDefault="49B99453" w14:paraId="7092393D" w14:textId="3CB8AFF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mutate(total_rsv_counts = sample_totals[sample])</w:t>
      </w:r>
    </w:p>
    <w:p w:rsidR="49B99453" w:rsidP="7A3A2154" w:rsidRDefault="49B99453" w14:paraId="7B2FC107" w14:textId="2177EF4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write.csv(sample_totals_df, file.path(audit_dir, "sample_total_rsv_counts.csv"), row.names = FALSE)</w:t>
      </w:r>
    </w:p>
    <w:p w:rsidR="49B99453" w:rsidP="7A3A2154" w:rsidRDefault="49B99453" w14:paraId="40B9727B" w14:textId="1558F7A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2EA2B9BB" w14:textId="406D52F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p_total &lt;- ggplot(sample_totals_df, aes(x = timepoint, y = total_rsv_counts, color = infection_status)) +</w:t>
      </w:r>
    </w:p>
    <w:p w:rsidR="49B99453" w:rsidP="7A3A2154" w:rsidRDefault="49B99453" w14:paraId="1225916B" w14:textId="6120999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geom_boxplot(outlier.shape = NA, alpha = 0.3) +</w:t>
      </w:r>
    </w:p>
    <w:p w:rsidR="49B99453" w:rsidP="7A3A2154" w:rsidRDefault="49B99453" w14:paraId="2A5C14A1" w14:textId="17BCDDB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geom_jitter(width = 0.15, size = 2, alpha = 0.8) +</w:t>
      </w:r>
    </w:p>
    <w:p w:rsidR="49B99453" w:rsidP="7A3A2154" w:rsidRDefault="49B99453" w14:paraId="52EACE4F" w14:textId="3D17591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scale_y_continuous(trans = "log10") +</w:t>
      </w:r>
    </w:p>
    <w:p w:rsidR="49B99453" w:rsidP="7A3A2154" w:rsidRDefault="49B99453" w14:paraId="34E72C28" w14:textId="2F0CDB1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theme_bw(base_size = 12) +</w:t>
      </w:r>
    </w:p>
    <w:p w:rsidR="49B99453" w:rsidP="7A3A2154" w:rsidRDefault="49B99453" w14:paraId="09E29500" w14:textId="1A5B6A6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labs(title = "Total RSV counts per sample", x = "Timepoint", y = "Total RSV counts (log10)", color = "Status")</w:t>
      </w:r>
    </w:p>
    <w:p w:rsidR="49B99453" w:rsidP="7A3A2154" w:rsidRDefault="49B99453" w14:paraId="2DBD38BB" w14:textId="6957F8C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0026310" w14:textId="268AB95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ggsave(file.path(plots_dir, "total_rsv_counts_by_timepoint.png"), p_total, width = 8, height = 5)</w:t>
      </w:r>
    </w:p>
    <w:p w:rsidR="49B99453" w:rsidP="7A3A2154" w:rsidRDefault="49B99453" w14:paraId="052C0EB4" w14:textId="2CB9C61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D4D72F0" w14:textId="00AD541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130EFBC9" w14:textId="1665F21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8: EXPLORATORY — HEATMAP OF RSV GENE COUNTS</w:t>
      </w:r>
    </w:p>
    <w:p w:rsidR="49B99453" w:rsidP="7A3A2154" w:rsidRDefault="49B99453" w14:paraId="066D69DE" w14:textId="470A333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4C62D6EB" w14:textId="5710FF4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log_counts &lt;- log2(count_mat + 1)</w:t>
      </w:r>
    </w:p>
    <w:p w:rsidR="49B99453" w:rsidP="7A3A2154" w:rsidRDefault="49B99453" w14:paraId="3E6A7CFE" w14:textId="625A9DF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annotation_col &lt;- meta |&gt;</w:t>
      </w:r>
    </w:p>
    <w:p w:rsidR="49B99453" w:rsidP="7A3A2154" w:rsidRDefault="49B99453" w14:paraId="074D8791" w14:textId="216A970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select(sample, infection_status, timepoint) |&gt;</w:t>
      </w:r>
    </w:p>
    <w:p w:rsidR="49B99453" w:rsidP="7A3A2154" w:rsidRDefault="49B99453" w14:paraId="76D3C89C" w14:textId="529D76C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column_to_rownames("sample")</w:t>
      </w:r>
    </w:p>
    <w:p w:rsidR="49B99453" w:rsidP="7A3A2154" w:rsidRDefault="49B99453" w14:paraId="677FB7C0" w14:textId="30F9356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9520E87" w14:textId="7B91FA5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pheatmap::pheatmap(</w:t>
      </w:r>
    </w:p>
    <w:p w:rsidR="49B99453" w:rsidP="7A3A2154" w:rsidRDefault="49B99453" w14:paraId="760EFC8A" w14:textId="7D7D8E3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log_counts,</w:t>
      </w:r>
    </w:p>
    <w:p w:rsidR="49B99453" w:rsidP="7A3A2154" w:rsidRDefault="49B99453" w14:paraId="4E4FB565" w14:textId="5DF53D9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scale = "row",</w:t>
      </w:r>
    </w:p>
    <w:p w:rsidR="49B99453" w:rsidP="7A3A2154" w:rsidRDefault="49B99453" w14:paraId="2856903A" w14:textId="0FE3178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cluster_rows = TRUE,</w:t>
      </w:r>
    </w:p>
    <w:p w:rsidR="49B99453" w:rsidP="7A3A2154" w:rsidRDefault="49B99453" w14:paraId="7319F8F5" w14:textId="038B374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cluster_cols = TRUE,</w:t>
      </w:r>
    </w:p>
    <w:p w:rsidR="49B99453" w:rsidP="7A3A2154" w:rsidRDefault="49B99453" w14:paraId="0826CE50" w14:textId="3223C2A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annotation_col = annotation_col,</w:t>
      </w:r>
    </w:p>
    <w:p w:rsidR="49B99453" w:rsidP="7A3A2154" w:rsidRDefault="49B99453" w14:paraId="3C5D5B1A" w14:textId="2CE67A4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main = "RSV gene expression heatmap (log2 counts + 1)",</w:t>
      </w:r>
    </w:p>
    <w:p w:rsidR="49B99453" w:rsidP="7A3A2154" w:rsidRDefault="49B99453" w14:paraId="5A7188D8" w14:textId="0D2095A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filename = file.path(plots_dir, "heatmap_rsv_genes_logcounts.png"),</w:t>
      </w:r>
    </w:p>
    <w:p w:rsidR="49B99453" w:rsidP="7A3A2154" w:rsidRDefault="49B99453" w14:paraId="4D2DA7A2" w14:textId="46DD6FC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width = 12,</w:t>
      </w:r>
    </w:p>
    <w:p w:rsidR="49B99453" w:rsidP="7A3A2154" w:rsidRDefault="49B99453" w14:paraId="019B4FFC" w14:textId="0729855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height = 7</w:t>
      </w:r>
    </w:p>
    <w:p w:rsidR="49B99453" w:rsidP="7A3A2154" w:rsidRDefault="49B99453" w14:paraId="500F77F1" w14:textId="46B7F20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61E3BFE9" w14:textId="4076B34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67241389" w14:textId="7466C80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118C1BB8" w14:textId="43CFD8A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9: EXPLORATORY — PCA ON VST COUNTS</w:t>
      </w:r>
    </w:p>
    <w:p w:rsidR="49B99453" w:rsidP="7A3A2154" w:rsidRDefault="49B99453" w14:paraId="55080BD6" w14:textId="17DB39D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1FB28759" w14:textId="76E2F0E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keep_genes &lt;- rowSums(count_mat) &gt; 0</w:t>
      </w:r>
    </w:p>
    <w:p w:rsidR="49B99453" w:rsidP="7A3A2154" w:rsidRDefault="49B99453" w14:paraId="0D0DC21D" w14:textId="4E9D820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count_mat_nonzero &lt;- count_mat[keep_genes, , drop = FALSE]</w:t>
      </w:r>
    </w:p>
    <w:p w:rsidR="49B99453" w:rsidP="7A3A2154" w:rsidRDefault="49B99453" w14:paraId="0909C72E" w14:textId="24E6907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36DB6C0" w14:textId="0ACAC4C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(nrow(count_mat_nonzero) &gt;= 2 &amp;&amp; ncol(count_mat_nonzero) &gt;= 2) {</w:t>
      </w:r>
    </w:p>
    <w:p w:rsidR="49B99453" w:rsidP="7A3A2154" w:rsidRDefault="49B99453" w14:paraId="35B91294" w14:textId="4EC4D74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dds_explore &lt;- DESeqDataSetFromMatrix(</w:t>
      </w:r>
    </w:p>
    <w:p w:rsidR="49B99453" w:rsidP="7A3A2154" w:rsidRDefault="49B99453" w14:paraId="362CDE25" w14:textId="0CE0CE5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countData = round(count_mat_nonzero),</w:t>
      </w:r>
    </w:p>
    <w:p w:rsidR="49B99453" w:rsidP="7A3A2154" w:rsidRDefault="49B99453" w14:paraId="092F6BFD" w14:textId="6334702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colData = coldata,</w:t>
      </w:r>
    </w:p>
    <w:p w:rsidR="49B99453" w:rsidP="7A3A2154" w:rsidRDefault="49B99453" w14:paraId="15A6B6EB" w14:textId="6DB6950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design = ~ infection_status + timepoint</w:t>
      </w:r>
    </w:p>
    <w:p w:rsidR="49B99453" w:rsidP="7A3A2154" w:rsidRDefault="49B99453" w14:paraId="35C20A02" w14:textId="2D6A392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)</w:t>
      </w:r>
    </w:p>
    <w:p w:rsidR="49B99453" w:rsidP="7A3A2154" w:rsidRDefault="49B99453" w14:paraId="1AB7B53C" w14:textId="649CEB0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03D6DB56" w14:textId="5E3923E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vst_explore &lt;- varianceStabilizingTransformation(dds_explore, blind = TRUE)</w:t>
      </w:r>
    </w:p>
    <w:p w:rsidR="49B99453" w:rsidP="7A3A2154" w:rsidRDefault="49B99453" w14:paraId="68D0B6F0" w14:textId="390B42A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pca_data &lt;- plotPCA(vst_explore, intgroup = c("infection_status", "timepoint"), returnData = TRUE)</w:t>
      </w:r>
    </w:p>
    <w:p w:rsidR="49B99453" w:rsidP="7A3A2154" w:rsidRDefault="49B99453" w14:paraId="6662B4A3" w14:textId="3ABFD4C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percent_var &lt;- round(100 * attr(pca_data, "percentVar"))</w:t>
      </w:r>
    </w:p>
    <w:p w:rsidR="49B99453" w:rsidP="7A3A2154" w:rsidRDefault="49B99453" w14:paraId="66365385" w14:textId="20FA099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1098E99A" w14:textId="133B416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p_pca &lt;- ggplot(pca_data, aes(PC1, PC2, color = infection_status, shape = timepoint, label = name)) +</w:t>
      </w:r>
    </w:p>
    <w:p w:rsidR="49B99453" w:rsidP="7A3A2154" w:rsidRDefault="49B99453" w14:paraId="0BF054A7" w14:textId="457FDC7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geom_point(size = 3) +</w:t>
      </w:r>
    </w:p>
    <w:p w:rsidR="49B99453" w:rsidP="7A3A2154" w:rsidRDefault="49B99453" w14:paraId="51A6C58A" w14:textId="4EDAF2B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theme_bw(base_size = 12) +</w:t>
      </w:r>
    </w:p>
    <w:p w:rsidR="49B99453" w:rsidP="7A3A2154" w:rsidRDefault="49B99453" w14:paraId="33237FFE" w14:textId="454CCD6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labs(</w:t>
      </w:r>
    </w:p>
    <w:p w:rsidR="49B99453" w:rsidP="7A3A2154" w:rsidRDefault="49B99453" w14:paraId="56EE9FC9" w14:textId="57CE4B1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title = "PCA of RSV expression",</w:t>
      </w:r>
    </w:p>
    <w:p w:rsidR="49B99453" w:rsidP="7A3A2154" w:rsidRDefault="49B99453" w14:paraId="47D7454F" w14:textId="511B229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x = paste0("PC1: ", percent_var[1], "% variance"),</w:t>
      </w:r>
    </w:p>
    <w:p w:rsidR="49B99453" w:rsidP="7A3A2154" w:rsidRDefault="49B99453" w14:paraId="17B9632F" w14:textId="3932DF3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y = paste0("PC2: ", percent_var[2], "% variance")</w:t>
      </w:r>
    </w:p>
    <w:p w:rsidR="49B99453" w:rsidP="7A3A2154" w:rsidRDefault="49B99453" w14:paraId="1E8D47DB" w14:textId="6E24E8B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)</w:t>
      </w:r>
    </w:p>
    <w:p w:rsidR="49B99453" w:rsidP="7A3A2154" w:rsidRDefault="49B99453" w14:paraId="78009DD5" w14:textId="1C9DAB9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4F53305A" w14:textId="42B767A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ggsave(file.path(plots_dir, "pca_rsv_expression.png"), p_pca, width = 8, height = 6)</w:t>
      </w:r>
    </w:p>
    <w:p w:rsidR="49B99453" w:rsidP="7A3A2154" w:rsidRDefault="49B99453" w14:paraId="74D83168" w14:textId="6E6BA96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</w:t>
      </w:r>
    </w:p>
    <w:p w:rsidR="49B99453" w:rsidP="7A3A2154" w:rsidRDefault="49B99453" w14:paraId="55818F61" w14:textId="114C200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write.csv(as.data.frame(assay(vst_explore)), file.path(audit_dir, "vst_expression_matrix.csv"))</w:t>
      </w:r>
    </w:p>
    <w:p w:rsidR="49B99453" w:rsidP="7A3A2154" w:rsidRDefault="49B99453" w14:paraId="2E3F2295" w14:textId="560708D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}</w:t>
      </w:r>
    </w:p>
    <w:p w:rsidR="49B99453" w:rsidP="7A3A2154" w:rsidRDefault="49B99453" w14:paraId="40DC65A3" w14:textId="6A33B8D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F4557BE" w14:textId="6380F71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0217BC7D" w14:textId="15E6166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10: EXPLORATORY — MEAN GENE TRAJECTORIES</w:t>
      </w:r>
    </w:p>
    <w:p w:rsidR="49B99453" w:rsidP="7A3A2154" w:rsidRDefault="49B99453" w14:paraId="6FFF9469" w14:textId="7F2C559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4EBE9DA8" w14:textId="6D7DF1E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long_counts &lt;- as.data.frame(count_mat) |&gt;</w:t>
      </w:r>
    </w:p>
    <w:p w:rsidR="49B99453" w:rsidP="7A3A2154" w:rsidRDefault="49B99453" w14:paraId="029FF89C" w14:textId="50C381B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rownames_to_column("gene") |&gt;</w:t>
      </w:r>
    </w:p>
    <w:p w:rsidR="49B99453" w:rsidP="7A3A2154" w:rsidRDefault="49B99453" w14:paraId="33537020" w14:textId="2AA2A4B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pivot_longer(-gene, names_to = "sample", values_to = "count") |&gt;</w:t>
      </w:r>
    </w:p>
    <w:p w:rsidR="49B99453" w:rsidP="7A3A2154" w:rsidRDefault="49B99453" w14:paraId="4F15FB47" w14:textId="59E0467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left_join(meta, by = "sample")</w:t>
      </w:r>
    </w:p>
    <w:p w:rsidR="49B99453" w:rsidP="7A3A2154" w:rsidRDefault="49B99453" w14:paraId="78D48606" w14:textId="6ECDD71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5EC97148" w14:textId="38B3ED8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mean_traj &lt;- long_counts |&gt;</w:t>
      </w:r>
    </w:p>
    <w:p w:rsidR="49B99453" w:rsidP="7A3A2154" w:rsidRDefault="49B99453" w14:paraId="020BE997" w14:textId="150F20D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group_by(gene, infection_status, timepoint) |&gt;</w:t>
      </w:r>
    </w:p>
    <w:p w:rsidR="49B99453" w:rsidP="7A3A2154" w:rsidRDefault="49B99453" w14:paraId="433789AA" w14:textId="06485DD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summarise(mean_count = mean(count, na.rm = TRUE), .groups = "drop")</w:t>
      </w:r>
    </w:p>
    <w:p w:rsidR="49B99453" w:rsidP="7A3A2154" w:rsidRDefault="49B99453" w14:paraId="0115B994" w14:textId="75CB3D9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0E7AC32" w14:textId="722C6F4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p_traj &lt;- ggplot(mean_traj, aes(x = timepoint, y = mean_count, color = infection_status, group = infection_status)) +</w:t>
      </w:r>
    </w:p>
    <w:p w:rsidR="49B99453" w:rsidP="7A3A2154" w:rsidRDefault="49B99453" w14:paraId="2E94251A" w14:textId="78CCE7B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geom_line() +</w:t>
      </w:r>
    </w:p>
    <w:p w:rsidR="49B99453" w:rsidP="7A3A2154" w:rsidRDefault="49B99453" w14:paraId="69410F6A" w14:textId="7F0E31E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geom_point() +</w:t>
      </w:r>
    </w:p>
    <w:p w:rsidR="49B99453" w:rsidP="7A3A2154" w:rsidRDefault="49B99453" w14:paraId="6365DB4B" w14:textId="7E277DC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facet_wrap(~ gene, scales = "free_y") +</w:t>
      </w:r>
    </w:p>
    <w:p w:rsidR="49B99453" w:rsidP="7A3A2154" w:rsidRDefault="49B99453" w14:paraId="1B709067" w14:textId="2375A7D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scale_y_continuous(trans = "log10") +</w:t>
      </w:r>
    </w:p>
    <w:p w:rsidR="49B99453" w:rsidP="7A3A2154" w:rsidRDefault="49B99453" w14:paraId="73BE00B3" w14:textId="30ED2CD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theme_bw(base_size = 11) +</w:t>
      </w:r>
    </w:p>
    <w:p w:rsidR="49B99453" w:rsidP="7A3A2154" w:rsidRDefault="49B99453" w14:paraId="26458FB3" w14:textId="29E5C59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labs(title = "Mean RSV gene trajectories", x = "Timepoint", y = "Mean count (log10)")</w:t>
      </w:r>
    </w:p>
    <w:p w:rsidR="49B99453" w:rsidP="7A3A2154" w:rsidRDefault="49B99453" w14:paraId="5E7BDD4C" w14:textId="1118C3A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095C3A34" w14:textId="1B1C8CB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ggsave(file.path(plots_dir, "mean_gene_trajectories.png"), p_traj, width = 12, height = 8)</w:t>
      </w:r>
    </w:p>
    <w:p w:rsidR="49B99453" w:rsidP="7A3A2154" w:rsidRDefault="49B99453" w14:paraId="2AF3CC91" w14:textId="7B8AA6C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3FD8E88E" w14:textId="2187724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2D8AD1C1" w14:textId="00B973C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STEP 11: DESEQ2 CONTRASTS</w:t>
      </w:r>
    </w:p>
    <w:p w:rsidR="49B99453" w:rsidP="7A3A2154" w:rsidRDefault="49B99453" w14:paraId="46D9B1EA" w14:textId="18B2501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=========================================================</w:t>
      </w:r>
    </w:p>
    <w:p w:rsidR="49B99453" w:rsidP="7A3A2154" w:rsidRDefault="49B99453" w14:paraId="571030A5" w14:textId="4B7E4C3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11A. Infected vs uninfected at baseline</w:t>
      </w:r>
    </w:p>
    <w:p w:rsidR="49B99453" w:rsidP="7A3A2154" w:rsidRDefault="49B99453" w14:paraId="38F98CB1" w14:textId="121C070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4DC6E12F" w14:textId="301D88F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52F69AF8" w14:textId="664CACC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infection_status",</w:t>
      </w:r>
    </w:p>
    <w:p w:rsidR="49B99453" w:rsidP="7A3A2154" w:rsidRDefault="49B99453" w14:paraId="60068BBF" w14:textId="4B1E1B7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"timepoint == 'BL' &amp; !is.na(infection_status)",</w:t>
      </w:r>
    </w:p>
    <w:p w:rsidR="49B99453" w:rsidP="7A3A2154" w:rsidRDefault="49B99453" w14:paraId="1B2F90F5" w14:textId="54E989D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c("infection_status", "infected", "uninfected"),</w:t>
      </w:r>
    </w:p>
    <w:p w:rsidR="49B99453" w:rsidP="7A3A2154" w:rsidRDefault="49B99453" w14:paraId="29679A74" w14:textId="015BBAD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"infected_vs_uninfected_BL"</w:t>
      </w:r>
    </w:p>
    <w:p w:rsidR="49B99453" w:rsidP="7A3A2154" w:rsidRDefault="49B99453" w14:paraId="30533247" w14:textId="67D3800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6A407BCC" w14:textId="1B121DE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41B2E403" w14:textId="4BC34A3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11B. Infected vs uninfected at D1</w:t>
      </w:r>
    </w:p>
    <w:p w:rsidR="49B99453" w:rsidP="7A3A2154" w:rsidRDefault="49B99453" w14:paraId="0B3929B8" w14:textId="58099FD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379720EC" w14:textId="3FD76EC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64B25913" w14:textId="11D1429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infection_status",</w:t>
      </w:r>
    </w:p>
    <w:p w:rsidR="49B99453" w:rsidP="7A3A2154" w:rsidRDefault="49B99453" w14:paraId="0A59F03D" w14:textId="6EEAF53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"timepoint == 'D1' &amp; !is.na(infection_status)",</w:t>
      </w:r>
    </w:p>
    <w:p w:rsidR="49B99453" w:rsidP="7A3A2154" w:rsidRDefault="49B99453" w14:paraId="572075D6" w14:textId="7BA61CA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c("infection_status", "infected", "uninfected"),</w:t>
      </w:r>
    </w:p>
    <w:p w:rsidR="49B99453" w:rsidP="7A3A2154" w:rsidRDefault="49B99453" w14:paraId="6D205AEF" w14:textId="3D6B378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"infected_vs_uninfected_D1"</w:t>
      </w:r>
    </w:p>
    <w:p w:rsidR="49B99453" w:rsidP="7A3A2154" w:rsidRDefault="49B99453" w14:paraId="5A84167E" w14:textId="612B4B6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0A678CE6" w14:textId="369CB0F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2385E4F1" w14:textId="614FC44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11C. Infected vs uninfected at D7</w:t>
      </w:r>
    </w:p>
    <w:p w:rsidR="49B99453" w:rsidP="7A3A2154" w:rsidRDefault="49B99453" w14:paraId="30179294" w14:textId="1BC54E5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1E9545A5" w14:textId="20F19C7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09605080" w14:textId="79356C5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infection_status",</w:t>
      </w:r>
    </w:p>
    <w:p w:rsidR="49B99453" w:rsidP="7A3A2154" w:rsidRDefault="49B99453" w14:paraId="3D94BBC9" w14:textId="396E8F2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"timepoint == 'D7' &amp; !is.na(infection_status)",</w:t>
      </w:r>
    </w:p>
    <w:p w:rsidR="49B99453" w:rsidP="7A3A2154" w:rsidRDefault="49B99453" w14:paraId="0C0FF0E9" w14:textId="01924F9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c("infection_status", "infected", "uninfected"),</w:t>
      </w:r>
    </w:p>
    <w:p w:rsidR="49B99453" w:rsidP="7A3A2154" w:rsidRDefault="49B99453" w14:paraId="1B248911" w14:textId="54E44E4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"infected_vs_uninfected_D7"</w:t>
      </w:r>
    </w:p>
    <w:p w:rsidR="49B99453" w:rsidP="7A3A2154" w:rsidRDefault="49B99453" w14:paraId="00B20889" w14:textId="42F3B41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30881CD3" w14:textId="61D08EE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2CBBA8A8" w14:textId="3BA1F97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11D. BL vs D1 within infected</w:t>
      </w:r>
    </w:p>
    <w:p w:rsidR="49B99453" w:rsidP="7A3A2154" w:rsidRDefault="49B99453" w14:paraId="6B2DD6CD" w14:textId="54A325F6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35A623FA" w14:textId="01F6F6E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41557E06" w14:textId="6D7ED20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timepoint",</w:t>
      </w:r>
    </w:p>
    <w:p w:rsidR="49B99453" w:rsidP="7A3A2154" w:rsidRDefault="49B99453" w14:paraId="1BDADB3B" w14:textId="59F2F50C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"infection_status == 'infected' &amp; timepoint %in% c('BL', 'D1')",</w:t>
      </w:r>
    </w:p>
    <w:p w:rsidR="49B99453" w:rsidP="7A3A2154" w:rsidRDefault="49B99453" w14:paraId="3D9BFC2E" w14:textId="321EB8E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c("timepoint", "D1", "BL"),</w:t>
      </w:r>
    </w:p>
    <w:p w:rsidR="49B99453" w:rsidP="7A3A2154" w:rsidRDefault="49B99453" w14:paraId="2DE4513B" w14:textId="0AF8E0A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"infected_D1_vs_BL"</w:t>
      </w:r>
    </w:p>
    <w:p w:rsidR="49B99453" w:rsidP="7A3A2154" w:rsidRDefault="49B99453" w14:paraId="57C9170A" w14:textId="656030F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77D095C1" w14:textId="18AC9FF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61A64C51" w14:textId="0A11FB1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11E. BL vs D2 within infected</w:t>
      </w:r>
    </w:p>
    <w:p w:rsidR="49B99453" w:rsidP="7A3A2154" w:rsidRDefault="49B99453" w14:paraId="2556C7D2" w14:textId="40A5F8AF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6BCDAE7B" w14:textId="70C2083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7D0C796D" w14:textId="19DD4D3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timepoint",</w:t>
      </w:r>
    </w:p>
    <w:p w:rsidR="49B99453" w:rsidP="7A3A2154" w:rsidRDefault="49B99453" w14:paraId="53E09E58" w14:textId="787D54C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"infection_status == 'infected' &amp; timepoint %in% c('BL', 'D2')",</w:t>
      </w:r>
    </w:p>
    <w:p w:rsidR="49B99453" w:rsidP="7A3A2154" w:rsidRDefault="49B99453" w14:paraId="2BFC1228" w14:textId="3CCBB35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c("timepoint", "D2", "BL"),</w:t>
      </w:r>
    </w:p>
    <w:p w:rsidR="49B99453" w:rsidP="7A3A2154" w:rsidRDefault="49B99453" w14:paraId="2A3FF749" w14:textId="577EAF3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"infected_D2_vs_BL"</w:t>
      </w:r>
    </w:p>
    <w:p w:rsidR="49B99453" w:rsidP="7A3A2154" w:rsidRDefault="49B99453" w14:paraId="31B6EE00" w14:textId="3A97D7D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1503BA0D" w14:textId="7B6B74D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7602E69E" w14:textId="021601D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11F. BL vs D1 within uninfected</w:t>
      </w:r>
    </w:p>
    <w:p w:rsidR="49B99453" w:rsidP="7A3A2154" w:rsidRDefault="49B99453" w14:paraId="3785ADB9" w14:textId="36E781A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3DD892CA" w14:textId="1DCD51A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6747DD06" w14:textId="418428FD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timepoint",</w:t>
      </w:r>
    </w:p>
    <w:p w:rsidR="49B99453" w:rsidP="7A3A2154" w:rsidRDefault="49B99453" w14:paraId="2D0CCF8D" w14:textId="6539053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"infection_status == 'uninfected' &amp; timepoint %in% c('BL', 'D1')",</w:t>
      </w:r>
    </w:p>
    <w:p w:rsidR="49B99453" w:rsidP="7A3A2154" w:rsidRDefault="49B99453" w14:paraId="38ABCC14" w14:textId="2A38511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c("timepoint", "D1", "BL"),</w:t>
      </w:r>
    </w:p>
    <w:p w:rsidR="49B99453" w:rsidP="7A3A2154" w:rsidRDefault="49B99453" w14:paraId="4FE8B64C" w14:textId="67391624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"uninfected_D1_vs_BL"</w:t>
      </w:r>
    </w:p>
    <w:p w:rsidR="49B99453" w:rsidP="7A3A2154" w:rsidRDefault="49B99453" w14:paraId="43F36DA1" w14:textId="61C5502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4E8E0C95" w14:textId="28DA8E6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562958C" w14:textId="23C2A87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11G. BL vs D2 within uninfected</w:t>
      </w:r>
    </w:p>
    <w:p w:rsidR="49B99453" w:rsidP="7A3A2154" w:rsidRDefault="49B99453" w14:paraId="40F57D19" w14:textId="0E34F4A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run_deseq_contrast(</w:t>
      </w:r>
    </w:p>
    <w:p w:rsidR="49B99453" w:rsidP="7A3A2154" w:rsidRDefault="49B99453" w14:paraId="14F6E281" w14:textId="0B6FD11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count_mat, coldata,</w:t>
      </w:r>
    </w:p>
    <w:p w:rsidR="49B99453" w:rsidP="7A3A2154" w:rsidRDefault="49B99453" w14:paraId="3C08AA2A" w14:textId="5D257C3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design_formula = "~ timepoint",</w:t>
      </w:r>
    </w:p>
    <w:p w:rsidR="49B99453" w:rsidP="7A3A2154" w:rsidRDefault="49B99453" w14:paraId="424AB6D3" w14:textId="202DAB6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subset_expr = "infection_status == 'uninfected' &amp; timepoint %in% c('BL', 'D2')",</w:t>
      </w:r>
    </w:p>
    <w:p w:rsidR="49B99453" w:rsidP="7A3A2154" w:rsidRDefault="49B99453" w14:paraId="70DDF076" w14:textId="75669F7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contrast = c("timepoint", "D2", "BL"),</w:t>
      </w:r>
    </w:p>
    <w:p w:rsidR="49B99453" w:rsidP="7A3A2154" w:rsidRDefault="49B99453" w14:paraId="5128ABA8" w14:textId="1973E482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prefix = "uninfected_D2_vs_BL"</w:t>
      </w:r>
    </w:p>
    <w:p w:rsidR="49B99453" w:rsidP="7A3A2154" w:rsidRDefault="49B99453" w14:paraId="552B4C5B" w14:textId="03D8A5B8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)</w:t>
      </w:r>
    </w:p>
    <w:p w:rsidR="49B99453" w:rsidP="7A3A2154" w:rsidRDefault="49B99453" w14:paraId="6F5D0BB0" w14:textId="311EFC27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49B99453" w:rsidP="7A3A2154" w:rsidRDefault="49B99453" w14:paraId="1A56A32A" w14:textId="6D74706B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A3A2154" w:rsidR="49B99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message("Analysis complete. Outputs written to: ", outdir)</w:t>
      </w:r>
    </w:p>
    <w:p w:rsidR="7A3A2154" w:rsidP="7A3A2154" w:rsidRDefault="7A3A2154" w14:paraId="07BA9C35" w14:textId="5E0F082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2A902652" w:rsidP="7A3A2154" w:rsidRDefault="2A902652" w14:paraId="424FD47A" w14:textId="499E81DF">
      <w:pPr>
        <w:pStyle w:val="ListParagraph"/>
        <w:numPr>
          <w:ilvl w:val="0"/>
          <w:numId w:val="9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Then saved this R script from my local </w:t>
      </w:r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macbook</w:t>
      </w:r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application to HPC enviroment</w:t>
      </w:r>
    </w:p>
    <w:p w:rsidR="2A902652" w:rsidRDefault="2A902652" w14:paraId="2070FE00" w14:textId="76701EBC"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bash</w:t>
      </w:r>
    </w:p>
    <w:p w:rsidR="2A902652" w:rsidP="7A3A2154" w:rsidRDefault="2A902652" w14:paraId="0C18B96F" w14:textId="29E69AA6">
      <w:pPr>
        <w:bidi w:val="0"/>
        <w:rPr>
          <w:rFonts w:ascii="Calibri" w:hAnsi="Calibri" w:eastAsia="Calibri" w:cs="Calibri"/>
          <w:color w:val="auto"/>
          <w:sz w:val="24"/>
          <w:szCs w:val="24"/>
        </w:rPr>
      </w:pPr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palomagarcia@MacBook-Air-535 ~ % scp ~/Desktop/Chiu\ Lab\ MSc\ Thesis/rsv_star_expression_analysis_split_portable.R </w:t>
      </w:r>
      <w:hyperlink r:id="Rbddaa9a1429640fe">
        <w:r w:rsidRPr="7A3A2154" w:rsidR="2A90265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color w:val="auto"/>
            <w:sz w:val="24"/>
            <w:szCs w:val="24"/>
            <w:lang w:val="en-US"/>
          </w:rPr>
          <w:t>pdg25@login-c.cx3.hpc.ic.ac.uk:/rds/general/user/pdg25/ephemeral/</w:t>
        </w:r>
      </w:hyperlink>
    </w:p>
    <w:p w:rsidR="2A902652" w:rsidP="7A3A2154" w:rsidRDefault="2A902652" w14:paraId="32058B0C" w14:textId="470D0650">
      <w:pPr>
        <w:pStyle w:val="ListParagraph"/>
        <w:numPr>
          <w:ilvl w:val="0"/>
          <w:numId w:val="9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Then ran this script in my HPC conda environment: </w:t>
      </w:r>
    </w:p>
    <w:p w:rsidR="7A3A2154" w:rsidP="7A3A2154" w:rsidRDefault="7A3A2154" w14:paraId="4037A919" w14:textId="2E6275CA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2A902652" w:rsidP="7A3A2154" w:rsidRDefault="2A902652" w14:paraId="0ED9D910" w14:textId="4716FBBC">
      <w:pPr>
        <w:pStyle w:val="Normal"/>
      </w:pPr>
      <w:r w:rsidRPr="7A3A2154" w:rsidR="2A9026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</w:t>
      </w:r>
    </w:p>
    <w:p w:rsidR="2A902652" w:rsidP="7A3A2154" w:rsidRDefault="2A902652" w14:paraId="7CCAB1E1" w14:textId="416303D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6C9F4948" w:rsidR="0DAF2F1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(rsv_transcriptomics) [pdg25@login-c ephemeral]$ Rscript /rds/general/user/pdg25/ephemeral/rsv_star_expression_analysis_split_portable.R</w:t>
      </w:r>
    </w:p>
    <w:p w:rsidR="7A3A2154" w:rsidP="6C9F4948" w:rsidRDefault="7A3A2154" w14:paraId="3B53006E" w14:textId="47826223">
      <w:pPr>
        <w:pStyle w:val="Heading1"/>
      </w:pPr>
      <w:r w:rsidR="276CF18D">
        <w:rPr/>
        <w:t xml:space="preserve">Transcriptomics Optimisation July 15th, 2026 </w:t>
      </w:r>
    </w:p>
    <w:p w:rsidR="7A3A2154" w:rsidP="6C9F4948" w:rsidRDefault="7A3A2154" w14:paraId="6B263232" w14:textId="77777777">
      <w:pPr>
        <w:pStyle w:val="ListBullet"/>
        <w:numPr>
          <w:ilvl w:val="0"/>
          <w:numId w:val="0"/>
        </w:numPr>
        <w:ind w:left="432" w:hanging="432"/>
        <w:rPr>
          <w:b w:val="1"/>
          <w:bCs w:val="1"/>
        </w:rPr>
      </w:pPr>
      <w:r w:rsidRPr="6C9F4948" w:rsidR="276CF18D">
        <w:rPr>
          <w:b w:val="1"/>
          <w:bCs w:val="1"/>
        </w:rPr>
        <w:t>ssh pdg25@login.cx3.hpc.imperial.ac.uk</w:t>
      </w:r>
    </w:p>
    <w:p w:rsidR="7A3A2154" w:rsidP="6C9F4948" w:rsidRDefault="7A3A2154" w14:paraId="2154A557" w14:textId="19617107">
      <w:pPr>
        <w:pStyle w:val="ListParagraph"/>
        <w:numPr>
          <w:ilvl w:val="0"/>
          <w:numId w:val="97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After discussion with Madhi this morning, decided to assess the correlational strength between the Bowtie2 and STAR analysis matrixes</w:t>
      </w:r>
    </w:p>
    <w:p w:rsidR="276CF18D" w:rsidP="6C9F4948" w:rsidRDefault="276CF18D" w14:paraId="11B3551D" w14:textId="3E50C228">
      <w:pPr>
        <w:pStyle w:val="ListParagraph"/>
        <w:numPr>
          <w:ilvl w:val="0"/>
          <w:numId w:val="97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</w:t>
      </w: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 ran this R script saved on my HPC</w:t>
      </w:r>
    </w:p>
    <w:p w:rsidR="276CF18D" w:rsidP="6C9F4948" w:rsidRDefault="276CF18D" w14:paraId="1870D1C4" w14:textId="09A029F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suppressPackageStartupMessages({</w:t>
      </w:r>
    </w:p>
    <w:p w:rsidR="276CF18D" w:rsidP="6C9F4948" w:rsidRDefault="276CF18D" w14:paraId="4EF96D28" w14:textId="52D0ABD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library(tidyverse)</w:t>
      </w:r>
    </w:p>
    <w:p w:rsidR="276CF18D" w:rsidP="6C9F4948" w:rsidRDefault="276CF18D" w14:paraId="3634440D" w14:textId="010A504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library(pheatmap)</w:t>
      </w:r>
    </w:p>
    <w:p w:rsidR="276CF18D" w:rsidP="6C9F4948" w:rsidRDefault="276CF18D" w14:paraId="7C938FE3" w14:textId="1711CCC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library(ggrepel)</w:t>
      </w:r>
    </w:p>
    <w:p w:rsidR="276CF18D" w:rsidP="6C9F4948" w:rsidRDefault="276CF18D" w14:paraId="12ADCCBD" w14:textId="334A778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})</w:t>
      </w:r>
    </w:p>
    <w:p w:rsidR="276CF18D" w:rsidP="6C9F4948" w:rsidRDefault="276CF18D" w14:paraId="29B42929" w14:textId="34121C6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6C66AF4" w14:textId="463B929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=========================================================</w:t>
      </w:r>
    </w:p>
    <w:p w:rsidR="276CF18D" w:rsidP="6C9F4948" w:rsidRDefault="276CF18D" w14:paraId="111EA125" w14:textId="390D3EA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Bowtie2 vs STAR RSV count correlation analysis</w:t>
      </w:r>
    </w:p>
    <w:p w:rsidR="276CF18D" w:rsidP="6C9F4948" w:rsidRDefault="276CF18D" w14:paraId="3CF7CDB6" w14:textId="1554B99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---------------------------------------------------------</w:t>
      </w:r>
    </w:p>
    <w:p w:rsidR="276CF18D" w:rsidP="6C9F4948" w:rsidRDefault="276CF18D" w14:paraId="1305685C" w14:textId="39CC0F3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Purpose:</w:t>
      </w:r>
    </w:p>
    <w:p w:rsidR="276CF18D" w:rsidP="6C9F4948" w:rsidRDefault="276CF18D" w14:paraId="6C22E7A8" w14:textId="0F04F01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Read Bowtie2- and STAR-derived RSV count matrices</w:t>
      </w:r>
    </w:p>
    <w:p w:rsidR="276CF18D" w:rsidP="6C9F4948" w:rsidRDefault="276CF18D" w14:paraId="671882CC" w14:textId="1D6B22F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Harmonize RSV gene names across methods</w:t>
      </w:r>
    </w:p>
    <w:p w:rsidR="276CF18D" w:rsidP="6C9F4948" w:rsidRDefault="276CF18D" w14:paraId="09CD393D" w14:textId="3FA9A20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Identify common genes and common samples</w:t>
      </w:r>
    </w:p>
    <w:p w:rsidR="276CF18D" w:rsidP="6C9F4948" w:rsidRDefault="276CF18D" w14:paraId="1884A124" w14:textId="4477FA5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Compare total viral counts per sample</w:t>
      </w:r>
    </w:p>
    <w:p w:rsidR="276CF18D" w:rsidP="6C9F4948" w:rsidRDefault="276CF18D" w14:paraId="62E15EBB" w14:textId="235AC40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Compare per-gene counts across samples</w:t>
      </w:r>
    </w:p>
    <w:p w:rsidR="276CF18D" w:rsidP="6C9F4948" w:rsidRDefault="276CF18D" w14:paraId="439A0C4E" w14:textId="3580649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Compute overall matrix correlation</w:t>
      </w:r>
    </w:p>
    <w:p w:rsidR="276CF18D" w:rsidP="6C9F4948" w:rsidRDefault="276CF18D" w14:paraId="0EA766E2" w14:textId="3EB5A83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- Generate scatterplots, summary tables, and a heatmap</w:t>
      </w:r>
    </w:p>
    <w:p w:rsidR="276CF18D" w:rsidP="6C9F4948" w:rsidRDefault="276CF18D" w14:paraId="738DCCC7" w14:textId="2021A93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</w:t>
      </w:r>
    </w:p>
    <w:p w:rsidR="276CF18D" w:rsidP="6C9F4948" w:rsidRDefault="276CF18D" w14:paraId="42104BC7" w14:textId="4E60F15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Date: 2026-07-15</w:t>
      </w:r>
    </w:p>
    <w:p w:rsidR="276CF18D" w:rsidP="6C9F4948" w:rsidRDefault="276CF18D" w14:paraId="79B9B507" w14:textId="4535DA0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=========================================================</w:t>
      </w:r>
    </w:p>
    <w:p w:rsidR="276CF18D" w:rsidP="6C9F4948" w:rsidRDefault="276CF18D" w14:paraId="0113F7A4" w14:textId="1251FAE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491E72F4" w14:textId="734CDCD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3B95C5CF" w14:textId="613BB93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0: USER CONFIGURATION</w:t>
      </w:r>
    </w:p>
    <w:p w:rsidR="276CF18D" w:rsidP="6C9F4948" w:rsidRDefault="276CF18D" w14:paraId="235397B1" w14:textId="7DC02C4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5CB8E4B1" w14:textId="6D18A62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running_local &lt;- FALSE</w:t>
      </w:r>
    </w:p>
    <w:p w:rsidR="276CF18D" w:rsidP="6C9F4948" w:rsidRDefault="276CF18D" w14:paraId="305E05C6" w14:textId="1CEDB4F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02DE98AF" w14:textId="61CCA67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hpc_base_dir &lt;- "/rds/general/user/pdg25/ephemeral"</w:t>
      </w:r>
    </w:p>
    <w:p w:rsidR="276CF18D" w:rsidP="6C9F4948" w:rsidRDefault="276CF18D" w14:paraId="46CF416B" w14:textId="5EC4D3B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local_base_dir &lt;- "~/Desktop/rsv_project"</w:t>
      </w:r>
    </w:p>
    <w:p w:rsidR="276CF18D" w:rsidP="6C9F4948" w:rsidRDefault="276CF18D" w14:paraId="6E817C03" w14:textId="1C06923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base_dir &lt;- if (running_local) path.expand(local_base_dir) else hpc_base_dir</w:t>
      </w:r>
    </w:p>
    <w:p w:rsidR="276CF18D" w:rsidP="6C9F4948" w:rsidRDefault="276CF18D" w14:paraId="4762ABF0" w14:textId="6984022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1125C019" w14:textId="6FAA65B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bowtie2_counts_file &lt;- file.path(base_dir, "counts_rsv_bowtie2", "rsv_featurecounts_product.txt")</w:t>
      </w:r>
    </w:p>
    <w:p w:rsidR="276CF18D" w:rsidP="6C9F4948" w:rsidRDefault="276CF18D" w14:paraId="57CABDB0" w14:textId="799D49A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star_counts_file &lt;- file.path(base_dir, "counts_rsv_star", "RSV_gene_counts_matrix.tsv")</w:t>
      </w:r>
    </w:p>
    <w:p w:rsidR="276CF18D" w:rsidP="6C9F4948" w:rsidRDefault="276CF18D" w14:paraId="576150B4" w14:textId="52E2932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outdir &lt;- file.path(base_dir, "counts_comparison", "bowtie2_vs_star")</w:t>
      </w:r>
    </w:p>
    <w:p w:rsidR="276CF18D" w:rsidP="6C9F4948" w:rsidRDefault="276CF18D" w14:paraId="6D67ECDA" w14:textId="44D9DFB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06218EE6" w14:textId="670AC92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dir.create(outdir, recursive = TRUE, showWarnings = FALSE)</w:t>
      </w:r>
    </w:p>
    <w:p w:rsidR="276CF18D" w:rsidP="6C9F4948" w:rsidRDefault="276CF18D" w14:paraId="673A4EFC" w14:textId="54604A3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plots_dir &lt;- file.path(outdir, "plots")</w:t>
      </w:r>
    </w:p>
    <w:p w:rsidR="276CF18D" w:rsidP="6C9F4948" w:rsidRDefault="276CF18D" w14:paraId="422FBC74" w14:textId="62F8816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tables_dir &lt;- file.path(outdir, "tables")</w:t>
      </w:r>
    </w:p>
    <w:p w:rsidR="276CF18D" w:rsidP="6C9F4948" w:rsidRDefault="276CF18D" w14:paraId="3B68EC46" w14:textId="35DB1E0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audit_dir &lt;- file.path(outdir, "audit")</w:t>
      </w:r>
    </w:p>
    <w:p w:rsidR="276CF18D" w:rsidP="6C9F4948" w:rsidRDefault="276CF18D" w14:paraId="52431E0A" w14:textId="06005B2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dir.create(plots_dir, recursive = TRUE, showWarnings = FALSE)</w:t>
      </w:r>
    </w:p>
    <w:p w:rsidR="276CF18D" w:rsidP="6C9F4948" w:rsidRDefault="276CF18D" w14:paraId="36AE5131" w14:textId="226A983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dir.create(tables_dir, recursive = TRUE, showWarnings = FALSE)</w:t>
      </w:r>
    </w:p>
    <w:p w:rsidR="276CF18D" w:rsidP="6C9F4948" w:rsidRDefault="276CF18D" w14:paraId="36B16981" w14:textId="314A93F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dir.create(audit_dir, recursive = TRUE, showWarnings = FALSE)</w:t>
      </w:r>
    </w:p>
    <w:p w:rsidR="276CF18D" w:rsidP="6C9F4948" w:rsidRDefault="276CF18D" w14:paraId="1B920F1C" w14:textId="60F1E77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9426498" w14:textId="004B083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message("Base directory: ", base_dir)</w:t>
      </w:r>
    </w:p>
    <w:p w:rsidR="276CF18D" w:rsidP="6C9F4948" w:rsidRDefault="276CF18D" w14:paraId="20EE9CD4" w14:textId="7158107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message("Bowtie2 counts file: ", bowtie2_counts_file)</w:t>
      </w:r>
    </w:p>
    <w:p w:rsidR="276CF18D" w:rsidP="6C9F4948" w:rsidRDefault="276CF18D" w14:paraId="272B256C" w14:textId="27E70B0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message("STAR counts file: ", star_counts_file)</w:t>
      </w:r>
    </w:p>
    <w:p w:rsidR="276CF18D" w:rsidP="6C9F4948" w:rsidRDefault="276CF18D" w14:paraId="785FB77F" w14:textId="6375E29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message("Output directory: ", outdir)</w:t>
      </w:r>
    </w:p>
    <w:p w:rsidR="276CF18D" w:rsidP="6C9F4948" w:rsidRDefault="276CF18D" w14:paraId="28FB0C0F" w14:textId="0C08D96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EA9BBED" w14:textId="5B8F06E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(!file.exists(bowtie2_counts_file)) {</w:t>
      </w:r>
    </w:p>
    <w:p w:rsidR="276CF18D" w:rsidP="6C9F4948" w:rsidRDefault="276CF18D" w14:paraId="7AF77993" w14:textId="6E451B1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stop("Bowtie2 counts file not found: ", bowtie2_counts_file)</w:t>
      </w:r>
    </w:p>
    <w:p w:rsidR="276CF18D" w:rsidP="6C9F4948" w:rsidRDefault="276CF18D" w14:paraId="56EABA0B" w14:textId="121E017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276CF18D" w:rsidP="6C9F4948" w:rsidRDefault="276CF18D" w14:paraId="60D109B5" w14:textId="10E6F2B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(!file.exists(star_counts_file)) {</w:t>
      </w:r>
    </w:p>
    <w:p w:rsidR="276CF18D" w:rsidP="6C9F4948" w:rsidRDefault="276CF18D" w14:paraId="6AD61E3D" w14:textId="2ECDF05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stop("STAR counts file not found: ", star_counts_file)</w:t>
      </w:r>
    </w:p>
    <w:p w:rsidR="276CF18D" w:rsidP="6C9F4948" w:rsidRDefault="276CF18D" w14:paraId="0125D51D" w14:textId="4171C89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276CF18D" w:rsidP="6C9F4948" w:rsidRDefault="276CF18D" w14:paraId="45047219" w14:textId="55B769C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9129150" w14:textId="5FBAA30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3F7EF661" w14:textId="7762CFC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1: STAR ID -&gt; PRODUCT MAP</w:t>
      </w:r>
    </w:p>
    <w:p w:rsidR="276CF18D" w:rsidP="6C9F4948" w:rsidRDefault="276CF18D" w14:paraId="413B6697" w14:textId="5928350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2BAD5FFA" w14:textId="4755DF7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gene_map &lt;- tribble(</w:t>
      </w:r>
    </w:p>
    <w:p w:rsidR="276CF18D" w:rsidP="6C9F4948" w:rsidRDefault="276CF18D" w14:paraId="4D016C50" w14:textId="646A401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~Geneid,       ~gene_name,</w:t>
      </w:r>
    </w:p>
    <w:p w:rsidR="276CF18D" w:rsidP="6C9F4948" w:rsidRDefault="276CF18D" w14:paraId="5C9ABA08" w14:textId="1EA8A7F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"AIY60636.1", "nonstructural protein 1",</w:t>
      </w:r>
    </w:p>
    <w:p w:rsidR="276CF18D" w:rsidP="6C9F4948" w:rsidRDefault="276CF18D" w14:paraId="4297437A" w14:textId="0EEB3F2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"AIY60634.1", "nonstructural protein 2",</w:t>
      </w:r>
    </w:p>
    <w:p w:rsidR="276CF18D" w:rsidP="6C9F4948" w:rsidRDefault="276CF18D" w14:paraId="6D741ABD" w14:textId="349A0F1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"AIY60635.1", "nucleoprotein",</w:t>
      </w:r>
    </w:p>
    <w:p w:rsidR="276CF18D" w:rsidP="6C9F4948" w:rsidRDefault="276CF18D" w14:paraId="22ACAD7A" w14:textId="3D236CA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"AIY60637.1", "phosphoprotein",</w:t>
      </w:r>
    </w:p>
    <w:p w:rsidR="276CF18D" w:rsidP="6C9F4948" w:rsidRDefault="276CF18D" w14:paraId="79EBA347" w14:textId="613A8E9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"AIY60638.1", "matrix protein",</w:t>
      </w:r>
    </w:p>
    <w:p w:rsidR="276CF18D" w:rsidP="6C9F4948" w:rsidRDefault="276CF18D" w14:paraId="5172DAFA" w14:textId="4C2A53F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"AIY60639.1", "small hydrophobic protein",</w:t>
      </w:r>
    </w:p>
    <w:p w:rsidR="276CF18D" w:rsidP="6C9F4948" w:rsidRDefault="276CF18D" w14:paraId="193D757A" w14:textId="7C0A9E1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"AIY60644.1", "attachment protein",</w:t>
      </w:r>
    </w:p>
    <w:p w:rsidR="276CF18D" w:rsidP="6C9F4948" w:rsidRDefault="276CF18D" w14:paraId="1F89B654" w14:textId="0B2503D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"AIY60640.1", "fusion protein",</w:t>
      </w:r>
    </w:p>
    <w:p w:rsidR="276CF18D" w:rsidP="6C9F4948" w:rsidRDefault="276CF18D" w14:paraId="04678CED" w14:textId="7473395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"AIY60641.1", "matrix protein 2-1",</w:t>
      </w:r>
    </w:p>
    <w:p w:rsidR="276CF18D" w:rsidP="6C9F4948" w:rsidRDefault="276CF18D" w14:paraId="7147D510" w14:textId="5A3A7CA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"AIY60642.1", "matrix protein 2-2",</w:t>
      </w:r>
    </w:p>
    <w:p w:rsidR="276CF18D" w:rsidP="6C9F4948" w:rsidRDefault="276CF18D" w14:paraId="10A9D83F" w14:textId="22C3525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"AIY60643.1", "large protein"</w:t>
      </w:r>
    </w:p>
    <w:p w:rsidR="276CF18D" w:rsidP="6C9F4948" w:rsidRDefault="276CF18D" w14:paraId="1149542C" w14:textId="305FC49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1F7CDF98" w14:textId="24425CB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F9918DA" w14:textId="2017A50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693F12FD" w14:textId="2BC07D5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2: READ BOWTIE2 MATRIX</w:t>
      </w:r>
    </w:p>
    <w:p w:rsidR="276CF18D" w:rsidP="6C9F4948" w:rsidRDefault="276CF18D" w14:paraId="10BDC59E" w14:textId="7AE605E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610FEB81" w14:textId="4D8E745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bowtie2_raw &lt;- read.delim(</w:t>
      </w:r>
    </w:p>
    <w:p w:rsidR="276CF18D" w:rsidP="6C9F4948" w:rsidRDefault="276CF18D" w14:paraId="7A62CF54" w14:textId="155D5C0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bowtie2_counts_file,</w:t>
      </w:r>
    </w:p>
    <w:p w:rsidR="276CF18D" w:rsidP="6C9F4948" w:rsidRDefault="276CF18D" w14:paraId="79B13E3B" w14:textId="63DDECF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check.names = FALSE,</w:t>
      </w:r>
    </w:p>
    <w:p w:rsidR="276CF18D" w:rsidP="6C9F4948" w:rsidRDefault="276CF18D" w14:paraId="3F09F375" w14:textId="7CECD7A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comment.char = "#",</w:t>
      </w:r>
    </w:p>
    <w:p w:rsidR="276CF18D" w:rsidP="6C9F4948" w:rsidRDefault="276CF18D" w14:paraId="31380236" w14:textId="6E7C1A3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stringsAsFactors = FALSE</w:t>
      </w:r>
    </w:p>
    <w:p w:rsidR="276CF18D" w:rsidP="6C9F4948" w:rsidRDefault="276CF18D" w14:paraId="7B6FFBAD" w14:textId="043883C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4D4C111C" w14:textId="4D642F4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write.csv(bowtie2_raw, file.path(audit_dir, "bowtie2_raw_import.csv"), row.names = FALSE)</w:t>
      </w:r>
    </w:p>
    <w:p w:rsidR="276CF18D" w:rsidP="6C9F4948" w:rsidRDefault="276CF18D" w14:paraId="57499A8B" w14:textId="4715978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118AABA6" w14:textId="0BF0ABE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bowtie2_annot &lt;- bowtie2_raw[, 1:6, drop = FALSE]</w:t>
      </w:r>
    </w:p>
    <w:p w:rsidR="276CF18D" w:rsidP="6C9F4948" w:rsidRDefault="276CF18D" w14:paraId="2A9183D9" w14:textId="24E9FE9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bowtie2_counts &lt;- bowtie2_raw[, -(1:6), drop = FALSE]</w:t>
      </w:r>
    </w:p>
    <w:p w:rsidR="276CF18D" w:rsidP="6C9F4948" w:rsidRDefault="276CF18D" w14:paraId="12B9F7E1" w14:textId="762EC29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FE62DD0" w14:textId="164B123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bowtie2_mat &lt;- as.matrix(bowtie2_counts)</w:t>
      </w:r>
    </w:p>
    <w:p w:rsidR="276CF18D" w:rsidP="6C9F4948" w:rsidRDefault="276CF18D" w14:paraId="79A051AB" w14:textId="6215B02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rownames(bowtie2_mat) &lt;- trimws(as.character(bowtie2_raw$Geneid))</w:t>
      </w:r>
    </w:p>
    <w:p w:rsidR="276CF18D" w:rsidP="6C9F4948" w:rsidRDefault="276CF18D" w14:paraId="5A18D5D7" w14:textId="5AB4E52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storage.mode(bowtie2_mat) &lt;- "numeric"</w:t>
      </w:r>
    </w:p>
    <w:p w:rsidR="276CF18D" w:rsidP="6C9F4948" w:rsidRDefault="276CF18D" w14:paraId="4AB259B8" w14:textId="786C9CB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3F5AD94B" w14:textId="633FABE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colnames(bowtie2_mat) &lt;- basename(colnames(bowtie2_mat)) |&gt;</w:t>
      </w:r>
    </w:p>
    <w:p w:rsidR="276CF18D" w:rsidP="6C9F4948" w:rsidRDefault="276CF18D" w14:paraId="4E9E9896" w14:textId="7B79AFF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stringr::str_remove("\\.sorted\\.bam$")</w:t>
      </w:r>
    </w:p>
    <w:p w:rsidR="276CF18D" w:rsidP="6C9F4948" w:rsidRDefault="276CF18D" w14:paraId="27B9C6B9" w14:textId="30BDDFB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43760FD" w14:textId="4DB1459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write.csv(bowtie2_annot, file.path(audit_dir, "bowtie2_annotation_columns.csv"), row.names = FALSE)</w:t>
      </w:r>
    </w:p>
    <w:p w:rsidR="276CF18D" w:rsidP="6C9F4948" w:rsidRDefault="276CF18D" w14:paraId="366A2892" w14:textId="454E7BA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write.csv(bowtie2_mat, file.path(audit_dir, "bowtie2_count_matrix_cleaned.csv"))</w:t>
      </w:r>
    </w:p>
    <w:p w:rsidR="276CF18D" w:rsidP="6C9F4948" w:rsidRDefault="276CF18D" w14:paraId="49DE7410" w14:textId="4931C74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0E41F295" w14:textId="3C7E9AB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4C6533DA" w14:textId="40B6C36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3: READ STAR MATRIX</w:t>
      </w:r>
    </w:p>
    <w:p w:rsidR="276CF18D" w:rsidP="6C9F4948" w:rsidRDefault="276CF18D" w14:paraId="2A2D61BA" w14:textId="6ABBE0B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38F4DA7E" w14:textId="04BECF8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STAR matrix has an extra first column called row.names containing the AIY IDs,</w:t>
      </w:r>
    </w:p>
    <w:p w:rsidR="276CF18D" w:rsidP="6C9F4948" w:rsidRDefault="276CF18D" w14:paraId="5F02AACF" w14:textId="4738E66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and the second column called Gene containing the first sample counts.</w:t>
      </w:r>
    </w:p>
    <w:p w:rsidR="276CF18D" w:rsidP="6C9F4948" w:rsidRDefault="276CF18D" w14:paraId="65636E4F" w14:textId="6BD9271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star_raw &lt;- read.delim(</w:t>
      </w:r>
    </w:p>
    <w:p w:rsidR="276CF18D" w:rsidP="6C9F4948" w:rsidRDefault="276CF18D" w14:paraId="4BDB4EA2" w14:textId="0E2C7C0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star_counts_file,</w:t>
      </w:r>
    </w:p>
    <w:p w:rsidR="276CF18D" w:rsidP="6C9F4948" w:rsidRDefault="276CF18D" w14:paraId="34C63C39" w14:textId="2A06A34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check.names = FALSE,</w:t>
      </w:r>
    </w:p>
    <w:p w:rsidR="276CF18D" w:rsidP="6C9F4948" w:rsidRDefault="276CF18D" w14:paraId="2B5E0C7D" w14:textId="2F55BD0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comment.char = "",</w:t>
      </w:r>
    </w:p>
    <w:p w:rsidR="276CF18D" w:rsidP="6C9F4948" w:rsidRDefault="276CF18D" w14:paraId="146E0CDD" w14:textId="06B1480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stringsAsFactors = FALSE,</w:t>
      </w:r>
    </w:p>
    <w:p w:rsidR="276CF18D" w:rsidP="6C9F4948" w:rsidRDefault="276CF18D" w14:paraId="1EA50873" w14:textId="66A7561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row.names = NULL</w:t>
      </w:r>
    </w:p>
    <w:p w:rsidR="276CF18D" w:rsidP="6C9F4948" w:rsidRDefault="276CF18D" w14:paraId="2B019735" w14:textId="294C3A0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644831F0" w14:textId="46AB1AD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write.csv(star_raw, file.path(audit_dir, "star_raw_import.csv"), row.names = FALSE)</w:t>
      </w:r>
    </w:p>
    <w:p w:rsidR="276CF18D" w:rsidP="6C9F4948" w:rsidRDefault="276CF18D" w14:paraId="2C99730C" w14:textId="2B1F773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73ED61E0" w14:textId="4B7F682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(!("row.names" %in% colnames(star_raw))) {</w:t>
      </w:r>
    </w:p>
    <w:p w:rsidR="276CF18D" w:rsidP="6C9F4948" w:rsidRDefault="276CF18D" w14:paraId="4FD6868B" w14:textId="7DF790F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stop("Expected STAR matrix to contain a first column named 'row.names' with gene IDs")</w:t>
      </w:r>
    </w:p>
    <w:p w:rsidR="276CF18D" w:rsidP="6C9F4948" w:rsidRDefault="276CF18D" w14:paraId="028FA903" w14:textId="1CE257C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276CF18D" w:rsidP="6C9F4948" w:rsidRDefault="276CF18D" w14:paraId="4E53CFC3" w14:textId="5E57AE7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0A43723" w14:textId="1720F88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star_gene_ids &lt;- trimws(as.character(star_raw[["row.names"]]))</w:t>
      </w:r>
    </w:p>
    <w:p w:rsidR="276CF18D" w:rsidP="6C9F4948" w:rsidRDefault="276CF18D" w14:paraId="0ADB45C8" w14:textId="0382508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star_counts &lt;- star_raw[, setdiff(colnames(star_raw), "row.names"), drop = FALSE]</w:t>
      </w:r>
    </w:p>
    <w:p w:rsidR="276CF18D" w:rsidP="6C9F4948" w:rsidRDefault="276CF18D" w14:paraId="6F753898" w14:textId="7DB9C61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0B2D6A3D" w14:textId="2C96118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star_annotation &lt;- data.frame(Geneid = star_gene_ids, stringsAsFactors = FALSE) |&gt;</w:t>
      </w:r>
    </w:p>
    <w:p w:rsidR="276CF18D" w:rsidP="6C9F4948" w:rsidRDefault="276CF18D" w14:paraId="3951B2C5" w14:textId="1D83901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left_join(gene_map, by = "Geneid") |&gt;</w:t>
      </w:r>
    </w:p>
    <w:p w:rsidR="276CF18D" w:rsidP="6C9F4948" w:rsidRDefault="276CF18D" w14:paraId="07329AD7" w14:textId="471AE2B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mutate(gene_name = ifelse(is.na(gene_name), Geneid, gene_name))</w:t>
      </w:r>
    </w:p>
    <w:p w:rsidR="276CF18D" w:rsidP="6C9F4948" w:rsidRDefault="276CF18D" w14:paraId="6536652F" w14:textId="64E0212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B7A1C89" w14:textId="26BD748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star_mat &lt;- as.matrix(star_counts)</w:t>
      </w:r>
    </w:p>
    <w:p w:rsidR="276CF18D" w:rsidP="6C9F4948" w:rsidRDefault="276CF18D" w14:paraId="44898C0F" w14:textId="06DAE52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rownames(star_mat) &lt;- trimws(star_annotation$gene_name)</w:t>
      </w:r>
    </w:p>
    <w:p w:rsidR="276CF18D" w:rsidP="6C9F4948" w:rsidRDefault="276CF18D" w14:paraId="01D89832" w14:textId="56676C3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storage.mode(star_mat) &lt;- "numeric"</w:t>
      </w:r>
    </w:p>
    <w:p w:rsidR="276CF18D" w:rsidP="6C9F4948" w:rsidRDefault="276CF18D" w14:paraId="5CE7075E" w14:textId="2E97AD5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1AE367C5" w14:textId="6C2A81D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write.csv(star_annotation, file.path(audit_dir, "star_gene_mapping.csv"), row.names = FALSE)</w:t>
      </w:r>
    </w:p>
    <w:p w:rsidR="276CF18D" w:rsidP="6C9F4948" w:rsidRDefault="276CF18D" w14:paraId="1662B219" w14:textId="68B554D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write.csv(star_mat, file.path(audit_dir, "star_count_matrix_cleaned.csv"))</w:t>
      </w:r>
    </w:p>
    <w:p w:rsidR="276CF18D" w:rsidP="6C9F4948" w:rsidRDefault="276CF18D" w14:paraId="00079100" w14:textId="6C69E99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33B16844" w14:textId="7042571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1D7224F9" w14:textId="58D628F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4: FIND COMMON GENES/SAMPLES</w:t>
      </w:r>
    </w:p>
    <w:p w:rsidR="276CF18D" w:rsidP="6C9F4948" w:rsidRDefault="276CF18D" w14:paraId="5E534CD8" w14:textId="1CCBD98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189DC4B1" w14:textId="6B9AA11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common_genes &lt;- intersect(rownames(bowtie2_mat), rownames(star_mat))</w:t>
      </w:r>
    </w:p>
    <w:p w:rsidR="276CF18D" w:rsidP="6C9F4948" w:rsidRDefault="276CF18D" w14:paraId="0FC8823E" w14:textId="317F456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common_samples &lt;- intersect(colnames(bowtie2_mat), colnames(star_mat))</w:t>
      </w:r>
    </w:p>
    <w:p w:rsidR="276CF18D" w:rsidP="6C9F4948" w:rsidRDefault="276CF18D" w14:paraId="6057ED38" w14:textId="0C206C1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768B56ED" w14:textId="6047537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(length(common_genes) == 0) {</w:t>
      </w:r>
    </w:p>
    <w:p w:rsidR="276CF18D" w:rsidP="6C9F4948" w:rsidRDefault="276CF18D" w14:paraId="0CADD939" w14:textId="1B5F434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stop("No common genes found between Bowtie2 and STAR matrices")</w:t>
      </w:r>
    </w:p>
    <w:p w:rsidR="276CF18D" w:rsidP="6C9F4948" w:rsidRDefault="276CF18D" w14:paraId="23096A4D" w14:textId="7C0A1CE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276CF18D" w:rsidP="6C9F4948" w:rsidRDefault="276CF18D" w14:paraId="6DEF05BA" w14:textId="402BCC1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(length(common_samples) == 0) {</w:t>
      </w:r>
    </w:p>
    <w:p w:rsidR="276CF18D" w:rsidP="6C9F4948" w:rsidRDefault="276CF18D" w14:paraId="715EAB6A" w14:textId="0F43C76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stop("No common samples found between Bowtie2 and STAR matrices")</w:t>
      </w:r>
    </w:p>
    <w:p w:rsidR="276CF18D" w:rsidP="6C9F4948" w:rsidRDefault="276CF18D" w14:paraId="1BCEB234" w14:textId="1F1C7B7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276CF18D" w:rsidP="6C9F4948" w:rsidRDefault="276CF18D" w14:paraId="69A85BEA" w14:textId="1C69032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4AF85D2F" w14:textId="7D53A87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bowtie2_common &lt;- bowtie2_mat[common_genes, common_samples, drop = FALSE]</w:t>
      </w:r>
    </w:p>
    <w:p w:rsidR="276CF18D" w:rsidP="6C9F4948" w:rsidRDefault="276CF18D" w14:paraId="3FD473C7" w14:textId="2335C70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star_common &lt;- star_mat[common_genes, common_samples, drop = FALSE]</w:t>
      </w:r>
    </w:p>
    <w:p w:rsidR="276CF18D" w:rsidP="6C9F4948" w:rsidRDefault="276CF18D" w14:paraId="558EF2FE" w14:textId="74DB8EC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33D101A1" w14:textId="1B74161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enforce same ordering explicitly</w:t>
      </w:r>
    </w:p>
    <w:p w:rsidR="276CF18D" w:rsidP="6C9F4948" w:rsidRDefault="276CF18D" w14:paraId="57011D12" w14:textId="4F8B336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bowtie2_common &lt;- bowtie2_common[sort(rownames(bowtie2_common)), sort(colnames(bowtie2_common)), drop = FALSE]</w:t>
      </w:r>
    </w:p>
    <w:p w:rsidR="276CF18D" w:rsidP="6C9F4948" w:rsidRDefault="276CF18D" w14:paraId="2758F354" w14:textId="5AD472C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star_common &lt;- star_common[rownames(bowtie2_common), colnames(bowtie2_common), drop = FALSE]</w:t>
      </w:r>
    </w:p>
    <w:p w:rsidR="276CF18D" w:rsidP="6C9F4948" w:rsidRDefault="276CF18D" w14:paraId="4448D7FC" w14:textId="2A17744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AC9BD7D" w14:textId="59D8D2C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write.csv(data.frame(common_genes = rownames(bowtie2_common)), file.path(audit_dir, "common_genes.csv"), row.names = FALSE)</w:t>
      </w:r>
    </w:p>
    <w:p w:rsidR="276CF18D" w:rsidP="6C9F4948" w:rsidRDefault="276CF18D" w14:paraId="108C6E11" w14:textId="5251344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write.csv(data.frame(common_samples = colnames(bowtie2_common)), file.path(audit_dir, "common_samples.csv"), row.names = FALSE)</w:t>
      </w:r>
    </w:p>
    <w:p w:rsidR="276CF18D" w:rsidP="6C9F4948" w:rsidRDefault="276CF18D" w14:paraId="4520C3E4" w14:textId="70C303A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write.csv(bowtie2_common, file.path(tables_dir, "bowtie2_common_matrix.csv"))</w:t>
      </w:r>
    </w:p>
    <w:p w:rsidR="276CF18D" w:rsidP="6C9F4948" w:rsidRDefault="276CF18D" w14:paraId="77680767" w14:textId="5FD62B7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write.csv(star_common, file.path(tables_dir, "star_common_matrix.csv"))</w:t>
      </w:r>
    </w:p>
    <w:p w:rsidR="276CF18D" w:rsidP="6C9F4948" w:rsidRDefault="276CF18D" w14:paraId="37BBEEE1" w14:textId="02360C4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42630A11" w14:textId="529DE4F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message("Common genes: ", nrow(bowtie2_common))</w:t>
      </w:r>
    </w:p>
    <w:p w:rsidR="276CF18D" w:rsidP="6C9F4948" w:rsidRDefault="276CF18D" w14:paraId="7E792DBB" w14:textId="055B78B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message("Common samples: ", ncol(bowtie2_common))</w:t>
      </w:r>
    </w:p>
    <w:p w:rsidR="276CF18D" w:rsidP="6C9F4948" w:rsidRDefault="276CF18D" w14:paraId="1CD5C380" w14:textId="026EDCA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11AA77D4" w14:textId="3A4CDE5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29874672" w14:textId="3564BC9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5: PER-SAMPLE TOTAL COUNT CORRELATION</w:t>
      </w:r>
    </w:p>
    <w:p w:rsidR="276CF18D" w:rsidP="6C9F4948" w:rsidRDefault="276CF18D" w14:paraId="54E3140D" w14:textId="23BDBE8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731DF506" w14:textId="6C3B5CA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bowtie2_totals &lt;- colSums(bowtie2_common)</w:t>
      </w:r>
    </w:p>
    <w:p w:rsidR="276CF18D" w:rsidP="6C9F4948" w:rsidRDefault="276CF18D" w14:paraId="7BC544F2" w14:textId="4CEF3DF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star_totals &lt;- colSums(star_common)</w:t>
      </w:r>
    </w:p>
    <w:p w:rsidR="276CF18D" w:rsidP="6C9F4948" w:rsidRDefault="276CF18D" w14:paraId="2B160837" w14:textId="289CB11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402DC180" w14:textId="3973C22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total_df &lt;- tibble(</w:t>
      </w:r>
    </w:p>
    <w:p w:rsidR="276CF18D" w:rsidP="6C9F4948" w:rsidRDefault="276CF18D" w14:paraId="76329FB0" w14:textId="2032034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sample = names(bowtie2_totals),</w:t>
      </w:r>
    </w:p>
    <w:p w:rsidR="276CF18D" w:rsidP="6C9F4948" w:rsidRDefault="276CF18D" w14:paraId="19C60B13" w14:textId="19C979A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bowtie2_total = as.numeric(bowtie2_totals),</w:t>
      </w:r>
    </w:p>
    <w:p w:rsidR="276CF18D" w:rsidP="6C9F4948" w:rsidRDefault="276CF18D" w14:paraId="73565DF0" w14:textId="347D0F5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star_total = as.numeric(star_totals)</w:t>
      </w:r>
    </w:p>
    <w:p w:rsidR="276CF18D" w:rsidP="6C9F4948" w:rsidRDefault="276CF18D" w14:paraId="5E40F21A" w14:textId="5F3E7AB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 |&gt;</w:t>
      </w:r>
    </w:p>
    <w:p w:rsidR="276CF18D" w:rsidP="6C9F4948" w:rsidRDefault="276CF18D" w14:paraId="1DC17BC4" w14:textId="0275DF3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mutate(</w:t>
      </w:r>
    </w:p>
    <w:p w:rsidR="276CF18D" w:rsidP="6C9F4948" w:rsidRDefault="276CF18D" w14:paraId="60685CE0" w14:textId="6E7D15A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log10_bowtie2_total = log10(bowtie2_total + 1),</w:t>
      </w:r>
    </w:p>
    <w:p w:rsidR="276CF18D" w:rsidP="6C9F4948" w:rsidRDefault="276CF18D" w14:paraId="62F1540E" w14:textId="0BFE8A9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log10_star_total = log10(star_total + 1)</w:t>
      </w:r>
    </w:p>
    <w:p w:rsidR="276CF18D" w:rsidP="6C9F4948" w:rsidRDefault="276CF18D" w14:paraId="0D0EF74F" w14:textId="1CE0B5F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)</w:t>
      </w:r>
    </w:p>
    <w:p w:rsidR="276CF18D" w:rsidP="6C9F4948" w:rsidRDefault="276CF18D" w14:paraId="72F5EB8D" w14:textId="5E9E96B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37B009D3" w14:textId="40044BA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write.csv(total_df, file.path(tables_dir, "bowtie2_star_total_counts_per_sample.csv"), row.names = FALSE)</w:t>
      </w:r>
    </w:p>
    <w:p w:rsidR="276CF18D" w:rsidP="6C9F4948" w:rsidRDefault="276CF18D" w14:paraId="0C123A68" w14:textId="4C985C4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6AD8C8FF" w14:textId="3E0681D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pearson_total &lt;- cor(total_df$bowtie2_total, total_df$star_total, method = "pearson")</w:t>
      </w:r>
    </w:p>
    <w:p w:rsidR="276CF18D" w:rsidP="6C9F4948" w:rsidRDefault="276CF18D" w14:paraId="4E0AE9CA" w14:textId="223C0D9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spearman_total &lt;- cor(total_df$bowtie2_total, total_df$star_total, method = "spearman")</w:t>
      </w:r>
    </w:p>
    <w:p w:rsidR="276CF18D" w:rsidP="6C9F4948" w:rsidRDefault="276CF18D" w14:paraId="3611E54F" w14:textId="04F3C3D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3738D1EC" w14:textId="1FCF648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total_corr_summary &lt;- tibble(</w:t>
      </w:r>
    </w:p>
    <w:p w:rsidR="276CF18D" w:rsidP="6C9F4948" w:rsidRDefault="276CF18D" w14:paraId="5E0456CB" w14:textId="6100560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comparison = "per_sample_total_counts",</w:t>
      </w:r>
    </w:p>
    <w:p w:rsidR="276CF18D" w:rsidP="6C9F4948" w:rsidRDefault="276CF18D" w14:paraId="0F0C88F6" w14:textId="48B6005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pearson = pearson_total,</w:t>
      </w:r>
    </w:p>
    <w:p w:rsidR="276CF18D" w:rsidP="6C9F4948" w:rsidRDefault="276CF18D" w14:paraId="3ECDBFD6" w14:textId="5D34758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spearman = spearman_total,</w:t>
      </w:r>
    </w:p>
    <w:p w:rsidR="276CF18D" w:rsidP="6C9F4948" w:rsidRDefault="276CF18D" w14:paraId="07B02488" w14:textId="13696DF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n_samples = nrow(total_df)</w:t>
      </w:r>
    </w:p>
    <w:p w:rsidR="276CF18D" w:rsidP="6C9F4948" w:rsidRDefault="276CF18D" w14:paraId="34F41622" w14:textId="4B4E60D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363702BB" w14:textId="6B51FE3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write.csv(total_corr_summary, file.path(tables_dir, "bowtie2_star_total_count_correlation_summary.csv"), row.names = FALSE)</w:t>
      </w:r>
    </w:p>
    <w:p w:rsidR="276CF18D" w:rsidP="6C9F4948" w:rsidRDefault="276CF18D" w14:paraId="496B7633" w14:textId="0900E2C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15CEF9E9" w14:textId="077E087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p_total &lt;- ggplot(total_df, aes(x = bowtie2_total, y = star_total, label = sample)) +</w:t>
      </w:r>
    </w:p>
    <w:p w:rsidR="276CF18D" w:rsidP="6C9F4948" w:rsidRDefault="276CF18D" w14:paraId="3B8EE4C4" w14:textId="3B3632A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geom_point(size = 2.5, alpha = 0.8, color = "steelblue") +</w:t>
      </w:r>
    </w:p>
    <w:p w:rsidR="276CF18D" w:rsidP="6C9F4948" w:rsidRDefault="276CF18D" w14:paraId="13DED69D" w14:textId="042B8FD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geom_smooth(method = "lm", se = FALSE, color = "firebrick") +</w:t>
      </w:r>
    </w:p>
    <w:p w:rsidR="276CF18D" w:rsidP="6C9F4948" w:rsidRDefault="276CF18D" w14:paraId="3F099450" w14:textId="2FBD0E8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scale_x_continuous(trans = "log10") +</w:t>
      </w:r>
    </w:p>
    <w:p w:rsidR="276CF18D" w:rsidP="6C9F4948" w:rsidRDefault="276CF18D" w14:paraId="723F0619" w14:textId="4B44B08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scale_y_continuous(trans = "log10") +</w:t>
      </w:r>
    </w:p>
    <w:p w:rsidR="276CF18D" w:rsidP="6C9F4948" w:rsidRDefault="276CF18D" w14:paraId="3C7C65BE" w14:textId="0DF9D6F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theme_bw(base_size = 12) +</w:t>
      </w:r>
    </w:p>
    <w:p w:rsidR="276CF18D" w:rsidP="6C9F4948" w:rsidRDefault="276CF18D" w14:paraId="79A9208B" w14:textId="302A5E8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labs(</w:t>
      </w:r>
    </w:p>
    <w:p w:rsidR="276CF18D" w:rsidP="6C9F4948" w:rsidRDefault="276CF18D" w14:paraId="5F1FF95C" w14:textId="569BC36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title = "Bowtie2 vs STAR total RSV counts per sample",</w:t>
      </w:r>
    </w:p>
    <w:p w:rsidR="276CF18D" w:rsidP="6C9F4948" w:rsidRDefault="276CF18D" w14:paraId="38C9BFC2" w14:textId="312C281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subtitle = paste0("Pearson = ", round(pearson_total, 3), "; Spearman = ", round(spearman_total, 3)),</w:t>
      </w:r>
    </w:p>
    <w:p w:rsidR="276CF18D" w:rsidP="6C9F4948" w:rsidRDefault="276CF18D" w14:paraId="7F703CCC" w14:textId="46A4C6A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x = "Bowtie2 total RSV counts (log10 scale)",</w:t>
      </w:r>
    </w:p>
    <w:p w:rsidR="276CF18D" w:rsidP="6C9F4948" w:rsidRDefault="276CF18D" w14:paraId="0974ADAA" w14:textId="14E23D6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y = "STAR total RSV counts (log10 scale)"</w:t>
      </w:r>
    </w:p>
    <w:p w:rsidR="276CF18D" w:rsidP="6C9F4948" w:rsidRDefault="276CF18D" w14:paraId="1A93B95E" w14:textId="326FEB6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)</w:t>
      </w:r>
    </w:p>
    <w:p w:rsidR="276CF18D" w:rsidP="6C9F4948" w:rsidRDefault="276CF18D" w14:paraId="3F87A885" w14:textId="7EA4C7C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6FDC96F6" w14:textId="6B70073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ggsave(file.path(plots_dir, "bowtie2_vs_star_total_counts_scatter.png"), p_total, width = 8, height = 6)</w:t>
      </w:r>
    </w:p>
    <w:p w:rsidR="276CF18D" w:rsidP="6C9F4948" w:rsidRDefault="276CF18D" w14:paraId="110F3594" w14:textId="3C2EB93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5015C47" w14:textId="6D5B85F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p_total_labeled &lt;- p_total +</w:t>
      </w:r>
    </w:p>
    <w:p w:rsidR="276CF18D" w:rsidP="6C9F4948" w:rsidRDefault="276CF18D" w14:paraId="0FFCC6EC" w14:textId="692FA9C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ggrepel::geom_text_repel(size = 3, max.overlaps = 25)</w:t>
      </w:r>
    </w:p>
    <w:p w:rsidR="276CF18D" w:rsidP="6C9F4948" w:rsidRDefault="276CF18D" w14:paraId="50F6C784" w14:textId="764F7BF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0F19A6C2" w14:textId="0C72E59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ggsave(file.path(plots_dir, "bowtie2_vs_star_total_counts_scatter_labeled.png"), p_total_labeled, width = 9, height = 7)</w:t>
      </w:r>
    </w:p>
    <w:p w:rsidR="276CF18D" w:rsidP="6C9F4948" w:rsidRDefault="276CF18D" w14:paraId="2C9EED45" w14:textId="23B5D92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7B80F34F" w14:textId="6625E5D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2061CC12" w14:textId="518A2F5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6: PER-GENE CORRELATIONS ACROSS SAMPLES</w:t>
      </w:r>
    </w:p>
    <w:p w:rsidR="276CF18D" w:rsidP="6C9F4948" w:rsidRDefault="276CF18D" w14:paraId="239BA2D3" w14:textId="5958A83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776D2A25" w14:textId="73A9A37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gene_corr_df &lt;- tibble(</w:t>
      </w:r>
    </w:p>
    <w:p w:rsidR="276CF18D" w:rsidP="6C9F4948" w:rsidRDefault="276CF18D" w14:paraId="651DC1D2" w14:textId="0DBC728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gene = rownames(bowtie2_common),</w:t>
      </w:r>
    </w:p>
    <w:p w:rsidR="276CF18D" w:rsidP="6C9F4948" w:rsidRDefault="276CF18D" w14:paraId="6E9C02FC" w14:textId="14D4978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pearson = map_dbl(rownames(bowtie2_common), ~ cor(bowtie2_common[.x, ], star_common[.x, ], method = "pearson")),</w:t>
      </w:r>
    </w:p>
    <w:p w:rsidR="276CF18D" w:rsidP="6C9F4948" w:rsidRDefault="276CF18D" w14:paraId="78879E52" w14:textId="2E80D01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spearman = map_dbl(rownames(bowtie2_common), ~ cor(bowtie2_common[.x, ], star_common[.x, ], method = "spearman")),</w:t>
      </w:r>
    </w:p>
    <w:p w:rsidR="276CF18D" w:rsidP="6C9F4948" w:rsidRDefault="276CF18D" w14:paraId="072FAD5D" w14:textId="77DC19D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bowtie2_total = rowSums(bowtie2_common),</w:t>
      </w:r>
    </w:p>
    <w:p w:rsidR="276CF18D" w:rsidP="6C9F4948" w:rsidRDefault="276CF18D" w14:paraId="10BB7CEF" w14:textId="2CCA813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star_total = rowSums(star_common)</w:t>
      </w:r>
    </w:p>
    <w:p w:rsidR="276CF18D" w:rsidP="6C9F4948" w:rsidRDefault="276CF18D" w14:paraId="0B9F4A7C" w14:textId="4569FC1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2228FB18" w14:textId="7EC43FA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306BA21A" w14:textId="1EA30DA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write.csv(gene_corr_df, file.path(tables_dir, "bowtie2_star_gene_correlations.csv"), row.names = FALSE)</w:t>
      </w:r>
    </w:p>
    <w:p w:rsidR="276CF18D" w:rsidP="6C9F4948" w:rsidRDefault="276CF18D" w14:paraId="01589943" w14:textId="0F250FC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DCCCC98" w14:textId="03DC168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3D94E752" w14:textId="3AA5EE2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7: OVERALL MATRIX CORRELATION</w:t>
      </w:r>
    </w:p>
    <w:p w:rsidR="276CF18D" w:rsidP="6C9F4948" w:rsidRDefault="276CF18D" w14:paraId="32676225" w14:textId="3F7FE2D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0164502C" w14:textId="73EDECF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bowtie2_vec &lt;- as.numeric(bowtie2_common)</w:t>
      </w:r>
    </w:p>
    <w:p w:rsidR="276CF18D" w:rsidP="6C9F4948" w:rsidRDefault="276CF18D" w14:paraId="56432E56" w14:textId="28D4822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star_vec &lt;- as.numeric(star_common)</w:t>
      </w:r>
    </w:p>
    <w:p w:rsidR="276CF18D" w:rsidP="6C9F4948" w:rsidRDefault="276CF18D" w14:paraId="0D209C4A" w14:textId="0001A35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1A5A1FD7" w14:textId="5CC29C3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overall_corr_df &lt;- tibble(</w:t>
      </w:r>
    </w:p>
    <w:p w:rsidR="276CF18D" w:rsidP="6C9F4948" w:rsidRDefault="276CF18D" w14:paraId="4D46E566" w14:textId="1D6C059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comparison = c("overall_raw_counts", "overall_log2_counts_plus1"),</w:t>
      </w:r>
    </w:p>
    <w:p w:rsidR="276CF18D" w:rsidP="6C9F4948" w:rsidRDefault="276CF18D" w14:paraId="6A3BC8FC" w14:textId="45486CE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pearson = c(</w:t>
      </w:r>
    </w:p>
    <w:p w:rsidR="276CF18D" w:rsidP="6C9F4948" w:rsidRDefault="276CF18D" w14:paraId="2916A69C" w14:textId="22B2FCB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cor(bowtie2_vec, star_vec, method = "pearson"),</w:t>
      </w:r>
    </w:p>
    <w:p w:rsidR="276CF18D" w:rsidP="6C9F4948" w:rsidRDefault="276CF18D" w14:paraId="33AA8DC3" w14:textId="75863C6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cor(log2(bowtie2_vec + 1), log2(star_vec + 1), method = "pearson")</w:t>
      </w:r>
    </w:p>
    <w:p w:rsidR="276CF18D" w:rsidP="6C9F4948" w:rsidRDefault="276CF18D" w14:paraId="560B953A" w14:textId="3F219C6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),</w:t>
      </w:r>
    </w:p>
    <w:p w:rsidR="276CF18D" w:rsidP="6C9F4948" w:rsidRDefault="276CF18D" w14:paraId="1A2632E0" w14:textId="337B8AE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spearman = c(</w:t>
      </w:r>
    </w:p>
    <w:p w:rsidR="276CF18D" w:rsidP="6C9F4948" w:rsidRDefault="276CF18D" w14:paraId="76B86C77" w14:textId="6B17F7C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cor(bowtie2_vec, star_vec, method = "spearman"),</w:t>
      </w:r>
    </w:p>
    <w:p w:rsidR="276CF18D" w:rsidP="6C9F4948" w:rsidRDefault="276CF18D" w14:paraId="0872F227" w14:textId="1A1811C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cor(log2(bowtie2_vec + 1), log2(star_vec + 1), method = "spearman")</w:t>
      </w:r>
    </w:p>
    <w:p w:rsidR="276CF18D" w:rsidP="6C9F4948" w:rsidRDefault="276CF18D" w14:paraId="716932DE" w14:textId="65412C1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)</w:t>
      </w:r>
    </w:p>
    <w:p w:rsidR="276CF18D" w:rsidP="6C9F4948" w:rsidRDefault="276CF18D" w14:paraId="39AE2966" w14:textId="7CC00B7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03A4CD6F" w14:textId="0BEDD60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42D0DB42" w14:textId="3BC2B40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write.csv(overall_corr_df, file.path(tables_dir, "bowtie2_star_overall_matrix_correlations.csv"), row.names = FALSE)</w:t>
      </w:r>
    </w:p>
    <w:p w:rsidR="276CF18D" w:rsidP="6C9F4948" w:rsidRDefault="276CF18D" w14:paraId="0DB19824" w14:textId="797CF44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4F42AE2C" w14:textId="745D7E2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5EC06ADD" w14:textId="17F5166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8: FACETED PER-GENE SCATTERPLOT</w:t>
      </w:r>
    </w:p>
    <w:p w:rsidR="276CF18D" w:rsidP="6C9F4948" w:rsidRDefault="276CF18D" w14:paraId="548DF3CD" w14:textId="4CC4421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03015213" w14:textId="2602AF5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long_compare_df &lt;- tibble(</w:t>
      </w:r>
    </w:p>
    <w:p w:rsidR="276CF18D" w:rsidP="6C9F4948" w:rsidRDefault="276CF18D" w14:paraId="2CF2DDE2" w14:textId="6BD990F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gene = rep(rownames(bowtie2_common), each = ncol(bowtie2_common)),</w:t>
      </w:r>
    </w:p>
    <w:p w:rsidR="276CF18D" w:rsidP="6C9F4948" w:rsidRDefault="276CF18D" w14:paraId="2EBB05F7" w14:textId="2549606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sample = rep(colnames(bowtie2_common), times = nrow(bowtie2_common)),</w:t>
      </w:r>
    </w:p>
    <w:p w:rsidR="276CF18D" w:rsidP="6C9F4948" w:rsidRDefault="276CF18D" w14:paraId="3BE23B0F" w14:textId="6A8B914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bowtie2_count = as.numeric(t(bowtie2_common)),</w:t>
      </w:r>
    </w:p>
    <w:p w:rsidR="276CF18D" w:rsidP="6C9F4948" w:rsidRDefault="276CF18D" w14:paraId="5C6FF809" w14:textId="3492E2B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star_count = as.numeric(t(star_common))</w:t>
      </w:r>
    </w:p>
    <w:p w:rsidR="276CF18D" w:rsidP="6C9F4948" w:rsidRDefault="276CF18D" w14:paraId="2615C06C" w14:textId="6D6786B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5B8DCA50" w14:textId="2C9653B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09C06113" w14:textId="17B0FF8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p_gene_scatter &lt;- ggplot(long_compare_df, aes(x = bowtie2_count, y = star_count)) +</w:t>
      </w:r>
    </w:p>
    <w:p w:rsidR="276CF18D" w:rsidP="6C9F4948" w:rsidRDefault="276CF18D" w14:paraId="2DEF2040" w14:textId="09EF7FA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geom_point(alpha = 0.7, size = 1.8, color = "steelblue") +</w:t>
      </w:r>
    </w:p>
    <w:p w:rsidR="276CF18D" w:rsidP="6C9F4948" w:rsidRDefault="276CF18D" w14:paraId="578E2875" w14:textId="386CDB1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geom_smooth(method = "lm", se = FALSE, color = "firebrick", linewidth = 0.5) +</w:t>
      </w:r>
    </w:p>
    <w:p w:rsidR="276CF18D" w:rsidP="6C9F4948" w:rsidRDefault="276CF18D" w14:paraId="20C31FC8" w14:textId="080EE7D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scale_x_continuous(trans = "log10") +</w:t>
      </w:r>
    </w:p>
    <w:p w:rsidR="276CF18D" w:rsidP="6C9F4948" w:rsidRDefault="276CF18D" w14:paraId="128D8928" w14:textId="1A37092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scale_y_continuous(trans = "log10") +</w:t>
      </w:r>
    </w:p>
    <w:p w:rsidR="276CF18D" w:rsidP="6C9F4948" w:rsidRDefault="276CF18D" w14:paraId="1F9C9536" w14:textId="59E10E7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facet_wrap(~ gene, scales = "free") +</w:t>
      </w:r>
    </w:p>
    <w:p w:rsidR="276CF18D" w:rsidP="6C9F4948" w:rsidRDefault="276CF18D" w14:paraId="4156D1DB" w14:textId="12ADE2F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theme_bw(base_size = 10) +</w:t>
      </w:r>
    </w:p>
    <w:p w:rsidR="276CF18D" w:rsidP="6C9F4948" w:rsidRDefault="276CF18D" w14:paraId="56BBA7D7" w14:textId="66DE9E15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labs(</w:t>
      </w:r>
    </w:p>
    <w:p w:rsidR="276CF18D" w:rsidP="6C9F4948" w:rsidRDefault="276CF18D" w14:paraId="01434468" w14:textId="5C0BE40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title = "Bowtie2 vs STAR per-gene RSV counts across samples",</w:t>
      </w:r>
    </w:p>
    <w:p w:rsidR="276CF18D" w:rsidP="6C9F4948" w:rsidRDefault="276CF18D" w14:paraId="6C8A4E42" w14:textId="0283DD2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x = "Bowtie2 count (log10 scale)",</w:t>
      </w:r>
    </w:p>
    <w:p w:rsidR="276CF18D" w:rsidP="6C9F4948" w:rsidRDefault="276CF18D" w14:paraId="54788E81" w14:textId="6DB544B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y = "STAR count (log10 scale)"</w:t>
      </w:r>
    </w:p>
    <w:p w:rsidR="276CF18D" w:rsidP="6C9F4948" w:rsidRDefault="276CF18D" w14:paraId="6516BCCC" w14:textId="1161249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)</w:t>
      </w:r>
    </w:p>
    <w:p w:rsidR="276CF18D" w:rsidP="6C9F4948" w:rsidRDefault="276CF18D" w14:paraId="31343BD2" w14:textId="3FE64183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9BD364D" w14:textId="68F67AE7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ggsave(file.path(plots_dir, "bowtie2_vs_star_per_gene_scatter_faceted.png"), p_gene_scatter, width = 14, height = 8)</w:t>
      </w:r>
    </w:p>
    <w:p w:rsidR="276CF18D" w:rsidP="6C9F4948" w:rsidRDefault="276CF18D" w14:paraId="4A754BAD" w14:textId="1D1D9E4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60DA9400" w14:textId="70E26AA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3968CD7D" w14:textId="104D0BBF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9: HEATMAP OF LOG2 DIFFERENCES</w:t>
      </w:r>
    </w:p>
    <w:p w:rsidR="276CF18D" w:rsidP="6C9F4948" w:rsidRDefault="276CF18D" w14:paraId="1AAA726C" w14:textId="517A43D0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2E681096" w14:textId="7C7EF6C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log_diff_mat &lt;- log2(star_common + 1) - log2(bowtie2_common + 1)</w:t>
      </w:r>
    </w:p>
    <w:p w:rsidR="276CF18D" w:rsidP="6C9F4948" w:rsidRDefault="276CF18D" w14:paraId="115D5984" w14:textId="58F02B9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write.csv(log_diff_mat, file.path(tables_dir, "star_minus_bowtie2_log2_difference_matrix.csv"))</w:t>
      </w:r>
    </w:p>
    <w:p w:rsidR="276CF18D" w:rsidP="6C9F4948" w:rsidRDefault="276CF18D" w14:paraId="29FD8998" w14:textId="6C5A267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567DFC9A" w14:textId="11D1188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pheatmap::pheatmap(</w:t>
      </w:r>
    </w:p>
    <w:p w:rsidR="276CF18D" w:rsidP="6C9F4948" w:rsidRDefault="276CF18D" w14:paraId="019761F9" w14:textId="692EB516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log_diff_mat,</w:t>
      </w:r>
    </w:p>
    <w:p w:rsidR="276CF18D" w:rsidP="6C9F4948" w:rsidRDefault="276CF18D" w14:paraId="11B5D357" w14:textId="7E45799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cluster_rows = TRUE,</w:t>
      </w:r>
    </w:p>
    <w:p w:rsidR="276CF18D" w:rsidP="6C9F4948" w:rsidRDefault="276CF18D" w14:paraId="4B51C4B2" w14:textId="7FA9BCC2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cluster_cols = TRUE,</w:t>
      </w:r>
    </w:p>
    <w:p w:rsidR="276CF18D" w:rsidP="6C9F4948" w:rsidRDefault="276CF18D" w14:paraId="741F2AF1" w14:textId="23A68B4B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main = "STAR - Bowtie2 log2(count + 1) difference",</w:t>
      </w:r>
    </w:p>
    <w:p w:rsidR="276CF18D" w:rsidP="6C9F4948" w:rsidRDefault="276CF18D" w14:paraId="040EB91F" w14:textId="7ECA7F6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filename = file.path(plots_dir, "star_minus_bowtie2_log2_difference_heatmap.png"),</w:t>
      </w:r>
    </w:p>
    <w:p w:rsidR="276CF18D" w:rsidP="6C9F4948" w:rsidRDefault="276CF18D" w14:paraId="47D13165" w14:textId="68E334E9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width = 12,</w:t>
      </w:r>
    </w:p>
    <w:p w:rsidR="276CF18D" w:rsidP="6C9F4948" w:rsidRDefault="276CF18D" w14:paraId="0CB6A3AE" w14:textId="46AF498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height = 6</w:t>
      </w:r>
    </w:p>
    <w:p w:rsidR="276CF18D" w:rsidP="6C9F4948" w:rsidRDefault="276CF18D" w14:paraId="078FF3CF" w14:textId="5126D19A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</w:t>
      </w:r>
    </w:p>
    <w:p w:rsidR="276CF18D" w:rsidP="6C9F4948" w:rsidRDefault="276CF18D" w14:paraId="67461D53" w14:textId="1B4C8B0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276CF18D" w:rsidP="6C9F4948" w:rsidRDefault="276CF18D" w14:paraId="28B75AE4" w14:textId="7AAFDE3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748DBBCB" w14:textId="417263C8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STEP 10: CONSOLE SUMMARY</w:t>
      </w:r>
    </w:p>
    <w:p w:rsidR="276CF18D" w:rsidP="6C9F4948" w:rsidRDefault="276CF18D" w14:paraId="2818FDB9" w14:textId="7584B68C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==============================</w:t>
      </w:r>
    </w:p>
    <w:p w:rsidR="276CF18D" w:rsidP="6C9F4948" w:rsidRDefault="276CF18D" w14:paraId="7678E176" w14:textId="7C44724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message("=== Correlation summary ===")</w:t>
      </w:r>
    </w:p>
    <w:p w:rsidR="276CF18D" w:rsidP="6C9F4948" w:rsidRDefault="276CF18D" w14:paraId="629BCA56" w14:textId="3EE8F014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print(total_corr_summary)</w:t>
      </w:r>
    </w:p>
    <w:p w:rsidR="276CF18D" w:rsidP="6C9F4948" w:rsidRDefault="276CF18D" w14:paraId="12074CA5" w14:textId="1F42A76D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print(overall_corr_df)</w:t>
      </w:r>
    </w:p>
    <w:p w:rsidR="276CF18D" w:rsidP="6C9F4948" w:rsidRDefault="276CF18D" w14:paraId="3839B7D6" w14:textId="29830ECE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print(gene_corr_df |&gt; select(gene, pearson, spearman))</w:t>
      </w:r>
    </w:p>
    <w:p w:rsidR="276CF18D" w:rsidP="6C9F4948" w:rsidRDefault="276CF18D" w14:paraId="3D378CAE" w14:textId="1EEF5A21">
      <w:pPr>
        <w:pStyle w:val="Normal"/>
      </w:pPr>
      <w:r w:rsidRPr="6C9F4948" w:rsidR="276CF1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message("Analysis complete. Outputs written to: ", outdir)</w:t>
      </w:r>
    </w:p>
    <w:p w:rsidR="6C9F4948" w:rsidP="6C9F4948" w:rsidRDefault="6C9F4948" w14:paraId="11272B12" w14:textId="1B48B568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0DF59847" w:rsidP="6C9F4948" w:rsidRDefault="0DF59847" w14:paraId="6D8B1D6E" w14:textId="221F0564">
      <w:pPr>
        <w:pStyle w:val="ListParagraph"/>
        <w:numPr>
          <w:ilvl w:val="0"/>
          <w:numId w:val="9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0DF598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Output summary</w:t>
      </w:r>
    </w:p>
    <w:p w:rsidR="4836D5F6" w:rsidP="6C9F4948" w:rsidRDefault="4836D5F6" w14:paraId="7FE68270" w14:textId="70E31B83">
      <w:pPr>
        <w:pStyle w:val="Normal"/>
        <w:numPr>
          <w:ilvl w:val="0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all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11 RSV genes/features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were matched successfully</w:t>
      </w:r>
    </w:p>
    <w:p w:rsidR="4836D5F6" w:rsidP="6C9F4948" w:rsidRDefault="4836D5F6" w14:paraId="59BC7B5A" w14:textId="58200E7F">
      <w:pPr>
        <w:pStyle w:val="Normal"/>
        <w:numPr>
          <w:ilvl w:val="0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110 samples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were shared between the two matrices</w:t>
      </w:r>
    </w:p>
    <w:p w:rsidR="4836D5F6" w:rsidP="6C9F4948" w:rsidRDefault="4836D5F6" w14:paraId="259ECF6D" w14:textId="67FA6010">
      <w:pPr>
        <w:pStyle w:val="Normal"/>
        <w:numPr>
          <w:ilvl w:val="0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Per-sample total RSV count correlation</w:t>
      </w:r>
    </w:p>
    <w:p w:rsidR="4836D5F6" w:rsidP="6C9F4948" w:rsidRDefault="4836D5F6" w14:paraId="4CEB515A" w14:textId="5F483DFD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pearson = 0.872</w:t>
      </w:r>
      <w:r>
        <w:br/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spearman = 0.891</w:t>
      </w:r>
      <w:r>
        <w:br/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n_samples = 110</w:t>
      </w:r>
    </w:p>
    <w:p w:rsidR="4836D5F6" w:rsidP="6C9F4948" w:rsidRDefault="4836D5F6" w14:paraId="1248B229" w14:textId="0C0B605F">
      <w:pPr>
        <w:pStyle w:val="Normal"/>
        <w:numPr>
          <w:ilvl w:val="1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So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high correlation, 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total RSV count magnitudes are strongly linearly related across samples, and the ranking of samples by viral burden is also 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very similar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across the two pipelines.</w:t>
      </w:r>
    </w:p>
    <w:p w:rsidR="4836D5F6" w:rsidP="6C9F4948" w:rsidRDefault="4836D5F6" w14:paraId="68354481" w14:textId="70DC25D6">
      <w:pPr>
        <w:pStyle w:val="Normal"/>
        <w:numPr>
          <w:ilvl w:val="0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Overall matrix correlation</w:t>
      </w:r>
    </w:p>
    <w:p w:rsidR="4836D5F6" w:rsidP="6C9F4948" w:rsidRDefault="4836D5F6" w14:paraId="7A54C17D" w14:textId="1C4166F0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overall_raw_counts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   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pearson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= 0.863   spearman = 0.826</w:t>
      </w:r>
      <w:r>
        <w:br/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overall_log2_counts_plus1  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pearson</w:t>
      </w: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= 0.875   spearman = 0.826</w:t>
      </w:r>
    </w:p>
    <w:p w:rsidR="4836D5F6" w:rsidP="6C9F4948" w:rsidRDefault="4836D5F6" w14:paraId="10CC96B8" w14:textId="0EBFD2F6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Across all gene-sample combinations, the raw counts are strongly correlated, the log-transformed counts are also strongly correlated</w:t>
      </w:r>
    </w:p>
    <w:p w:rsidR="4836D5F6" w:rsidP="6C9F4948" w:rsidRDefault="4836D5F6" w14:paraId="109E8A3B" w14:textId="5B5C0F79">
      <w:pPr>
        <w:pStyle w:val="Normal"/>
        <w:numPr>
          <w:ilvl w:val="0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All 11 genes have strong positive correlations.</w:t>
      </w:r>
    </w:p>
    <w:p w:rsidR="4836D5F6" w:rsidP="6C9F4948" w:rsidRDefault="4836D5F6" w14:paraId="139DD2E2" w14:textId="0F2EB5AE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large protein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0.911</w:t>
      </w:r>
    </w:p>
    <w:p w:rsidR="4836D5F6" w:rsidP="6C9F4948" w:rsidRDefault="4836D5F6" w14:paraId="0EAE5F3D" w14:textId="5107302A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fusion protein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0.894</w:t>
      </w:r>
    </w:p>
    <w:p w:rsidR="4836D5F6" w:rsidP="6C9F4948" w:rsidRDefault="4836D5F6" w14:paraId="73DBBE35" w14:textId="18040C88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attachment protein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0.871</w:t>
      </w:r>
    </w:p>
    <w:p w:rsidR="4836D5F6" w:rsidP="6C9F4948" w:rsidRDefault="4836D5F6" w14:paraId="5F47E38A" w14:textId="5A702C77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nucleoprotein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0.877</w:t>
      </w:r>
    </w:p>
    <w:p w:rsidR="4836D5F6" w:rsidP="6C9F4948" w:rsidRDefault="4836D5F6" w14:paraId="7430F9B0" w14:textId="74675186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phosphoprotein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0.868</w:t>
      </w:r>
    </w:p>
    <w:p w:rsidR="4836D5F6" w:rsidP="6C9F4948" w:rsidRDefault="4836D5F6" w14:paraId="7D7AEBB6" w14:textId="5597E653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Even the lower ones are still strong:</w:t>
      </w:r>
    </w:p>
    <w:p w:rsidR="4836D5F6" w:rsidP="6C9F4948" w:rsidRDefault="4836D5F6" w14:paraId="3CCD51D2" w14:textId="4924B0F0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nonstructural protein 2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0.834</w:t>
      </w:r>
    </w:p>
    <w:p w:rsidR="4836D5F6" w:rsidP="6C9F4948" w:rsidRDefault="4836D5F6" w14:paraId="3236ADA7" w14:textId="704C0B07">
      <w:pPr>
        <w:pStyle w:val="ListParagraph"/>
        <w:numPr>
          <w:ilvl w:val="1"/>
          <w:numId w:val="99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4836D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small hydrophobic protein → Pearson </w:t>
      </w:r>
      <w:r w:rsidRPr="6C9F4948" w:rsidR="4836D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0.852</w:t>
      </w:r>
    </w:p>
    <w:p w:rsidR="297C179E" w:rsidP="4400DD19" w:rsidRDefault="297C179E" w14:paraId="50630738" w14:textId="635AE4E7">
      <w:pPr>
        <w:pStyle w:val="Normal"/>
        <w:numPr>
          <w:ilvl w:val="0"/>
          <w:numId w:val="99"/>
        </w:numPr>
        <w:bidi w:val="0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4400DD19" w:rsidR="297C1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However:</w:t>
      </w:r>
    </w:p>
    <w:p w:rsidR="297C179E" w:rsidP="6C9F4948" w:rsidRDefault="297C179E" w14:paraId="1F2347B2" w14:textId="106AC9DA">
      <w:pPr>
        <w:pStyle w:val="ListParagraph"/>
        <w:numPr>
          <w:ilvl w:val="1"/>
          <w:numId w:val="10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6C9F4948" w:rsidR="297C179E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119</w:t>
      </w: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 xml:space="preserve"> total samples in the full matrices</w:t>
      </w:r>
    </w:p>
    <w:p w:rsidR="297C179E" w:rsidP="6C9F4948" w:rsidRDefault="297C179E" w14:paraId="7BE432CA" w14:textId="1E05CF1B">
      <w:pPr>
        <w:pStyle w:val="ListParagraph"/>
        <w:numPr>
          <w:ilvl w:val="1"/>
          <w:numId w:val="10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6C9F4948" w:rsidR="297C179E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110</w:t>
      </w: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 xml:space="preserve"> common samples in the comparison</w:t>
      </w:r>
    </w:p>
    <w:p w:rsidR="297C179E" w:rsidP="6C9F4948" w:rsidRDefault="297C179E" w14:paraId="3D78AC02" w14:textId="21358E2F">
      <w:pPr>
        <w:pStyle w:val="ListParagraph"/>
        <w:numPr>
          <w:ilvl w:val="1"/>
          <w:numId w:val="103"/>
        </w:numPr>
        <w:bidi w:val="0"/>
        <w:spacing w:before="210" w:beforeAutospacing="off" w:after="21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 xml:space="preserve">so </w:t>
      </w:r>
      <w:r w:rsidRPr="6C9F4948" w:rsidR="297C179E">
        <w:rPr>
          <w:rFonts w:ascii="BlinkMacSystemFont" w:hAnsi="BlinkMacSystemFont" w:eastAsia="BlinkMacSystemFont" w:cs="BlinkMacSystemFon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9 samples were not shared between the Bowtie2 and STAR matrices</w:t>
      </w: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 xml:space="preserve">, </w:t>
      </w: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likely due to</w:t>
      </w: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:</w:t>
      </w:r>
    </w:p>
    <w:p w:rsidR="297C179E" w:rsidP="6C9F4948" w:rsidRDefault="297C179E" w14:paraId="6D81E08B" w14:textId="12F68561">
      <w:pPr>
        <w:pStyle w:val="ListParagraph"/>
        <w:numPr>
          <w:ilvl w:val="2"/>
          <w:numId w:val="10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missing columns in one matrix</w:t>
      </w:r>
    </w:p>
    <w:p w:rsidR="297C179E" w:rsidP="6C9F4948" w:rsidRDefault="297C179E" w14:paraId="55B23D39" w14:textId="36499C13">
      <w:pPr>
        <w:pStyle w:val="ListParagraph"/>
        <w:numPr>
          <w:ilvl w:val="2"/>
          <w:numId w:val="10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slightly different sample naming</w:t>
      </w:r>
    </w:p>
    <w:p w:rsidR="297C179E" w:rsidP="6C9F4948" w:rsidRDefault="297C179E" w14:paraId="708D8BCC" w14:textId="603F6848">
      <w:pPr>
        <w:pStyle w:val="ListParagraph"/>
        <w:numPr>
          <w:ilvl w:val="2"/>
          <w:numId w:val="103"/>
        </w:numPr>
        <w:bidi w:val="0"/>
        <w:spacing w:before="0" w:beforeAutospacing="off" w:after="0" w:afterAutospacing="off"/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Pr="6C9F4948" w:rsidR="297C179E">
        <w:rPr>
          <w:rFonts w:ascii="BlinkMacSystemFont" w:hAnsi="BlinkMacSystemFont" w:eastAsia="BlinkMacSystemFont" w:cs="BlinkMacSystemFon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missing counts for some samples in one workflow</w:t>
      </w:r>
    </w:p>
    <w:p w:rsidR="297C179E" w:rsidP="6C9F4948" w:rsidRDefault="297C179E" w14:paraId="7EF4FC28" w14:textId="788BF5AC">
      <w:pPr>
        <w:pStyle w:val="ListParagraph"/>
        <w:numPr>
          <w:ilvl w:val="0"/>
          <w:numId w:val="10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297C1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Found these by</w:t>
      </w:r>
    </w:p>
    <w:p w:rsidR="19A87E26" w:rsidP="6C9F4948" w:rsidRDefault="19A87E26" w14:paraId="3A15F338" w14:textId="7C37752E">
      <w:pPr>
        <w:pStyle w:val="Normal"/>
        <w:bidi w:val="0"/>
        <w:ind w:left="0"/>
      </w:pPr>
      <w:r w:rsidRPr="6C9F4948" w:rsidR="19A87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</w:t>
      </w:r>
    </w:p>
    <w:p w:rsidR="19A87E26" w:rsidP="6C9F4948" w:rsidRDefault="19A87E26" w14:paraId="39CD8054" w14:textId="7B34F56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bowtie2_raw &lt;- read.delim(</w:t>
      </w:r>
    </w:p>
    <w:p w:rsidR="19A87E26" w:rsidP="6C9F4948" w:rsidRDefault="19A87E26" w14:paraId="18686B25" w14:textId="49342E0C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"/rds/general/user/pdg25/ephemeral/counts_rsv_bowtie2/rsv_featurecounts_product.txt",</w:t>
      </w:r>
    </w:p>
    <w:p w:rsidR="19A87E26" w:rsidP="6C9F4948" w:rsidRDefault="19A87E26" w14:paraId="0114B1CE" w14:textId="14239809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check.names = FALSE,</w:t>
      </w:r>
    </w:p>
    <w:p w:rsidR="19A87E26" w:rsidP="6C9F4948" w:rsidRDefault="19A87E26" w14:paraId="3982A56B" w14:textId="4801482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comment.char = "#",</w:t>
      </w:r>
    </w:p>
    <w:p w:rsidR="19A87E26" w:rsidP="6C9F4948" w:rsidRDefault="19A87E26" w14:paraId="6E8A0D6A" w14:textId="28D3EB00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stringsAsFactors = FALSE</w:t>
      </w:r>
    </w:p>
    <w:p w:rsidR="19A87E26" w:rsidP="6C9F4948" w:rsidRDefault="19A87E26" w14:paraId="53938CEE" w14:textId="3C64AFCD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)</w:t>
      </w:r>
    </w:p>
    <w:p w:rsidR="6C9F4948" w:rsidP="6C9F4948" w:rsidRDefault="6C9F4948" w14:paraId="293A1C82" w14:textId="546A1AB7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70CEDD65" w14:textId="1DEFD857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star_raw &lt;- read.delim(</w:t>
      </w:r>
    </w:p>
    <w:p w:rsidR="19A87E26" w:rsidP="6C9F4948" w:rsidRDefault="19A87E26" w14:paraId="197FA7DF" w14:textId="68C479F6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"/rds/general/user/pdg25/ephemeral/counts_rsv_star/RSV_gene_counts_matrix.tsv",</w:t>
      </w:r>
    </w:p>
    <w:p w:rsidR="19A87E26" w:rsidP="6C9F4948" w:rsidRDefault="19A87E26" w14:paraId="560D5FEA" w14:textId="77457F7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check.names = FALSE,</w:t>
      </w:r>
    </w:p>
    <w:p w:rsidR="19A87E26" w:rsidP="6C9F4948" w:rsidRDefault="19A87E26" w14:paraId="401D39BE" w14:textId="2665CACF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comment.char = "",</w:t>
      </w:r>
    </w:p>
    <w:p w:rsidR="19A87E26" w:rsidP="6C9F4948" w:rsidRDefault="19A87E26" w14:paraId="28E90F57" w14:textId="641A8219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stringsAsFactors = FALSE,</w:t>
      </w:r>
    </w:p>
    <w:p w:rsidR="19A87E26" w:rsidP="6C9F4948" w:rsidRDefault="19A87E26" w14:paraId="3E4EF54A" w14:textId="4D54D2DB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  row.names = NULL</w:t>
      </w:r>
    </w:p>
    <w:p w:rsidR="19A87E26" w:rsidP="6C9F4948" w:rsidRDefault="19A87E26" w14:paraId="1295430A" w14:textId="31DB03BF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)</w:t>
      </w:r>
    </w:p>
    <w:p w:rsidR="6C9F4948" w:rsidP="6C9F4948" w:rsidRDefault="6C9F4948" w14:paraId="3ED1377E" w14:textId="2B7B3534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2C533AE2" w14:textId="3E19E7F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# Bowtie2 sample names are columns 7 onward, and include alignments_rsv/...sorted.bam</w:t>
      </w:r>
    </w:p>
    <w:p w:rsidR="19A87E26" w:rsidP="6C9F4948" w:rsidRDefault="19A87E26" w14:paraId="5B9CD854" w14:textId="23771ABD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bowtie2_samples &lt;- colnames(bowtie2_raw)[-(1:6)]</w:t>
      </w:r>
    </w:p>
    <w:p w:rsidR="19A87E26" w:rsidP="6C9F4948" w:rsidRDefault="19A87E26" w14:paraId="52235C28" w14:textId="4458A1A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bowtie2_samples &lt;- basename(bowtie2_samples)</w:t>
      </w:r>
    </w:p>
    <w:p w:rsidR="19A87E26" w:rsidP="6C9F4948" w:rsidRDefault="19A87E26" w14:paraId="2938201B" w14:textId="3DB4CC95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bowtie2_samples &lt;- sub("\\.sorted\\.bam$", "", bowtie2_samples)</w:t>
      </w:r>
    </w:p>
    <w:p w:rsidR="6C9F4948" w:rsidP="6C9F4948" w:rsidRDefault="6C9F4948" w14:paraId="467087EA" w14:textId="2EE377D5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3C655025" w14:textId="5558C17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# STAR sample names:</w:t>
      </w:r>
    </w:p>
    <w:p w:rsidR="19A87E26" w:rsidP="6C9F4948" w:rsidRDefault="19A87E26" w14:paraId="07F823F3" w14:textId="4F5E5D26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# first column = row.names, second column = Gene, remaining columns are samples</w:t>
      </w:r>
    </w:p>
    <w:p w:rsidR="19A87E26" w:rsidP="6C9F4948" w:rsidRDefault="19A87E26" w14:paraId="352CBDE8" w14:textId="49B2FA00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star_samples &lt;- colnames(star_raw)[-c(1,2)]</w:t>
      </w:r>
    </w:p>
    <w:p w:rsidR="6C9F4948" w:rsidP="6C9F4948" w:rsidRDefault="6C9F4948" w14:paraId="27030C22" w14:textId="5D6ECC35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186FBFB1" w14:textId="3A4B2741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cat("Bowtie2 sample count:", length(bowtie2_samples), "\n")</w:t>
      </w:r>
    </w:p>
    <w:p w:rsidR="19A87E26" w:rsidP="6C9F4948" w:rsidRDefault="19A87E26" w14:paraId="7FC16150" w14:textId="102555BF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cat("STAR sample count:", length(star_samples), "\n")</w:t>
      </w:r>
    </w:p>
    <w:p w:rsidR="6C9F4948" w:rsidP="6C9F4948" w:rsidRDefault="6C9F4948" w14:paraId="013888A5" w14:textId="117C862B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442632A8" w14:textId="1DD6FD91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cat("\nSamples in Bowtie2 but not STAR:\n")</w:t>
      </w:r>
    </w:p>
    <w:p w:rsidR="19A87E26" w:rsidP="6C9F4948" w:rsidRDefault="19A87E26" w14:paraId="0C9D7932" w14:textId="53B4CD03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print(setdiff(bowtie2_samples, star_samples))</w:t>
      </w:r>
    </w:p>
    <w:p w:rsidR="6C9F4948" w:rsidP="6C9F4948" w:rsidRDefault="6C9F4948" w14:paraId="49602344" w14:textId="74DCC25F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48604062" w14:textId="6A43F9C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cat("\nSamples in STAR but not Bowtie2:\n")</w:t>
      </w:r>
    </w:p>
    <w:p w:rsidR="19A87E26" w:rsidP="6C9F4948" w:rsidRDefault="19A87E26" w14:paraId="1462B572" w14:textId="7536E872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print(setdiff(star_samples, bowtie2_samples))</w:t>
      </w:r>
    </w:p>
    <w:p w:rsidR="6C9F4948" w:rsidP="6C9F4948" w:rsidRDefault="6C9F4948" w14:paraId="4F7B4FD4" w14:textId="462D679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19A87E26" w:rsidP="6C9F4948" w:rsidRDefault="19A87E26" w14:paraId="12C368CD" w14:textId="0F5B4D23">
      <w:pPr>
        <w:pStyle w:val="Normal"/>
      </w:pPr>
      <w:r w:rsidRPr="6C9F4948" w:rsidR="19A87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Ouput:</w:t>
      </w:r>
    </w:p>
    <w:p w:rsidR="19A87E26" w:rsidP="6C9F4948" w:rsidRDefault="19A87E26" w14:paraId="276C918D" w14:textId="2AB09141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Bowtie2 sample count: 119 </w:t>
      </w:r>
    </w:p>
    <w:p w:rsidR="19A87E26" w:rsidP="6C9F4948" w:rsidRDefault="19A87E26" w14:paraId="4C20DF6E" w14:textId="0CF88AFB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 xml:space="preserve">STAR sample count: 110 </w:t>
      </w:r>
    </w:p>
    <w:p w:rsidR="6C9F4948" w:rsidP="6C9F4948" w:rsidRDefault="6C9F4948" w14:paraId="0557E047" w14:textId="7525DAB1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3AEB3716" w14:textId="78227D27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Samples in Bowtie2 but not STAR:</w:t>
      </w:r>
    </w:p>
    <w:p w:rsidR="19A87E26" w:rsidP="6C9F4948" w:rsidRDefault="19A87E26" w14:paraId="7369B7F7" w14:textId="0F45DA83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[1] "CP002-D7-NasalScrape" "CP003-D7-NasalScrape" "CP012-D2-NasalScrape"</w:t>
      </w:r>
    </w:p>
    <w:p w:rsidR="19A87E26" w:rsidP="6C9F4948" w:rsidRDefault="19A87E26" w14:paraId="7AA96925" w14:textId="5B4F8A68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[4] "CP013-D1-NasalScrape" "CP019-D7-NasalScrape" "CP021-D2-NasalScrape"</w:t>
      </w:r>
    </w:p>
    <w:p w:rsidR="19A87E26" w:rsidP="6C9F4948" w:rsidRDefault="19A87E26" w14:paraId="4382AC8E" w14:textId="05D07D28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[7] "CP023-D2-NasalScrape" "CP024-D1-NasalScrape" "CP033-D7-NasalScrape"</w:t>
      </w:r>
    </w:p>
    <w:p w:rsidR="6C9F4948" w:rsidP="6C9F4948" w:rsidRDefault="6C9F4948" w14:paraId="7CAB25CE" w14:textId="62DD156E">
      <w:pPr>
        <w:bidi w:val="0"/>
        <w:spacing w:before="0" w:beforeAutospacing="off" w:after="0" w:afterAutospacing="off"/>
        <w:rPr>
          <w:color w:val="auto"/>
        </w:rPr>
      </w:pPr>
    </w:p>
    <w:p w:rsidR="19A87E26" w:rsidP="6C9F4948" w:rsidRDefault="19A87E26" w14:paraId="50F6355B" w14:textId="5C36C049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Samples in STAR but not Bowtie2:</w:t>
      </w:r>
    </w:p>
    <w:p w:rsidR="19A87E26" w:rsidP="6C9F4948" w:rsidRDefault="19A87E26" w14:paraId="32658DF8" w14:textId="53D47A02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6C9F4948" w:rsidR="19A87E26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character(0)</w:t>
      </w:r>
    </w:p>
    <w:p w:rsidR="6C9F4948" w:rsidP="6C9F4948" w:rsidRDefault="6C9F4948" w14:paraId="539ED402" w14:textId="115D180B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19A87E26" w:rsidP="6C9F4948" w:rsidRDefault="19A87E26" w14:paraId="3FBF82EC" w14:textId="3F8753B6">
      <w:pPr>
        <w:pStyle w:val="ListParagraph"/>
        <w:numPr>
          <w:ilvl w:val="0"/>
          <w:numId w:val="106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C9F4948" w:rsidR="19A87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These samples were skipped in the STAR analysis</w:t>
      </w: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, so reran a rescue STAR alignment for just those 9 samples</w:t>
      </w:r>
    </w:p>
    <w:p w:rsidR="6C9F4948" w:rsidP="6C9F4948" w:rsidRDefault="6C9F4948" w14:paraId="40C33BD3" w14:textId="5FA19AC5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6623BDC8" w:rsidP="6C9F4948" w:rsidRDefault="6623BDC8" w14:paraId="40E45B46" w14:textId="31B2131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#!/bin/bash</w:t>
      </w:r>
    </w:p>
    <w:p w:rsidR="6623BDC8" w:rsidP="6C9F4948" w:rsidRDefault="6623BDC8" w14:paraId="75E829D2" w14:textId="31EE02E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-N STAR_RSV_rescue</w:t>
      </w:r>
    </w:p>
    <w:p w:rsidR="6623BDC8" w:rsidP="6C9F4948" w:rsidRDefault="6623BDC8" w14:paraId="6864D320" w14:textId="57993F2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-o /rds/general/user/pdg25/ephemeral/logs/STAR_RSV_rescue.$PBS_ARRAY_INDEX.out</w:t>
      </w:r>
    </w:p>
    <w:p w:rsidR="6623BDC8" w:rsidP="6C9F4948" w:rsidRDefault="6623BDC8" w14:paraId="6E2AF8C6" w14:textId="63CD02F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-e /rds/general/user/pdg25/ephemeral/logs/STAR_RSV_rescue.$PBS_ARRAY_INDEX.err</w:t>
      </w:r>
    </w:p>
    <w:p w:rsidR="6623BDC8" w:rsidP="6C9F4948" w:rsidRDefault="6623BDC8" w14:paraId="2524E441" w14:textId="4DAD0F6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select=1:ncpus=8:mem=16gb</w:t>
      </w:r>
    </w:p>
    <w:p w:rsidR="6623BDC8" w:rsidP="6C9F4948" w:rsidRDefault="6623BDC8" w14:paraId="0E879CBE" w14:textId="1C1DDBA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-l walltime=08:00:00</w:t>
      </w:r>
    </w:p>
    <w:p w:rsidR="6623BDC8" w:rsidP="6C9F4948" w:rsidRDefault="6623BDC8" w14:paraId="496F0A9C" w14:textId="185DF66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#PBS -J 1-9%5</w:t>
      </w:r>
    </w:p>
    <w:p w:rsidR="6623BDC8" w:rsidP="6C9F4948" w:rsidRDefault="6623BDC8" w14:paraId="44A458F0" w14:textId="5EFD6CF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5B8296CB" w14:textId="2A40F92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set -euxo pipefail</w:t>
      </w:r>
    </w:p>
    <w:p w:rsidR="6623BDC8" w:rsidP="6C9F4948" w:rsidRDefault="6623BDC8" w14:paraId="41AD41E4" w14:textId="1B26748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157A95BE" w14:textId="7981511D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635FFE14" w14:textId="0A589A8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CONFIGURATION</w:t>
      </w:r>
    </w:p>
    <w:p w:rsidR="6623BDC8" w:rsidP="6C9F4948" w:rsidRDefault="6623BDC8" w14:paraId="5453C9B3" w14:textId="61A4D18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2B6C7F7E" w14:textId="4D6161C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PROJECT_DIR="/rds/general/user/pdg25/ephemeral"</w:t>
      </w:r>
    </w:p>
    <w:p w:rsidR="6623BDC8" w:rsidP="6C9F4948" w:rsidRDefault="6623BDC8" w14:paraId="07E55A01" w14:textId="654603A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TRIM_DIR="${PROJECT_DIR}/trimmed_reads"</w:t>
      </w:r>
    </w:p>
    <w:p w:rsidR="6623BDC8" w:rsidP="6C9F4948" w:rsidRDefault="6623BDC8" w14:paraId="72D872B2" w14:textId="648ACA8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REFERENCE_DIR="${PROJECT_DIR}/reference/rsv"</w:t>
      </w:r>
    </w:p>
    <w:p w:rsidR="6623BDC8" w:rsidP="6C9F4948" w:rsidRDefault="6623BDC8" w14:paraId="3C2F33AD" w14:textId="702B2ED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STAR_INDEX="${REFERENCE_DIR}/STAR_index"</w:t>
      </w:r>
    </w:p>
    <w:p w:rsidR="6623BDC8" w:rsidP="6C9F4948" w:rsidRDefault="6623BDC8" w14:paraId="32FF6618" w14:textId="25DB76B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GTF="${REFERENCE_DIR}/KM360090.1.gtf"</w:t>
      </w:r>
    </w:p>
    <w:p w:rsidR="6623BDC8" w:rsidP="6C9F4948" w:rsidRDefault="6623BDC8" w14:paraId="0196FF29" w14:textId="1704F33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OUTPUT_DIR="${PROJECT_DIR}/alignments_rsv_star"</w:t>
      </w:r>
    </w:p>
    <w:p w:rsidR="6623BDC8" w:rsidP="6C9F4948" w:rsidRDefault="6623BDC8" w14:paraId="7FAADB1A" w14:textId="4CC61A5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SAMPLE_LIST="${PROJECT_DIR}/missing_star_samples.txt"</w:t>
      </w:r>
    </w:p>
    <w:p w:rsidR="6623BDC8" w:rsidP="6C9F4948" w:rsidRDefault="6623BDC8" w14:paraId="0BDD4548" w14:textId="579B0B8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THREADS=8</w:t>
      </w:r>
    </w:p>
    <w:p w:rsidR="6623BDC8" w:rsidP="6C9F4948" w:rsidRDefault="6623BDC8" w14:paraId="72CB7236" w14:textId="7402AF65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A3A1EE6" w14:textId="48D4E22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5651B3CF" w14:textId="34047B8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ENVIRONMENT</w:t>
      </w:r>
    </w:p>
    <w:p w:rsidR="6623BDC8" w:rsidP="6C9F4948" w:rsidRDefault="6623BDC8" w14:paraId="7ECDA8FD" w14:textId="2779496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344046ED" w14:textId="6E450EB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eval "$(~/miniforge3/bin/conda shell.bash hook)"</w:t>
      </w:r>
    </w:p>
    <w:p w:rsidR="6623BDC8" w:rsidP="6C9F4948" w:rsidRDefault="6623BDC8" w14:paraId="0DCBE68B" w14:textId="6C01936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conda activate rsv_transcriptomics</w:t>
      </w:r>
    </w:p>
    <w:p w:rsidR="6623BDC8" w:rsidP="6C9F4948" w:rsidRDefault="6623BDC8" w14:paraId="1E60153C" w14:textId="05060825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216C7F0" w14:textId="15110C7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3D50569D" w14:textId="7B9D7F2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SETUP</w:t>
      </w:r>
    </w:p>
    <w:p w:rsidR="6623BDC8" w:rsidP="6C9F4948" w:rsidRDefault="6623BDC8" w14:paraId="4E4EF816" w14:textId="643D13D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3971F18E" w14:textId="443178B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mkdir -p "${PROJECT_DIR}/logs" "${OUTPUT_DIR}"</w:t>
      </w:r>
    </w:p>
    <w:p w:rsidR="6623BDC8" w:rsidP="6C9F4948" w:rsidRDefault="6623BDC8" w14:paraId="63F1A951" w14:textId="6266596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577993DB" w14:textId="1805EADD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-d "${STAR_INDEX}" ]]; then</w:t>
      </w:r>
    </w:p>
    <w:p w:rsidR="6623BDC8" w:rsidP="6C9F4948" w:rsidRDefault="6623BDC8" w14:paraId="440F829C" w14:textId="7996A6A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STAR index directory not found: ${STAR_INDEX}"</w:t>
      </w:r>
    </w:p>
    <w:p w:rsidR="6623BDC8" w:rsidP="6C9F4948" w:rsidRDefault="6623BDC8" w14:paraId="47C30824" w14:textId="448CCF1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21EBF75F" w14:textId="67534DF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4E58E7D2" w14:textId="3CB95B7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2DAADF08" w14:textId="4CC46EA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-f "${GTF}" ]]; then</w:t>
      </w:r>
    </w:p>
    <w:p w:rsidR="6623BDC8" w:rsidP="6C9F4948" w:rsidRDefault="6623BDC8" w14:paraId="450DF703" w14:textId="785EC78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Missing GTF annotation: ${GTF}"</w:t>
      </w:r>
    </w:p>
    <w:p w:rsidR="6623BDC8" w:rsidP="6C9F4948" w:rsidRDefault="6623BDC8" w14:paraId="150262DD" w14:textId="3B57637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396CF035" w14:textId="128545D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35A203C2" w14:textId="0B633F9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5B478182" w14:textId="1366537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-f "${SAMPLE_LIST}" ]]; then</w:t>
      </w:r>
    </w:p>
    <w:p w:rsidR="6623BDC8" w:rsidP="6C9F4948" w:rsidRDefault="6623BDC8" w14:paraId="654720D6" w14:textId="0D77526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Missing sample list: ${SAMPLE_LIST}"</w:t>
      </w:r>
    </w:p>
    <w:p w:rsidR="6623BDC8" w:rsidP="6C9F4948" w:rsidRDefault="6623BDC8" w14:paraId="4BB62989" w14:textId="4050853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238FCE91" w14:textId="565544A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6F6E85DC" w14:textId="3146FD8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16AA1553" w14:textId="2B7CFC3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7E61AAA7" w14:textId="0E82E39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SAMPLE</w:t>
      </w:r>
    </w:p>
    <w:p w:rsidR="6623BDC8" w:rsidP="6C9F4948" w:rsidRDefault="6623BDC8" w14:paraId="5614B3EA" w14:textId="740DD4F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6427E19E" w14:textId="594649D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SAMPLE=$(sed -n "${PBS_ARRAY_INDEX}p" "${SAMPLE_LIST}")</w:t>
      </w:r>
    </w:p>
    <w:p w:rsidR="6623BDC8" w:rsidP="6C9F4948" w:rsidRDefault="6623BDC8" w14:paraId="3F5F8FC6" w14:textId="1409863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26543537" w14:textId="140FBB5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-z "${SAMPLE:-}" ]]; then</w:t>
      </w:r>
    </w:p>
    <w:p w:rsidR="6623BDC8" w:rsidP="6C9F4948" w:rsidRDefault="6623BDC8" w14:paraId="15C467CD" w14:textId="54F8518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No sample found for PBS_ARRAY_INDEX=${PBS_ARRAY_INDEX}"</w:t>
      </w:r>
    </w:p>
    <w:p w:rsidR="6623BDC8" w:rsidP="6C9F4948" w:rsidRDefault="6623BDC8" w14:paraId="769AD775" w14:textId="7C8592D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75115CB1" w14:textId="1C42CAB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2511CE08" w14:textId="50B9C88E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15163BC5" w14:textId="62E2E23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"Processing rescue sample: ${SAMPLE}"</w:t>
      </w:r>
    </w:p>
    <w:p w:rsidR="6623BDC8" w:rsidP="6C9F4948" w:rsidRDefault="6623BDC8" w14:paraId="6332A90E" w14:textId="4C40EA2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2199D723" w14:textId="6D198C2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7E93CA41" w14:textId="47CFDA7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INPUT FILES</w:t>
      </w:r>
    </w:p>
    <w:p w:rsidR="6623BDC8" w:rsidP="6C9F4948" w:rsidRDefault="6623BDC8" w14:paraId="085EF603" w14:textId="284F839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779DDF0A" w14:textId="09DF203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R1="${TRIM_DIR}/${SAMPLE}_R1_001.trimmed.fastq.gz"</w:t>
      </w:r>
    </w:p>
    <w:p w:rsidR="6623BDC8" w:rsidP="6C9F4948" w:rsidRDefault="6623BDC8" w14:paraId="3703635C" w14:textId="3051A34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R2="${TRIM_DIR}/${SAMPLE}_R2_001.trimmed.fastq.gz"</w:t>
      </w:r>
    </w:p>
    <w:p w:rsidR="6623BDC8" w:rsidP="6C9F4948" w:rsidRDefault="6623BDC8" w14:paraId="17756709" w14:textId="3F366D3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1991A7EA" w14:textId="4726DBF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-f "${R1}" ]] || [[ ! -f "${R2}" ]]; then</w:t>
      </w:r>
    </w:p>
    <w:p w:rsidR="6623BDC8" w:rsidP="6C9F4948" w:rsidRDefault="6623BDC8" w14:paraId="7F64AAD4" w14:textId="7A35631D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Missing FASTQ files for sample ${SAMPLE}"</w:t>
      </w:r>
    </w:p>
    <w:p w:rsidR="6623BDC8" w:rsidP="6C9F4948" w:rsidRDefault="6623BDC8" w14:paraId="7CCFDDC5" w14:textId="4BAE12E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"R1: ${R1}"</w:t>
      </w:r>
    </w:p>
    <w:p w:rsidR="6623BDC8" w:rsidP="6C9F4948" w:rsidRDefault="6623BDC8" w14:paraId="3295D338" w14:textId="6C35A4C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"R2: ${R2}"</w:t>
      </w:r>
    </w:p>
    <w:p w:rsidR="6623BDC8" w:rsidP="6C9F4948" w:rsidRDefault="6623BDC8" w14:paraId="6D11557B" w14:textId="1F8AB4E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2F0A79DE" w14:textId="28EC944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3BDC827B" w14:textId="0EDA574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99519EC" w14:textId="261053C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CBA9599" w14:textId="3D2DB88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OUTPUT</w:t>
      </w:r>
    </w:p>
    <w:p w:rsidR="6623BDC8" w:rsidP="6C9F4948" w:rsidRDefault="6623BDC8" w14:paraId="159F6A04" w14:textId="7B1B47A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343A711E" w14:textId="59F35D2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SAMPLE_DIR="${OUTPUT_DIR}/${SAMPLE}"</w:t>
      </w:r>
    </w:p>
    <w:p w:rsidR="6623BDC8" w:rsidP="6C9F4948" w:rsidRDefault="6623BDC8" w14:paraId="3CBA011C" w14:textId="11FFF02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mkdir -p "${SAMPLE_DIR}"</w:t>
      </w:r>
    </w:p>
    <w:p w:rsidR="6623BDC8" w:rsidP="6C9F4948" w:rsidRDefault="6623BDC8" w14:paraId="18AC1AB0" w14:textId="7B4DAF7E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B774E65" w14:textId="278890D5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BAM="${SAMPLE_DIR}/${SAMPLE}.Aligned.sortedByCoord.bam"</w:t>
      </w:r>
    </w:p>
    <w:p w:rsidR="6623BDC8" w:rsidP="6C9F4948" w:rsidRDefault="6623BDC8" w14:paraId="264A6E9A" w14:textId="525C5AED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STAR_BAM_OUT="${SAMPLE_DIR}/${SAMPLE}.Aligned.sortedByCoord.out.bam"</w:t>
      </w:r>
    </w:p>
    <w:p w:rsidR="6623BDC8" w:rsidP="6C9F4948" w:rsidRDefault="6623BDC8" w14:paraId="2D924EA5" w14:textId="4D04926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COUNTS_OUT="${SAMPLE_DIR}/${SAMPLE}.featureCounts.txt"</w:t>
      </w:r>
    </w:p>
    <w:p w:rsidR="6623BDC8" w:rsidP="6C9F4948" w:rsidRDefault="6623BDC8" w14:paraId="7190CE57" w14:textId="717007C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FLAGSTAT_OUT="${SAMPLE_DIR}/${SAMPLE}.flagstat.txt"</w:t>
      </w:r>
    </w:p>
    <w:p w:rsidR="6623BDC8" w:rsidP="6C9F4948" w:rsidRDefault="6623BDC8" w14:paraId="5A75323F" w14:textId="7EBCEDC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IDXSTATS_OUT="${SAMPLE_DIR}/${SAMPLE}.idxstats.txt"</w:t>
      </w:r>
    </w:p>
    <w:p w:rsidR="6623BDC8" w:rsidP="6C9F4948" w:rsidRDefault="6623BDC8" w14:paraId="576A819A" w14:textId="5950A1C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COVERAGE_OUT="${SAMPLE_DIR}/${SAMPLE}.coverage.txt"</w:t>
      </w:r>
    </w:p>
    <w:p w:rsidR="6623BDC8" w:rsidP="6C9F4948" w:rsidRDefault="6623BDC8" w14:paraId="1E21A351" w14:textId="453D7F1D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STAR_GENECOUNTS_OUT="${SAMPLE_DIR}/${SAMPLE}.ReadsPerGene.out.tab"</w:t>
      </w:r>
    </w:p>
    <w:p w:rsidR="6623BDC8" w:rsidP="6C9F4948" w:rsidRDefault="6623BDC8" w14:paraId="388C5955" w14:textId="75B0B8D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TMPDIR_MARKER="${SAMPLE_DIR}/${SAMPLE}._STARtmp"</w:t>
      </w:r>
    </w:p>
    <w:p w:rsidR="6623BDC8" w:rsidP="6C9F4948" w:rsidRDefault="6623BDC8" w14:paraId="678D8401" w14:textId="1E7EBC6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17B80ADB" w14:textId="4A2AC10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788EA8E" w14:textId="3464A00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CLEAN PARTIAL OUTPUTS FOR RESCUE SAMPLES</w:t>
      </w:r>
    </w:p>
    <w:p w:rsidR="6623BDC8" w:rsidP="6C9F4948" w:rsidRDefault="6623BDC8" w14:paraId="309C3585" w14:textId="1E1144A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3E7D179C" w14:textId="50F0851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rm -f "${BAM}" "${BAM}.bai" "${STAR_BAM_OUT}" \</w:t>
      </w:r>
    </w:p>
    <w:p w:rsidR="6623BDC8" w:rsidP="6C9F4948" w:rsidRDefault="6623BDC8" w14:paraId="07D478F1" w14:textId="6B1C174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"${COUNTS_OUT}" "${COUNTS_OUT}.summary" \</w:t>
      </w:r>
    </w:p>
    <w:p w:rsidR="6623BDC8" w:rsidP="6C9F4948" w:rsidRDefault="6623BDC8" w14:paraId="116E1309" w14:textId="43862A7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"${FLAGSTAT_OUT}" "${IDXSTATS_OUT}" "${COVERAGE_OUT}" \</w:t>
      </w:r>
    </w:p>
    <w:p w:rsidR="6623BDC8" w:rsidP="6C9F4948" w:rsidRDefault="6623BDC8" w14:paraId="7DC1583E" w14:textId="07ED268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"${STAR_GENECOUNTS_OUT}" \</w:t>
      </w:r>
    </w:p>
    <w:p w:rsidR="6623BDC8" w:rsidP="6C9F4948" w:rsidRDefault="6623BDC8" w14:paraId="028A3F30" w14:textId="3777A55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"${SAMPLE_DIR}/${SAMPLE}.Log.out" \</w:t>
      </w:r>
    </w:p>
    <w:p w:rsidR="6623BDC8" w:rsidP="6C9F4948" w:rsidRDefault="6623BDC8" w14:paraId="5BEEFDFA" w14:textId="3964EEF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"${SAMPLE_DIR}/${SAMPLE}.Log.progress.out" \</w:t>
      </w:r>
    </w:p>
    <w:p w:rsidR="6623BDC8" w:rsidP="6C9F4948" w:rsidRDefault="6623BDC8" w14:paraId="4E30304A" w14:textId="231B84B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"${SAMPLE_DIR}/${SAMPLE}.Log.final.out" \</w:t>
      </w:r>
    </w:p>
    <w:p w:rsidR="6623BDC8" w:rsidP="6C9F4948" w:rsidRDefault="6623BDC8" w14:paraId="275C50B9" w14:textId="7523E74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"${SAMPLE_DIR}/${SAMPLE}.SJ.out.tab"</w:t>
      </w:r>
    </w:p>
    <w:p w:rsidR="6623BDC8" w:rsidP="6C9F4948" w:rsidRDefault="6623BDC8" w14:paraId="3E15FB0B" w14:textId="12D49A9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rm -rf "${TMPDIR_MARKER}"</w:t>
      </w:r>
    </w:p>
    <w:p w:rsidR="6623BDC8" w:rsidP="6C9F4948" w:rsidRDefault="6623BDC8" w14:paraId="6F32FEC9" w14:textId="01DB71C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3EAF6D99" w14:textId="01CAC70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279EEBE7" w14:textId="42A4739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STAR ALIGNMENT</w:t>
      </w:r>
    </w:p>
    <w:p w:rsidR="6623BDC8" w:rsidP="6C9F4948" w:rsidRDefault="6623BDC8" w14:paraId="6B599825" w14:textId="33D132E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131A8C7E" w14:textId="04848BD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"Running STAR rescue for ${SAMPLE}"</w:t>
      </w:r>
    </w:p>
    <w:p w:rsidR="6623BDC8" w:rsidP="6C9F4948" w:rsidRDefault="6623BDC8" w14:paraId="0E7BBF42" w14:textId="24C634B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22952FE6" w14:textId="57104B8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STAR \</w:t>
      </w:r>
    </w:p>
    <w:p w:rsidR="6623BDC8" w:rsidP="6C9F4948" w:rsidRDefault="6623BDC8" w14:paraId="71E4986C" w14:textId="6081CF2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--runThreadN "${THREADS}" \</w:t>
      </w:r>
    </w:p>
    <w:p w:rsidR="6623BDC8" w:rsidP="6C9F4948" w:rsidRDefault="6623BDC8" w14:paraId="6C91A372" w14:textId="525457F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--genomeDir "${STAR_INDEX}" \</w:t>
      </w:r>
    </w:p>
    <w:p w:rsidR="6623BDC8" w:rsidP="6C9F4948" w:rsidRDefault="6623BDC8" w14:paraId="200CCB34" w14:textId="08EAC6A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--readFilesIn "${R1}" "${R2}" \</w:t>
      </w:r>
    </w:p>
    <w:p w:rsidR="6623BDC8" w:rsidP="6C9F4948" w:rsidRDefault="6623BDC8" w14:paraId="40C38327" w14:textId="5478920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--readFilesCommand zcat \</w:t>
      </w:r>
    </w:p>
    <w:p w:rsidR="6623BDC8" w:rsidP="6C9F4948" w:rsidRDefault="6623BDC8" w14:paraId="1739BABE" w14:textId="3BD743D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--outFileNamePrefix "${SAMPLE_DIR}/${SAMPLE}." \</w:t>
      </w:r>
    </w:p>
    <w:p w:rsidR="6623BDC8" w:rsidP="6C9F4948" w:rsidRDefault="6623BDC8" w14:paraId="21B40BEC" w14:textId="3001355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--outSAMtype BAM SortedByCoordinate \</w:t>
      </w:r>
    </w:p>
    <w:p w:rsidR="6623BDC8" w:rsidP="6C9F4948" w:rsidRDefault="6623BDC8" w14:paraId="01CF1A82" w14:textId="132327D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--quantMode GeneCounts \</w:t>
      </w:r>
    </w:p>
    <w:p w:rsidR="6623BDC8" w:rsidP="6C9F4948" w:rsidRDefault="6623BDC8" w14:paraId="02ED8AF4" w14:textId="623D58C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--outSAMattrRGline ID:${SAMPLE} SM:${SAMPLE}</w:t>
      </w:r>
    </w:p>
    <w:p w:rsidR="6623BDC8" w:rsidP="6C9F4948" w:rsidRDefault="6623BDC8" w14:paraId="36A41E27" w14:textId="3EBC9AA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FB4EBDE" w14:textId="7C34C19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662B5EE3" w14:textId="45CA3805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Rename BAM</w:t>
      </w:r>
    </w:p>
    <w:p w:rsidR="6623BDC8" w:rsidP="6C9F4948" w:rsidRDefault="6623BDC8" w14:paraId="118A9264" w14:textId="3C93E485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5E32C3C" w14:textId="4544741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-f "${STAR_BAM_OUT}" ]]; then</w:t>
      </w:r>
    </w:p>
    <w:p w:rsidR="6623BDC8" w:rsidP="6C9F4948" w:rsidRDefault="6623BDC8" w14:paraId="372D0DAF" w14:textId="0467352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mv "${STAR_BAM_OUT}" "${BAM}"</w:t>
      </w:r>
    </w:p>
    <w:p w:rsidR="6623BDC8" w:rsidP="6C9F4948" w:rsidRDefault="6623BDC8" w14:paraId="7B36B2AB" w14:textId="5C122E1E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59348364" w14:textId="1A243C4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71060216" w14:textId="089E5C5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-s "${BAM}" ]]; then</w:t>
      </w:r>
    </w:p>
    <w:p w:rsidR="6623BDC8" w:rsidP="6C9F4948" w:rsidRDefault="6623BDC8" w14:paraId="79D72330" w14:textId="3841BC1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STAR did not produce expected BAM for ${SAMPLE}"</w:t>
      </w:r>
    </w:p>
    <w:p w:rsidR="6623BDC8" w:rsidP="6C9F4948" w:rsidRDefault="6623BDC8" w14:paraId="6F0D6DB7" w14:textId="61E4868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4359D175" w14:textId="14B2390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7A66C7D0" w14:textId="4B4558B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57593B0" w14:textId="4BD7240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324B002" w14:textId="7ADA97C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BAM INDEX</w:t>
      </w:r>
    </w:p>
    <w:p w:rsidR="6623BDC8" w:rsidP="6C9F4948" w:rsidRDefault="6623BDC8" w14:paraId="2573968C" w14:textId="44A53DD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1F4B2D86" w14:textId="38E9063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index "${BAM}"</w:t>
      </w:r>
    </w:p>
    <w:p w:rsidR="6623BDC8" w:rsidP="6C9F4948" w:rsidRDefault="6623BDC8" w14:paraId="43CD0BC3" w14:textId="7902C96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47436B0B" w14:textId="6B059E8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7F287C36" w14:textId="120E8DD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ALIGNMENT QC</w:t>
      </w:r>
    </w:p>
    <w:p w:rsidR="6623BDC8" w:rsidP="6C9F4948" w:rsidRDefault="6623BDC8" w14:paraId="4786C88B" w14:textId="7AE505B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1DBC8329" w14:textId="73CD530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flagstat "${BAM}" &gt; "${FLAGSTAT_OUT}"</w:t>
      </w:r>
    </w:p>
    <w:p w:rsidR="6623BDC8" w:rsidP="6C9F4948" w:rsidRDefault="6623BDC8" w14:paraId="693A51B9" w14:textId="49CEC2E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idxstats "${BAM}" &gt; "${IDXSTATS_OUT}"</w:t>
      </w:r>
    </w:p>
    <w:p w:rsidR="6623BDC8" w:rsidP="6C9F4948" w:rsidRDefault="6623BDC8" w14:paraId="50136965" w14:textId="11F4068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52AFEDFD" w14:textId="691EE7D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245E09D9" w14:textId="5A51B11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VIRAL GENE COUNTS</w:t>
      </w:r>
    </w:p>
    <w:p w:rsidR="6623BDC8" w:rsidP="6C9F4948" w:rsidRDefault="6623BDC8" w14:paraId="430EBFC4" w14:textId="7F465F0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DFAEB50" w14:textId="6C46FA5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featureCounts \</w:t>
      </w:r>
    </w:p>
    <w:p w:rsidR="6623BDC8" w:rsidP="6C9F4948" w:rsidRDefault="6623BDC8" w14:paraId="3C6D3079" w14:textId="656B4B8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-T "${THREADS}" \</w:t>
      </w:r>
    </w:p>
    <w:p w:rsidR="6623BDC8" w:rsidP="6C9F4948" w:rsidRDefault="6623BDC8" w14:paraId="0E79B06E" w14:textId="20B9E15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-p \</w:t>
      </w:r>
    </w:p>
    <w:p w:rsidR="6623BDC8" w:rsidP="6C9F4948" w:rsidRDefault="6623BDC8" w14:paraId="39000554" w14:textId="18DDDD16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-a "${GTF}" \</w:t>
      </w:r>
    </w:p>
    <w:p w:rsidR="6623BDC8" w:rsidP="6C9F4948" w:rsidRDefault="6623BDC8" w14:paraId="7CEA3F03" w14:textId="151E2A8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-o "${COUNTS_OUT}" \</w:t>
      </w:r>
    </w:p>
    <w:p w:rsidR="6623BDC8" w:rsidP="6C9F4948" w:rsidRDefault="6623BDC8" w14:paraId="0DD8F89D" w14:textId="335EC8E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"${BAM}"</w:t>
      </w:r>
    </w:p>
    <w:p w:rsidR="6623BDC8" w:rsidP="6C9F4948" w:rsidRDefault="6623BDC8" w14:paraId="355E0B2B" w14:textId="7171396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0D43E34C" w14:textId="647F57DF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4558759" w14:textId="0040F25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COVERAGE</w:t>
      </w:r>
    </w:p>
    <w:p w:rsidR="6623BDC8" w:rsidP="6C9F4948" w:rsidRDefault="6623BDC8" w14:paraId="2843BB35" w14:textId="5DE63B0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0D7B0713" w14:textId="646338E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samtools depth "${BAM}" &gt; "${COVERAGE_OUT}"</w:t>
      </w:r>
    </w:p>
    <w:p w:rsidR="6623BDC8" w:rsidP="6C9F4948" w:rsidRDefault="6623BDC8" w14:paraId="631457CF" w14:textId="3DAE2E7B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3093B343" w14:textId="098ED1B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2984E33F" w14:textId="23C7FEDE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 FINAL CHECKS</w:t>
      </w:r>
    </w:p>
    <w:p w:rsidR="6623BDC8" w:rsidP="6C9F4948" w:rsidRDefault="6623BDC8" w14:paraId="0B69CEE6" w14:textId="48B6D8A8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##############################################</w:t>
      </w:r>
    </w:p>
    <w:p w:rsidR="6623BDC8" w:rsidP="6C9F4948" w:rsidRDefault="6623BDC8" w14:paraId="6653B330" w14:textId="7F14C86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-s "${COUNTS_OUT}" ]]; then</w:t>
      </w:r>
    </w:p>
    <w:p w:rsidR="6623BDC8" w:rsidP="6C9F4948" w:rsidRDefault="6623BDC8" w14:paraId="34EF0C54" w14:textId="005BED79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featureCounts output missing for ${SAMPLE}"</w:t>
      </w:r>
    </w:p>
    <w:p w:rsidR="6623BDC8" w:rsidP="6C9F4948" w:rsidRDefault="6623BDC8" w14:paraId="2309E58C" w14:textId="3CEBE6DA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3F487E3D" w14:textId="0B2C4492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11AC02F0" w14:textId="585195F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38BF1FC3" w14:textId="1C148540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-s "${FLAGSTAT_OUT}" || ! -s "${IDXSTATS_OUT}" || ! -s "${COVERAGE_OUT}" ]]; then</w:t>
      </w:r>
    </w:p>
    <w:p w:rsidR="6623BDC8" w:rsidP="6C9F4948" w:rsidRDefault="6623BDC8" w14:paraId="51912F06" w14:textId="03E5E494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echo "ERROR: One or more QC outputs missing for ${SAMPLE}"</w:t>
      </w:r>
    </w:p>
    <w:p w:rsidR="6623BDC8" w:rsidP="6C9F4948" w:rsidRDefault="6623BDC8" w14:paraId="1778E05E" w14:textId="7008AC43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exit 1</w:t>
      </w:r>
    </w:p>
    <w:p w:rsidR="6623BDC8" w:rsidP="6C9F4948" w:rsidRDefault="6623BDC8" w14:paraId="01C708BC" w14:textId="4AA1BDEC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6623BDC8" w:rsidP="6C9F4948" w:rsidRDefault="6623BDC8" w14:paraId="505468C1" w14:textId="35A8AFB7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6623BDC8" w:rsidP="6C9F4948" w:rsidRDefault="6623BDC8" w14:paraId="79DF38B5" w14:textId="1A37F001">
      <w:pPr>
        <w:pStyle w:val="Normal"/>
      </w:pPr>
      <w:r w:rsidRPr="6C9F4948" w:rsidR="6623B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"Finished rescue for ${SAMPLE} at $(date)"</w:t>
      </w:r>
    </w:p>
    <w:p w:rsidR="6C9F4948" w:rsidP="79756691" w:rsidRDefault="6C9F4948" w14:paraId="74942CE9" w14:textId="0C97772D">
      <w:pPr>
        <w:pStyle w:val="ListParagraph"/>
        <w:numPr>
          <w:ilvl w:val="0"/>
          <w:numId w:val="10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136DA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Next, I made a list of the corrupt samples</w:t>
      </w:r>
    </w:p>
    <w:p w:rsidR="6C9F4948" w:rsidP="79756691" w:rsidRDefault="6C9F4948" w14:paraId="2FD31862" w14:textId="12E0216C">
      <w:pPr>
        <w:pStyle w:val="ListParagraph"/>
        <w:numPr>
          <w:ilvl w:val="1"/>
          <w:numId w:val="10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136DAD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</w:t>
      </w:r>
    </w:p>
    <w:p w:rsidR="6C9F4948" w:rsidP="79756691" w:rsidRDefault="6C9F4948" w14:paraId="7DF0EF05" w14:textId="73B28B0E">
      <w:pPr>
        <w:pStyle w:val="ListParagraph"/>
        <w:numPr>
          <w:ilvl w:val="1"/>
          <w:numId w:val="108"/>
        </w:num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(rsv_transcriptomics) [pdg25@login-c ephemeral]$ cat &gt; /rds/general/user/pdg25/ephemeral/missing_star_samples.txt &lt;&lt; 'EOF'</w:t>
      </w:r>
    </w:p>
    <w:p w:rsidR="6C9F4948" w:rsidP="79756691" w:rsidRDefault="6C9F4948" w14:paraId="1F6F62E3" w14:textId="07BDF8B1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CP002-D7-NasalScrape</w:t>
      </w:r>
    </w:p>
    <w:p w:rsidR="6C9F4948" w:rsidP="79756691" w:rsidRDefault="6C9F4948" w14:paraId="069E337D" w14:textId="6A6D289E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CP003-D7-NasalScrape</w:t>
      </w:r>
    </w:p>
    <w:p w:rsidR="6C9F4948" w:rsidP="79756691" w:rsidRDefault="6C9F4948" w14:paraId="69F03822" w14:textId="6FEBFB1C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CP012-D2-NasalScrape</w:t>
      </w:r>
    </w:p>
    <w:p w:rsidR="6C9F4948" w:rsidP="79756691" w:rsidRDefault="6C9F4948" w14:paraId="0F86E472" w14:textId="0296991B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CP013-D1-NasalScrape</w:t>
      </w:r>
    </w:p>
    <w:p w:rsidR="6C9F4948" w:rsidP="79756691" w:rsidRDefault="6C9F4948" w14:paraId="0B24E5AF" w14:textId="23A7C14E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CP019-D7-NasalScrape</w:t>
      </w:r>
    </w:p>
    <w:p w:rsidR="6C9F4948" w:rsidP="79756691" w:rsidRDefault="6C9F4948" w14:paraId="68E91FB2" w14:textId="607B70D7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CP021-D2-NasalScrape</w:t>
      </w:r>
    </w:p>
    <w:p w:rsidR="6C9F4948" w:rsidP="79756691" w:rsidRDefault="6C9F4948" w14:paraId="10B5B446" w14:textId="55986A10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CP023-D2-NasalScrape</w:t>
      </w:r>
    </w:p>
    <w:p w:rsidR="6C9F4948" w:rsidP="79756691" w:rsidRDefault="6C9F4948" w14:paraId="302F9394" w14:textId="6ED33FD4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CP024-D1-NasalScrape</w:t>
      </w:r>
    </w:p>
    <w:p w:rsidR="6C9F4948" w:rsidP="79756691" w:rsidRDefault="6C9F4948" w14:paraId="7A7E07D8" w14:textId="45D8D259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CP033-D7-NasalScrape</w:t>
      </w:r>
    </w:p>
    <w:p w:rsidR="6C9F4948" w:rsidP="79756691" w:rsidRDefault="6C9F4948" w14:paraId="1EDBC291" w14:textId="367103A2">
      <w:pPr>
        <w:pStyle w:val="ListParagraph"/>
        <w:bidi w:val="0"/>
        <w:spacing w:before="0" w:beforeAutospacing="off" w:after="0" w:afterAutospacing="off"/>
        <w:ind w:left="1440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136DAD6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EOF</w:t>
      </w:r>
    </w:p>
    <w:p w:rsidR="6C9F4948" w:rsidP="79756691" w:rsidRDefault="6C9F4948" w14:paraId="469F3ACE" w14:textId="480E966A">
      <w:pPr>
        <w:pStyle w:val="ListParagraph"/>
        <w:bidi w:val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6C9F4948" w:rsidP="79756691" w:rsidRDefault="6C9F4948" w14:paraId="3FCA5601" w14:textId="020E238A">
      <w:pPr>
        <w:pStyle w:val="ListParagraph"/>
        <w:bidi w:val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7BA3CDC0" w:rsidP="79756691" w:rsidRDefault="7BA3CDC0" w14:paraId="55A2E6D9" w14:textId="4780651A">
      <w:pPr>
        <w:pStyle w:val="ListParagraph"/>
        <w:numPr>
          <w:ilvl w:val="0"/>
          <w:numId w:val="10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BA3C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This rerun </w:t>
      </w:r>
      <w:r w:rsidRPr="79756691" w:rsidR="7BA3C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didn’t</w:t>
      </w:r>
      <w:r w:rsidRPr="79756691" w:rsidR="7BA3C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work... no bai files were produced along with the </w:t>
      </w:r>
      <w:r w:rsidRPr="79756691" w:rsidR="7BA3C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final.out</w:t>
      </w:r>
      <w:r w:rsidRPr="79756691" w:rsidR="7BA3C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files for these samples</w:t>
      </w:r>
    </w:p>
    <w:p w:rsidR="01D30B21" w:rsidP="79756691" w:rsidRDefault="01D30B21" w14:paraId="1EF1873D" w14:textId="617FE679">
      <w:pPr>
        <w:pStyle w:val="Normal"/>
      </w:pPr>
      <w:r w:rsidRPr="79756691" w:rsidR="01D30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 tried to do another STAR rerun but didn’t work</w:t>
      </w:r>
    </w:p>
    <w:p w:rsidR="01D30B21" w:rsidP="79756691" w:rsidRDefault="01D30B21" w14:paraId="26C0D129" w14:textId="18BFDC2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1D30B21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star_rsv_rescue_missing_samples_array.pbs</w:t>
      </w:r>
    </w:p>
    <w:p w:rsidR="79756691" w:rsidP="79756691" w:rsidRDefault="79756691" w14:paraId="76856849" w14:textId="674B8BBB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68FE7141" w:rsidP="79756691" w:rsidRDefault="68FE7141" w14:paraId="7B85CC55" w14:textId="4ED2E3B1">
      <w:pPr>
        <w:pStyle w:val="ListParagraph"/>
        <w:numPr>
          <w:ilvl w:val="0"/>
          <w:numId w:val="10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68FE7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Got this warning: </w:t>
      </w:r>
    </w:p>
    <w:p w:rsidR="68FE7141" w:rsidP="79756691" w:rsidRDefault="68FE7141" w14:paraId="53B915F3" w14:textId="3B0A52E3">
      <w:pPr>
        <w:pStyle w:val="ListParagraph"/>
        <w:numPr>
          <w:ilvl w:val="1"/>
          <w:numId w:val="10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68FE7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gzip ... unexpected end of file</w:t>
      </w:r>
      <w:r>
        <w:br/>
      </w:r>
      <w:r w:rsidRPr="79756691" w:rsidR="68FE7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FATAL ERROR in reads input: quality string length is not equal to sequence length</w:t>
      </w:r>
      <w:r>
        <w:br/>
      </w:r>
      <w:r w:rsidRPr="79756691" w:rsidR="68FE7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SOLUTION: fix your </w:t>
      </w:r>
      <w:r w:rsidRPr="79756691" w:rsidR="68FE7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fastq</w:t>
      </w:r>
      <w:r w:rsidRPr="79756691" w:rsidR="68FE7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file</w:t>
      </w:r>
    </w:p>
    <w:p w:rsidR="451D11AF" w:rsidP="79756691" w:rsidRDefault="451D11AF" w14:paraId="055918D6" w14:textId="7069242E">
      <w:pPr>
        <w:pStyle w:val="ListParagraph"/>
        <w:numPr>
          <w:ilvl w:val="0"/>
          <w:numId w:val="10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51D11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Then I checked the corruption of those 9 samples</w:t>
      </w:r>
    </w:p>
    <w:p w:rsidR="451D11AF" w:rsidP="79756691" w:rsidRDefault="451D11AF" w14:paraId="1D35189D" w14:textId="5D3C978C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(rsv_transcriptomics) [pdg25@login-c ephemeral]$ while read -r s; do</w:t>
      </w:r>
    </w:p>
    <w:p w:rsidR="451D11AF" w:rsidP="79756691" w:rsidRDefault="451D11AF" w14:paraId="136B91D4" w14:textId="24250E5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r1="/rds/general/user/pdg25/ephemeral/trimmed_reads/${s}_R1_001.trimmed.fastq.gz"</w:t>
      </w:r>
    </w:p>
    <w:p w:rsidR="451D11AF" w:rsidP="79756691" w:rsidRDefault="451D11AF" w14:paraId="616A874E" w14:textId="29D00EF9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r2="/rds/general/user/pdg25/ephemeral/trimmed_reads/${s}_R2_001.trimmed.fastq.gz"</w:t>
      </w:r>
    </w:p>
    <w:p w:rsidR="451D11AF" w:rsidP="79756691" w:rsidRDefault="451D11AF" w14:paraId="76512509" w14:textId="7E1A572F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echo "==== $s ===="</w:t>
      </w:r>
    </w:p>
    <w:p w:rsidR="451D11AF" w:rsidP="79756691" w:rsidRDefault="451D11AF" w14:paraId="4568184B" w14:textId="1C627167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gzip -t "$r1" &amp;&amp; echo "R1 OK" || echo "R1 CORRUPT"</w:t>
      </w:r>
    </w:p>
    <w:p w:rsidR="451D11AF" w:rsidP="79756691" w:rsidRDefault="451D11AF" w14:paraId="038802AD" w14:textId="6F3929BE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  gzip -t "$r2" &amp;&amp; echo "R2 OK" || echo "R2 CORRUPT"</w:t>
      </w:r>
    </w:p>
    <w:p w:rsidR="451D11AF" w:rsidP="79756691" w:rsidRDefault="451D11AF" w14:paraId="20DDAAE8" w14:textId="4D0E412D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451D1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done &lt; /rds/general/user/pdg25/ephemeral/missing_star_samples.txt</w:t>
      </w:r>
    </w:p>
    <w:p w:rsidR="3BD467BF" w:rsidP="79756691" w:rsidRDefault="3BD467BF" w14:paraId="23A69552" w14:textId="63E7CD4B">
      <w:pPr>
        <w:pStyle w:val="ListParagraph"/>
        <w:numPr>
          <w:ilvl w:val="1"/>
          <w:numId w:val="10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3BD467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Got many corrupt samples from here</w:t>
      </w:r>
    </w:p>
    <w:p w:rsidR="3BD467BF" w:rsidP="79756691" w:rsidRDefault="3BD467BF" w14:paraId="2A60691C" w14:textId="48DD839C">
      <w:pPr>
        <w:pStyle w:val="ListParagraph"/>
        <w:numPr>
          <w:ilvl w:val="0"/>
          <w:numId w:val="109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3BD467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Then decided to retrim these samples in 4 steps</w:t>
      </w:r>
    </w:p>
    <w:p w:rsidR="2D532529" w:rsidP="79756691" w:rsidRDefault="2D532529" w14:paraId="0289A1D5" w14:textId="6F134C01">
      <w:pPr>
        <w:pStyle w:val="ListParagraph"/>
        <w:numPr>
          <w:ilvl w:val="0"/>
          <w:numId w:val="110"/>
        </w:numPr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2D5325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Create corr</w:t>
      </w:r>
      <w:r w:rsidRPr="79756691" w:rsidR="2D532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upt_samples.txt manually</w:t>
      </w:r>
    </w:p>
    <w:p w:rsidR="096408E0" w:rsidP="79756691" w:rsidRDefault="096408E0" w14:paraId="186E80B9" w14:textId="01DCC637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[pdg25@login-c ephemeral]$ cat &gt; /rds/general/user/pdg25/ephemeral/retrim_9_samples.txt &lt;&lt; 'EOF'</w:t>
      </w:r>
    </w:p>
    <w:p w:rsidR="096408E0" w:rsidP="79756691" w:rsidRDefault="096408E0" w14:paraId="37705AD2" w14:textId="2B8313C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CP002-D7-NasalScrape</w:t>
      </w:r>
    </w:p>
    <w:p w:rsidR="096408E0" w:rsidP="79756691" w:rsidRDefault="096408E0" w14:paraId="502BD0A9" w14:textId="45006EC5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CP003-D7-NasalScrape</w:t>
      </w:r>
    </w:p>
    <w:p w:rsidR="096408E0" w:rsidP="79756691" w:rsidRDefault="096408E0" w14:paraId="7865D1B2" w14:textId="22DB533A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CP012-D2-NasalScrape</w:t>
      </w:r>
    </w:p>
    <w:p w:rsidR="096408E0" w:rsidP="79756691" w:rsidRDefault="096408E0" w14:paraId="24EAF9C5" w14:textId="345A402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CP013-D1-NasalScrape</w:t>
      </w:r>
    </w:p>
    <w:p w:rsidR="096408E0" w:rsidP="79756691" w:rsidRDefault="096408E0" w14:paraId="0F2E611B" w14:textId="163546D4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CP019-D7-NasalScrape</w:t>
      </w:r>
    </w:p>
    <w:p w:rsidR="096408E0" w:rsidP="79756691" w:rsidRDefault="096408E0" w14:paraId="054B37CF" w14:textId="12E6D3F2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CP021-D2-NasalScrape</w:t>
      </w:r>
    </w:p>
    <w:p w:rsidR="096408E0" w:rsidP="79756691" w:rsidRDefault="096408E0" w14:paraId="5281E286" w14:textId="47758ABE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CP023-D2-NasalScrape</w:t>
      </w:r>
    </w:p>
    <w:p w:rsidR="096408E0" w:rsidP="79756691" w:rsidRDefault="096408E0" w14:paraId="590B68CC" w14:textId="45E3D2F6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CP024-D1-NasalScrape</w:t>
      </w:r>
    </w:p>
    <w:p w:rsidR="096408E0" w:rsidP="79756691" w:rsidRDefault="096408E0" w14:paraId="5A46DCF9" w14:textId="6CCB3425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CP033-D7-NasalScrape</w:t>
      </w:r>
    </w:p>
    <w:p w:rsidR="096408E0" w:rsidP="79756691" w:rsidRDefault="096408E0" w14:paraId="52F80366" w14:textId="74272D81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096408E0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&gt; EOF</w:t>
      </w:r>
    </w:p>
    <w:p w:rsidR="5052FE61" w:rsidP="79756691" w:rsidRDefault="5052FE61" w14:paraId="0439EAA5" w14:textId="0DBD02F3">
      <w:pPr>
        <w:pStyle w:val="ListParagraph"/>
        <w:numPr>
          <w:ilvl w:val="0"/>
          <w:numId w:val="110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5052FE6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Then tried to retrim with </w:t>
      </w:r>
      <w:r w:rsidRPr="79756691" w:rsidR="5052FE6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retrim_9_array.pbs, but it was failing fast</w:t>
      </w:r>
    </w:p>
    <w:p w:rsidR="5052FE61" w:rsidP="79756691" w:rsidRDefault="5052FE61" w14:paraId="7F6D7DC5" w14:textId="1D22250C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#!/bin/bash</w:t>
      </w:r>
    </w:p>
    <w:p w:rsidR="5052FE61" w:rsidP="79756691" w:rsidRDefault="5052FE61" w14:paraId="5E166E57" w14:textId="0B594295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#PBS -N cutadapt_retrim_9_array</w:t>
      </w:r>
    </w:p>
    <w:p w:rsidR="5052FE61" w:rsidP="79756691" w:rsidRDefault="5052FE61" w14:paraId="41C517C8" w14:textId="1C9DB5D0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#PBS -l select=1:ncpus=4:mem=16gb</w:t>
      </w:r>
    </w:p>
    <w:p w:rsidR="5052FE61" w:rsidP="79756691" w:rsidRDefault="5052FE61" w14:paraId="1060D05C" w14:textId="41A05F54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#PBS -l walltime=08:00:00</w:t>
      </w:r>
    </w:p>
    <w:p w:rsidR="5052FE61" w:rsidP="79756691" w:rsidRDefault="5052FE61" w14:paraId="193CBC55" w14:textId="55A08E47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#PBS -J 1-9%3</w:t>
      </w:r>
    </w:p>
    <w:p w:rsidR="5052FE61" w:rsidP="79756691" w:rsidRDefault="5052FE61" w14:paraId="067554FA" w14:textId="643C9593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6207DDB5" w14:textId="1C50645E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set -euo pipefail</w:t>
      </w:r>
    </w:p>
    <w:p w:rsidR="5052FE61" w:rsidP="79756691" w:rsidRDefault="5052FE61" w14:paraId="32415509" w14:textId="073A5735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365A3364" w14:textId="3B17D969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PROJECT_DIR="/rds/general/user/pdg25/ephemeral"</w:t>
      </w:r>
    </w:p>
    <w:p w:rsidR="5052FE61" w:rsidP="79756691" w:rsidRDefault="5052FE61" w14:paraId="39D35F2D" w14:textId="1EB8892A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RAW_DIR="${PROJECT_DIR}/My_RNAseq_raw_data"</w:t>
      </w:r>
    </w:p>
    <w:p w:rsidR="5052FE61" w:rsidP="79756691" w:rsidRDefault="5052FE61" w14:paraId="56F49FE9" w14:textId="2E9F06D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TRIM_DIR="${PROJECT_DIR}/trimmed_reads"</w:t>
      </w:r>
    </w:p>
    <w:p w:rsidR="5052FE61" w:rsidP="79756691" w:rsidRDefault="5052FE61" w14:paraId="6B481BF3" w14:textId="13B723D9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LIST="${PROJECT_DIR}/retrim_9_samples.txt"</w:t>
      </w:r>
    </w:p>
    <w:p w:rsidR="5052FE61" w:rsidP="79756691" w:rsidRDefault="5052FE61" w14:paraId="04DA62F5" w14:textId="69BE818F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LOG_DIR="${PROJECT_DIR}/logs"</w:t>
      </w:r>
    </w:p>
    <w:p w:rsidR="5052FE61" w:rsidP="79756691" w:rsidRDefault="5052FE61" w14:paraId="4FEFA4FB" w14:textId="79F08461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21D815ED" w14:textId="2E057840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mkdir -p "${TRIM_DIR}" "${LOG_DIR}"</w:t>
      </w:r>
    </w:p>
    <w:p w:rsidR="5052FE61" w:rsidP="79756691" w:rsidRDefault="5052FE61" w14:paraId="7592F205" w14:textId="7FB291B3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5FDBED94" w14:textId="79851181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# Per-array-task logging (reliable)</w:t>
      </w:r>
    </w:p>
    <w:p w:rsidR="5052FE61" w:rsidP="79756691" w:rsidRDefault="5052FE61" w14:paraId="3CBF539C" w14:textId="0DCA7275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exec &gt; "${LOG_DIR}/cutadapt_retrim_9_array.${PBS_ARRAY_INDEX}.out" \</w:t>
      </w:r>
    </w:p>
    <w:p w:rsidR="5052FE61" w:rsidP="79756691" w:rsidRDefault="5052FE61" w14:paraId="665B5769" w14:textId="0394046F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2&gt; "${LOG_DIR}/cutadapt_retrim_9_array.${PBS_ARRAY_INDEX}.err"</w:t>
      </w:r>
    </w:p>
    <w:p w:rsidR="5052FE61" w:rsidP="79756691" w:rsidRDefault="5052FE61" w14:paraId="1D9DE798" w14:textId="1DC966D5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2B2DFC68" w14:textId="7E6E85AD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"Start: $(date)"</w:t>
      </w:r>
    </w:p>
    <w:p w:rsidR="5052FE61" w:rsidP="79756691" w:rsidRDefault="5052FE61" w14:paraId="2F9E6E08" w14:textId="73A04AEA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"Host: $(hostname)"</w:t>
      </w:r>
    </w:p>
    <w:p w:rsidR="5052FE61" w:rsidP="79756691" w:rsidRDefault="5052FE61" w14:paraId="364F03A4" w14:textId="6BC44EA9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"PBS_ARRAY_INDEX=${PBS_ARRAY_INDEX}"</w:t>
      </w:r>
    </w:p>
    <w:p w:rsidR="5052FE61" w:rsidP="79756691" w:rsidRDefault="5052FE61" w14:paraId="466190A6" w14:textId="604323D7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3619DF33" w14:textId="76D60411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module load Cutadapt</w:t>
      </w:r>
    </w:p>
    <w:p w:rsidR="5052FE61" w:rsidP="79756691" w:rsidRDefault="5052FE61" w14:paraId="5C9220ED" w14:textId="7C1296A1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command -v cutadapt &gt;/dev/null || { echo "ERROR: cutadapt not found"; exit 1; }</w:t>
      </w:r>
    </w:p>
    <w:p w:rsidR="5052FE61" w:rsidP="79756691" w:rsidRDefault="5052FE61" w14:paraId="690FDC6B" w14:textId="514CF520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08878A59" w14:textId="34C8C94A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[[ -s "${LIST}" ]] || { echo "ERROR: Missing/empty list: ${LIST}"; exit 1; }</w:t>
      </w:r>
    </w:p>
    <w:p w:rsidR="5052FE61" w:rsidP="79756691" w:rsidRDefault="5052FE61" w14:paraId="3C4C6A43" w14:textId="301A359E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0D31D739" w14:textId="61EFF2B4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SAMPLE=$(sed -n "${PBS_ARRAY_INDEX}p" "${LIST}")</w:t>
      </w:r>
    </w:p>
    <w:p w:rsidR="5052FE61" w:rsidP="79756691" w:rsidRDefault="5052FE61" w14:paraId="0877927E" w14:textId="7BFC4BD7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[[ -n "${SAMPLE:-}" ]] || { echo "ERROR: No sample for index ${PBS_ARRAY_INDEX}"; exit 1; }</w:t>
      </w:r>
    </w:p>
    <w:p w:rsidR="5052FE61" w:rsidP="79756691" w:rsidRDefault="5052FE61" w14:paraId="1F5BC84A" w14:textId="63AC1333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1771EBF1" w14:textId="1AE05083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r1="${RAW_DIR}/${SAMPLE}_R1_001.fastq.gz"</w:t>
      </w:r>
    </w:p>
    <w:p w:rsidR="5052FE61" w:rsidP="79756691" w:rsidRDefault="5052FE61" w14:paraId="15193C17" w14:textId="782F7077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r2="${RAW_DIR}/${SAMPLE}_R2_001.fastq.gz"</w:t>
      </w:r>
    </w:p>
    <w:p w:rsidR="5052FE61" w:rsidP="79756691" w:rsidRDefault="5052FE61" w14:paraId="2E011BE3" w14:textId="61C0BA31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out1="${TRIM_DIR}/${SAMPLE}_R1_001.trimmed.fastq.gz"</w:t>
      </w:r>
    </w:p>
    <w:p w:rsidR="5052FE61" w:rsidP="79756691" w:rsidRDefault="5052FE61" w14:paraId="7BC640FC" w14:textId="4F5EEE29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out2="${TRIM_DIR}/${SAMPLE}_R2_001.trimmed.fastq.gz"</w:t>
      </w:r>
    </w:p>
    <w:p w:rsidR="5052FE61" w:rsidP="79756691" w:rsidRDefault="5052FE61" w14:paraId="663173D4" w14:textId="7D56C41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tmp1="${out1}.tmp"</w:t>
      </w:r>
    </w:p>
    <w:p w:rsidR="5052FE61" w:rsidP="79756691" w:rsidRDefault="5052FE61" w14:paraId="31BE534D" w14:textId="4953037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tmp2="${out2}.tmp"</w:t>
      </w:r>
    </w:p>
    <w:p w:rsidR="5052FE61" w:rsidP="79756691" w:rsidRDefault="5052FE61" w14:paraId="060C4828" w14:textId="6D4C2C06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4117D43E" w14:textId="19A65A84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"Sample: ${SAMPLE}"</w:t>
      </w:r>
    </w:p>
    <w:p w:rsidR="5052FE61" w:rsidP="79756691" w:rsidRDefault="5052FE61" w14:paraId="1774DACF" w14:textId="6964B9D2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"R1: ${r1}"</w:t>
      </w:r>
    </w:p>
    <w:p w:rsidR="5052FE61" w:rsidP="79756691" w:rsidRDefault="5052FE61" w14:paraId="1F0FF8BC" w14:textId="26B1DA2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"R2: ${r2}"</w:t>
      </w:r>
    </w:p>
    <w:p w:rsidR="5052FE61" w:rsidP="79756691" w:rsidRDefault="5052FE61" w14:paraId="5F01B179" w14:textId="3AB84A4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7797FCD5" w14:textId="7EA0A84F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[[ -f "${r1}" ]] || { echo "ERROR: Missing ${r1}"; exit 1; }</w:t>
      </w:r>
    </w:p>
    <w:p w:rsidR="5052FE61" w:rsidP="79756691" w:rsidRDefault="5052FE61" w14:paraId="144F5E6F" w14:textId="48BB3695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[[ -f "${r2}" ]] || { echo "ERROR: Missing ${r2}"; exit 1; }</w:t>
      </w:r>
    </w:p>
    <w:p w:rsidR="5052FE61" w:rsidP="79756691" w:rsidRDefault="5052FE61" w14:paraId="088D4EB3" w14:textId="1D537F30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11F29BD2" w14:textId="0D5010F4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rm -f "${out1}" "${out2}" "${tmp1}" "${tmp2}"</w:t>
      </w:r>
    </w:p>
    <w:p w:rsidR="5052FE61" w:rsidP="79756691" w:rsidRDefault="5052FE61" w14:paraId="42F8F2D7" w14:textId="2BF11D5A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20D9DC88" w14:textId="6F0BF588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cutadapt \</w:t>
      </w:r>
    </w:p>
    <w:p w:rsidR="5052FE61" w:rsidP="79756691" w:rsidRDefault="5052FE61" w14:paraId="63712BDD" w14:textId="0581E496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-a AGATCGGAAGAGCACACGTCTGAACTCCAGTCA \</w:t>
      </w:r>
    </w:p>
    <w:p w:rsidR="5052FE61" w:rsidP="79756691" w:rsidRDefault="5052FE61" w14:paraId="7723F497" w14:textId="4D2E7A66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-A AGATCGGAAGAGCGTCGTGTAGGGAAAGAGTGT \</w:t>
      </w:r>
    </w:p>
    <w:p w:rsidR="5052FE61" w:rsidP="79756691" w:rsidRDefault="5052FE61" w14:paraId="6806F32A" w14:textId="0BD5881F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-q 20,20 \</w:t>
      </w:r>
    </w:p>
    <w:p w:rsidR="5052FE61" w:rsidP="79756691" w:rsidRDefault="5052FE61" w14:paraId="4E6BFA11" w14:textId="12EA496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-m 20 \</w:t>
      </w:r>
    </w:p>
    <w:p w:rsidR="5052FE61" w:rsidP="79756691" w:rsidRDefault="5052FE61" w14:paraId="658D3F9A" w14:textId="5AECC02C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-o "${tmp1}" \</w:t>
      </w:r>
    </w:p>
    <w:p w:rsidR="5052FE61" w:rsidP="79756691" w:rsidRDefault="5052FE61" w14:paraId="036BED6B" w14:textId="03F8DC34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-p "${tmp2}" \</w:t>
      </w:r>
    </w:p>
    <w:p w:rsidR="5052FE61" w:rsidP="79756691" w:rsidRDefault="5052FE61" w14:paraId="261ED150" w14:textId="226715FE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"${r1}" "${r2}"</w:t>
      </w:r>
    </w:p>
    <w:p w:rsidR="5052FE61" w:rsidP="79756691" w:rsidRDefault="5052FE61" w14:paraId="1033C563" w14:textId="38FA95E1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41CC27D0" w14:textId="00D5F57B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gzip -t "${tmp1}"</w:t>
      </w:r>
    </w:p>
    <w:p w:rsidR="5052FE61" w:rsidP="79756691" w:rsidRDefault="5052FE61" w14:paraId="302646AB" w14:textId="558BF354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gzip -t "${tmp2}"</w:t>
      </w:r>
    </w:p>
    <w:p w:rsidR="5052FE61" w:rsidP="79756691" w:rsidRDefault="5052FE61" w14:paraId="17B9BDA2" w14:textId="738415D9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7D8D934D" w14:textId="6D1A9EB2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mv "${tmp1}" "${out1}"</w:t>
      </w:r>
    </w:p>
    <w:p w:rsidR="5052FE61" w:rsidP="79756691" w:rsidRDefault="5052FE61" w14:paraId="0A8919ED" w14:textId="4A895AC0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mv "${tmp2}" "${out2}"</w:t>
      </w:r>
    </w:p>
    <w:p w:rsidR="5052FE61" w:rsidP="79756691" w:rsidRDefault="5052FE61" w14:paraId="6FB7A956" w14:textId="6836BB3E">
      <w:pPr>
        <w:bidi w:val="0"/>
        <w:spacing w:before="240" w:beforeAutospacing="off" w:after="240" w:afterAutospacing="off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052FE61" w:rsidP="79756691" w:rsidRDefault="5052FE61" w14:paraId="2A3E724A" w14:textId="47CDFA46">
      <w:pPr>
        <w:pStyle w:val="Normal"/>
      </w:pPr>
      <w:r w:rsidRPr="79756691" w:rsidR="5052FE61">
        <w:rPr>
          <w:rFonts w:ascii="Calibri" w:hAnsi="Calibri" w:eastAsia="Calibri" w:cs="Calibri"/>
          <w:noProof w:val="0"/>
          <w:sz w:val="24"/>
          <w:szCs w:val="24"/>
          <w:lang w:val="en-US"/>
        </w:rPr>
        <w:t>echo "Done: ${SAMPLE} at $(date)"</w:t>
      </w:r>
    </w:p>
    <w:p w:rsidR="772CAA23" w:rsidP="79756691" w:rsidRDefault="772CAA23" w14:paraId="66AC0F90" w14:textId="5C21664F">
      <w:pPr>
        <w:pStyle w:val="ListParagraph"/>
        <w:numPr>
          <w:ilvl w:val="0"/>
          <w:numId w:val="111"/>
        </w:numPr>
        <w:bidi w:val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Might have been issue with </w:t>
      </w: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cutadapt</w:t>
      </w: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so made a </w:t>
      </w: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conda</w:t>
      </w: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environment with </w:t>
      </w: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cutadapt</w:t>
      </w:r>
      <w:r w:rsidRPr="79756691" w:rsidR="772CAA2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version</w:t>
      </w:r>
    </w:p>
    <w:p w:rsidR="772CAA23" w:rsidP="79756691" w:rsidRDefault="772CAA23" w14:paraId="28480BF7" w14:textId="49EC0631">
      <w:p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</w:pPr>
      <w:r w:rsidRPr="79756691" w:rsidR="772CAA23">
        <w:rPr>
          <w:rFonts w:ascii="Menlo" w:hAnsi="Menlo" w:eastAsia="Menlo" w:cs="Menlo"/>
          <w:b w:val="0"/>
          <w:bCs w:val="0"/>
          <w:i w:val="0"/>
          <w:iCs w:val="0"/>
          <w:noProof w:val="0"/>
          <w:color w:val="auto"/>
          <w:sz w:val="18"/>
          <w:szCs w:val="18"/>
          <w:lang w:val="en-US"/>
        </w:rPr>
        <w:t>(rsv_transcriptomics) [pdg25@login-c ephemeral]$ conda create -n cutadapt_env -c conda-forge -c bioconda python=3.11 cutadapt -y</w:t>
      </w:r>
    </w:p>
    <w:p w:rsidR="56FE1612" w:rsidP="79756691" w:rsidRDefault="56FE1612" w14:paraId="6DCE187B" w14:textId="163A096B">
      <w:pPr>
        <w:pStyle w:val="ListParagraph"/>
        <w:numPr>
          <w:ilvl w:val="0"/>
          <w:numId w:val="112"/>
        </w:numPr>
        <w:bidi w:val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Then used this for trimming:</w:t>
      </w:r>
    </w:p>
    <w:p w:rsidR="56FE1612" w:rsidP="79756691" w:rsidRDefault="56FE1612" w14:paraId="0AF77E53" w14:textId="0D81186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#!/bin/bash</w:t>
      </w:r>
    </w:p>
    <w:p w:rsidR="56FE1612" w:rsidP="79756691" w:rsidRDefault="56FE1612" w14:paraId="0B648149" w14:textId="4EB0090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-N cutadapt_retrim_9_array</w:t>
      </w:r>
    </w:p>
    <w:p w:rsidR="56FE1612" w:rsidP="79756691" w:rsidRDefault="56FE1612" w14:paraId="2CDCECA0" w14:textId="0558B194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-l select=1:ncpus=4:mem=16gb</w:t>
      </w:r>
    </w:p>
    <w:p w:rsidR="56FE1612" w:rsidP="79756691" w:rsidRDefault="56FE1612" w14:paraId="3D54D292" w14:textId="46220CDA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-l walltime=08:00:00</w:t>
      </w:r>
    </w:p>
    <w:p w:rsidR="56FE1612" w:rsidP="79756691" w:rsidRDefault="56FE1612" w14:paraId="1F7F3EB4" w14:textId="6D90BD40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#PBS -J 1-9</w:t>
      </w:r>
    </w:p>
    <w:p w:rsidR="56FE1612" w:rsidP="79756691" w:rsidRDefault="56FE1612" w14:paraId="0123AC5F" w14:textId="4ED07B0B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39D4BF7D" w14:textId="73B0C87F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set -euo pipefail</w:t>
      </w:r>
    </w:p>
    <w:p w:rsidR="56FE1612" w:rsidP="79756691" w:rsidRDefault="56FE1612" w14:paraId="208AD7E9" w14:textId="76C61E1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0793DD1A" w14:textId="53B6AD8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PROJECT_DIR="/rds/general/user/pdg25/ephemeral"</w:t>
      </w:r>
    </w:p>
    <w:p w:rsidR="56FE1612" w:rsidP="79756691" w:rsidRDefault="56FE1612" w14:paraId="2DA0E117" w14:textId="4BB595EC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RAW_DIR="${PROJECT_DIR}/My_RNAseq_raw_data"</w:t>
      </w:r>
    </w:p>
    <w:p w:rsidR="56FE1612" w:rsidP="79756691" w:rsidRDefault="56FE1612" w14:paraId="564E835D" w14:textId="20F337A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TRIM_DIR="${PROJECT_DIR}/trimmed_reads"</w:t>
      </w:r>
    </w:p>
    <w:p w:rsidR="56FE1612" w:rsidP="79756691" w:rsidRDefault="56FE1612" w14:paraId="389B4E8F" w14:textId="1C9B39CB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LIST="${PROJECT_DIR}/retrim_9_samples.txt"</w:t>
      </w:r>
    </w:p>
    <w:p w:rsidR="56FE1612" w:rsidP="79756691" w:rsidRDefault="56FE1612" w14:paraId="4DDB4511" w14:textId="0BCA726F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LOG_DIR="${PROJECT_DIR}/logs"</w:t>
      </w:r>
    </w:p>
    <w:p w:rsidR="56FE1612" w:rsidP="79756691" w:rsidRDefault="56FE1612" w14:paraId="15251DC2" w14:textId="08B0977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7879483F" w14:textId="7DC4D361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mkdir -p "${TRIM_DIR}" "${LOG_DIR}"</w:t>
      </w:r>
    </w:p>
    <w:p w:rsidR="56FE1612" w:rsidP="79756691" w:rsidRDefault="56FE1612" w14:paraId="3FAB77F8" w14:textId="3D879F33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530C92E0" w14:textId="7C7FB694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Per-task logs</w:t>
      </w:r>
    </w:p>
    <w:p w:rsidR="56FE1612" w:rsidP="79756691" w:rsidRDefault="56FE1612" w14:paraId="73F14801" w14:textId="6344125F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exec &gt; "${LOG_DIR}/cutadapt_retrim_9_array.${PBS_ARRAY_INDEX}.out" \</w:t>
      </w:r>
    </w:p>
    <w:p w:rsidR="56FE1612" w:rsidP="79756691" w:rsidRDefault="56FE1612" w14:paraId="10155C6D" w14:textId="62AAFDF3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   2&gt; "${LOG_DIR}/cutadapt_retrim_9_array.${PBS_ARRAY_INDEX}.err"</w:t>
      </w:r>
    </w:p>
    <w:p w:rsidR="56FE1612" w:rsidP="79756691" w:rsidRDefault="56FE1612" w14:paraId="0EDFF416" w14:textId="7CEBF7C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3A93574E" w14:textId="567FC51B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"SCRIPT START: $(date)"</w:t>
      </w:r>
    </w:p>
    <w:p w:rsidR="56FE1612" w:rsidP="79756691" w:rsidRDefault="56FE1612" w14:paraId="76F8199C" w14:textId="61B793EC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"HOST: $(hostname)"</w:t>
      </w:r>
    </w:p>
    <w:p w:rsidR="56FE1612" w:rsidP="79756691" w:rsidRDefault="56FE1612" w14:paraId="4B8BB7DE" w14:textId="210264D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"PBS_JOBID: ${PBS_JOBID:-unset}"</w:t>
      </w:r>
    </w:p>
    <w:p w:rsidR="56FE1612" w:rsidP="79756691" w:rsidRDefault="56FE1612" w14:paraId="127909C3" w14:textId="09EBCA7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"PBS_ARRAY_INDEX: ${PBS_ARRAY_INDEX:-unset}"</w:t>
      </w:r>
    </w:p>
    <w:p w:rsidR="56FE1612" w:rsidP="79756691" w:rsidRDefault="56FE1612" w14:paraId="6E1B4ADF" w14:textId="24DC7112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set -x</w:t>
      </w:r>
    </w:p>
    <w:p w:rsidR="56FE1612" w:rsidP="79756691" w:rsidRDefault="56FE1612" w14:paraId="69B00E42" w14:textId="0D7A0B06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6E80C92F" w14:textId="06CD7D4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cd "${PROJECT_DIR}"</w:t>
      </w:r>
    </w:p>
    <w:p w:rsidR="56FE1612" w:rsidP="79756691" w:rsidRDefault="56FE1612" w14:paraId="6C79220C" w14:textId="716A4E05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3840ECED" w14:textId="59C25513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# Activate conda env with cutadapt</w:t>
      </w:r>
    </w:p>
    <w:p w:rsidR="56FE1612" w:rsidP="79756691" w:rsidRDefault="56FE1612" w14:paraId="59747FDB" w14:textId="1E476D1F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eval "$(~/miniforge3/bin/conda shell.bash hook)"</w:t>
      </w:r>
    </w:p>
    <w:p w:rsidR="56FE1612" w:rsidP="79756691" w:rsidRDefault="56FE1612" w14:paraId="428BECA9" w14:textId="56F4F1B0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conda activate cutadapt_env</w:t>
      </w:r>
    </w:p>
    <w:p w:rsidR="56FE1612" w:rsidP="79756691" w:rsidRDefault="56FE1612" w14:paraId="2F2C22AB" w14:textId="28167CCC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command -v cutadapt &gt;/dev/null || { echo "ERROR: cutadapt not found in cutadapt_env"; exit 1; }</w:t>
      </w:r>
    </w:p>
    <w:p w:rsidR="56FE1612" w:rsidP="79756691" w:rsidRDefault="56FE1612" w14:paraId="6DF64000" w14:textId="2224AE18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cutadapt --version</w:t>
      </w:r>
    </w:p>
    <w:p w:rsidR="56FE1612" w:rsidP="79756691" w:rsidRDefault="56FE1612" w14:paraId="7E9E0091" w14:textId="540B15FC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6AEF0B32" w14:textId="1E20B345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[[ -s "${LIST}" ]] || { echo "ERROR: Missing/empty sample list: ${LIST}"; exit 1; }</w:t>
      </w:r>
    </w:p>
    <w:p w:rsidR="56FE1612" w:rsidP="79756691" w:rsidRDefault="56FE1612" w14:paraId="355C5267" w14:textId="048A155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4E32A30E" w14:textId="61C1FB52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SAMPLE=$(sed -n "${PBS_ARRAY_INDEX}p" "${LIST}")</w:t>
      </w:r>
    </w:p>
    <w:p w:rsidR="56FE1612" w:rsidP="79756691" w:rsidRDefault="56FE1612" w14:paraId="31AA163E" w14:textId="23D0CBB8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[[ -n "${SAMPLE:-}" ]] || { echo "ERROR: No sample at index ${PBS_ARRAY_INDEX}"; exit 1; }</w:t>
      </w:r>
    </w:p>
    <w:p w:rsidR="56FE1612" w:rsidP="79756691" w:rsidRDefault="56FE1612" w14:paraId="70CA1407" w14:textId="71C1BB00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7A5D9F9A" w14:textId="2CC249E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r1="${RAW_DIR}/${SAMPLE}_R1_001.fastq.gz"</w:t>
      </w:r>
    </w:p>
    <w:p w:rsidR="56FE1612" w:rsidP="79756691" w:rsidRDefault="56FE1612" w14:paraId="42B2DBEF" w14:textId="445E7215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r2="${RAW_DIR}/${SAMPLE}_R2_001.fastq.gz"</w:t>
      </w:r>
    </w:p>
    <w:p w:rsidR="56FE1612" w:rsidP="79756691" w:rsidRDefault="56FE1612" w14:paraId="7C5A712C" w14:textId="54ED0E5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out1="${TRIM_DIR}/${SAMPLE}_R1_001.trimmed.fastq.gz"</w:t>
      </w:r>
    </w:p>
    <w:p w:rsidR="56FE1612" w:rsidP="79756691" w:rsidRDefault="56FE1612" w14:paraId="77EC8736" w14:textId="538F477B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out2="${TRIM_DIR}/${SAMPLE}_R2_001.trimmed.fastq.gz"</w:t>
      </w:r>
    </w:p>
    <w:p w:rsidR="56FE1612" w:rsidP="79756691" w:rsidRDefault="56FE1612" w14:paraId="38E29136" w14:textId="25CCEAC6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tmp1="${out1}.tmp"</w:t>
      </w:r>
    </w:p>
    <w:p w:rsidR="56FE1612" w:rsidP="79756691" w:rsidRDefault="56FE1612" w14:paraId="40F2E024" w14:textId="51D5DEB6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tmp2="${out2}.tmp"</w:t>
      </w:r>
    </w:p>
    <w:p w:rsidR="56FE1612" w:rsidP="79756691" w:rsidRDefault="56FE1612" w14:paraId="2F892659" w14:textId="42D2CFD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6F128D98" w14:textId="6F4FB17D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[[ -f "${r1}" ]] || { echo "ERROR: Missing ${r1}"; exit 1; }</w:t>
      </w:r>
    </w:p>
    <w:p w:rsidR="56FE1612" w:rsidP="79756691" w:rsidRDefault="56FE1612" w14:paraId="13CE9A9D" w14:textId="0D218D7A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[[ -f "${r2}" ]] || { echo "ERROR: Missing ${r2}"; exit 1; }</w:t>
      </w:r>
    </w:p>
    <w:p w:rsidR="56FE1612" w:rsidP="79756691" w:rsidRDefault="56FE1612" w14:paraId="414CCFA4" w14:textId="556249C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20A5DC26" w14:textId="33ACA611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rm -f "${out1}" "${out2}" "${tmp1}" "${tmp2}"</w:t>
      </w:r>
    </w:p>
    <w:p w:rsidR="56FE1612" w:rsidP="79756691" w:rsidRDefault="56FE1612" w14:paraId="0BF0C679" w14:textId="68BDCE7A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4D019B89" w14:textId="7387667A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cutadapt \</w:t>
      </w:r>
    </w:p>
    <w:p w:rsidR="56FE1612" w:rsidP="79756691" w:rsidRDefault="56FE1612" w14:paraId="5F102D4D" w14:textId="51E10A7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-a AGATCGGAAGAGCACACGTCTGAACTCCAGTCA \</w:t>
      </w:r>
    </w:p>
    <w:p w:rsidR="56FE1612" w:rsidP="79756691" w:rsidRDefault="56FE1612" w14:paraId="3D1EE337" w14:textId="0A6AE392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-A AGATCGGAAGAGCGTCGTGTAGGGAAAGAGTGT \</w:t>
      </w:r>
    </w:p>
    <w:p w:rsidR="56FE1612" w:rsidP="79756691" w:rsidRDefault="56FE1612" w14:paraId="4A66C9A0" w14:textId="6CEC043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-q 20,20 \</w:t>
      </w:r>
    </w:p>
    <w:p w:rsidR="56FE1612" w:rsidP="79756691" w:rsidRDefault="56FE1612" w14:paraId="03D46885" w14:textId="7E8E62F2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-m 20 \</w:t>
      </w:r>
    </w:p>
    <w:p w:rsidR="56FE1612" w:rsidP="79756691" w:rsidRDefault="56FE1612" w14:paraId="638EE2C4" w14:textId="5148610F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-o "${tmp1}" \</w:t>
      </w:r>
    </w:p>
    <w:p w:rsidR="56FE1612" w:rsidP="79756691" w:rsidRDefault="56FE1612" w14:paraId="29D0B2A4" w14:textId="53F0F46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-p "${tmp2}" \</w:t>
      </w:r>
    </w:p>
    <w:p w:rsidR="56FE1612" w:rsidP="79756691" w:rsidRDefault="56FE1612" w14:paraId="60F55E30" w14:textId="6607C969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"${r1}" "${r2}"</w:t>
      </w:r>
    </w:p>
    <w:p w:rsidR="56FE1612" w:rsidP="79756691" w:rsidRDefault="56FE1612" w14:paraId="6D32F26B" w14:textId="44E39CA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53531048" w14:textId="0AF3CDC5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gzip -t "${tmp1}"</w:t>
      </w:r>
    </w:p>
    <w:p w:rsidR="56FE1612" w:rsidP="79756691" w:rsidRDefault="56FE1612" w14:paraId="1DF494FC" w14:textId="3336EDA8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gzip -t "${tmp2}"</w:t>
      </w:r>
    </w:p>
    <w:p w:rsidR="56FE1612" w:rsidP="79756691" w:rsidRDefault="56FE1612" w14:paraId="180FD67D" w14:textId="59011DBF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41C1E010" w14:textId="51836308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mv "${tmp1}" "${out1}"</w:t>
      </w:r>
    </w:p>
    <w:p w:rsidR="56FE1612" w:rsidP="79756691" w:rsidRDefault="56FE1612" w14:paraId="1370E1F3" w14:textId="01CE8C4A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mv "${tmp2}" "${out2}"</w:t>
      </w:r>
    </w:p>
    <w:p w:rsidR="56FE1612" w:rsidP="79756691" w:rsidRDefault="56FE1612" w14:paraId="3FD6C5EE" w14:textId="56CB1277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w:rsidR="56FE1612" w:rsidP="79756691" w:rsidRDefault="56FE1612" w14:paraId="6DD3726E" w14:textId="130C9CFE">
      <w:pPr>
        <w:pStyle w:val="Normal"/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echo "DONE: ${SAMPLE} at $(date)"</w:t>
      </w:r>
    </w:p>
    <w:p w:rsidR="56FE1612" w:rsidP="79756691" w:rsidRDefault="56FE1612" w14:paraId="56FD87F7" w14:textId="52A28D1F">
      <w:pPr>
        <w:pStyle w:val="ListParagraph"/>
        <w:numPr>
          <w:ilvl w:val="0"/>
          <w:numId w:val="11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Then ran the</w:t>
      </w:r>
      <w:r w:rsidRPr="79756691" w:rsidR="56FE161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9756691" w:rsidR="56FE16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03_validate_retrimmed_corrupt_samples.sh</w:t>
      </w:r>
    </w:p>
    <w:p w:rsidR="56FE1612" w:rsidP="79756691" w:rsidRDefault="56FE1612" w14:paraId="18A33129" w14:textId="3EC9B18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#!/bin/bash</w:t>
      </w:r>
    </w:p>
    <w:p w:rsidR="56FE1612" w:rsidP="79756691" w:rsidRDefault="56FE1612" w14:paraId="5D57BC63" w14:textId="6AF9ACF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set -</w:t>
      </w: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euo</w:t>
      </w: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pipefail</w:t>
      </w:r>
    </w:p>
    <w:p w:rsidR="56FE1612" w:rsidP="79756691" w:rsidRDefault="56FE1612" w14:paraId="2808B312" w14:textId="18030B8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PROJECT_DIR="/rds/general/user/pdg25/ephemeral"</w:t>
      </w:r>
    </w:p>
    <w:p w:rsidR="56FE1612" w:rsidP="79756691" w:rsidRDefault="56FE1612" w14:paraId="5CE33CF0" w14:textId="61261511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TRIM_DIR="${PROJECT_DIR}/trimmed_reads"</w:t>
      </w:r>
    </w:p>
    <w:p w:rsidR="56FE1612" w:rsidP="79756691" w:rsidRDefault="56FE1612" w14:paraId="2C3D64AB" w14:textId="0AB0FFC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LIST="${PROJECT_DIR}/retrim_9_samples.txt"</w:t>
      </w:r>
    </w:p>
    <w:p w:rsidR="56FE1612" w:rsidP="79756691" w:rsidRDefault="56FE1612" w14:paraId="11B75EFC" w14:textId="0DC6E09A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OUT="${PROJECT_DIR}/retrim_9_validation.tsv"</w:t>
      </w:r>
    </w:p>
    <w:p w:rsidR="56FE1612" w:rsidP="79756691" w:rsidRDefault="56FE1612" w14:paraId="08205275" w14:textId="3E2F6207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21CC611E" w14:textId="28C9182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echo -e "sample\tR1_exists\tR2_exists\tR1_gzip_ok\tR2_gzip_ok\tR1_fastq_ok\tR2_fastq_ok\tstatus" &gt; "${OUT}"</w:t>
      </w:r>
    </w:p>
    <w:p w:rsidR="56FE1612" w:rsidP="79756691" w:rsidRDefault="56FE1612" w14:paraId="69C49964" w14:textId="74B74260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7D3168B8" w14:textId="0CA8B0A2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if [[ ! -s "${LIST}" ]]; then</w:t>
      </w:r>
    </w:p>
    <w:p w:rsidR="56FE1612" w:rsidP="79756691" w:rsidRDefault="56FE1612" w14:paraId="7EB413BB" w14:textId="116A5FF5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echo "ERROR: Missing or empty sample list: ${LIST}"</w:t>
      </w:r>
    </w:p>
    <w:p w:rsidR="56FE1612" w:rsidP="79756691" w:rsidRDefault="56FE1612" w14:paraId="3DEA51CA" w14:textId="4C04CD5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exit 1</w:t>
      </w:r>
    </w:p>
    <w:p w:rsidR="56FE1612" w:rsidP="79756691" w:rsidRDefault="56FE1612" w14:paraId="1DB13EB0" w14:textId="35FCAD2A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fi</w:t>
      </w:r>
    </w:p>
    <w:p w:rsidR="56FE1612" w:rsidP="79756691" w:rsidRDefault="56FE1612" w14:paraId="0954E11F" w14:textId="0C357C7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0EF58500" w14:textId="70C131E1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check_fastq_structure() {</w:t>
      </w:r>
    </w:p>
    <w:p w:rsidR="56FE1612" w:rsidP="79756691" w:rsidRDefault="56FE1612" w14:paraId="2B35C1B7" w14:textId="3485B62F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local f="$1"</w:t>
      </w:r>
    </w:p>
    <w:p w:rsidR="56FE1612" w:rsidP="79756691" w:rsidRDefault="56FE1612" w14:paraId="037156D7" w14:textId="1CEF9B73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zcat "${f}" 2&gt;/dev/null | awk '</w:t>
      </w:r>
    </w:p>
    <w:p w:rsidR="56FE1612" w:rsidP="79756691" w:rsidRDefault="56FE1612" w14:paraId="4D1B356E" w14:textId="1DE77D42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NR%4==1 {if(substr($0,1,1)!="@") exit 1}</w:t>
      </w:r>
    </w:p>
    <w:p w:rsidR="56FE1612" w:rsidP="79756691" w:rsidRDefault="56FE1612" w14:paraId="4EA8ABC2" w14:textId="2D1C7546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NR%4==2 {seq=$0}</w:t>
      </w:r>
    </w:p>
    <w:p w:rsidR="56FE1612" w:rsidP="79756691" w:rsidRDefault="56FE1612" w14:paraId="248D25FF" w14:textId="3646A8FA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NR%4==3 {if(substr($0,1,1)!="+") exit 1}</w:t>
      </w:r>
    </w:p>
    <w:p w:rsidR="56FE1612" w:rsidP="79756691" w:rsidRDefault="56FE1612" w14:paraId="105DE4A1" w14:textId="4A8EF338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NR%4==0 {if(length($0)!=length(seq)) exit 1}</w:t>
      </w:r>
    </w:p>
    <w:p w:rsidR="56FE1612" w:rsidP="79756691" w:rsidRDefault="56FE1612" w14:paraId="07F8E23E" w14:textId="6B9A92A4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END {if(NR==0 || NR%4!=0) exit 1}</w:t>
      </w:r>
    </w:p>
    <w:p w:rsidR="56FE1612" w:rsidP="79756691" w:rsidRDefault="56FE1612" w14:paraId="598C84C1" w14:textId="5A405CF7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'</w:t>
      </w:r>
    </w:p>
    <w:p w:rsidR="56FE1612" w:rsidP="79756691" w:rsidRDefault="56FE1612" w14:paraId="19AA8169" w14:textId="5F44DCD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56FE1612" w:rsidP="79756691" w:rsidRDefault="56FE1612" w14:paraId="509B58C6" w14:textId="1523D666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1610B614" w14:textId="0873F95E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while read -r sample; do</w:t>
      </w:r>
    </w:p>
    <w:p w:rsidR="56FE1612" w:rsidP="79756691" w:rsidRDefault="56FE1612" w14:paraId="14408A34" w14:textId="5EA1201B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[[ -z "${sample}" ]] &amp;&amp; continue</w:t>
      </w:r>
    </w:p>
    <w:p w:rsidR="56FE1612" w:rsidP="79756691" w:rsidRDefault="56FE1612" w14:paraId="7A4CAD70" w14:textId="456BE5B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1EF8FA45" w14:textId="0497EA03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r1="${TRIM_DIR}/${sample}_R1_001.trimmed.fastq.gz"</w:t>
      </w:r>
    </w:p>
    <w:p w:rsidR="56FE1612" w:rsidP="79756691" w:rsidRDefault="56FE1612" w14:paraId="728808C2" w14:textId="53491840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r2="${TRIM_DIR}/${sample}_R2_001.trimmed.fastq.gz"</w:t>
      </w:r>
    </w:p>
    <w:p w:rsidR="56FE1612" w:rsidP="79756691" w:rsidRDefault="56FE1612" w14:paraId="5A5A83FA" w14:textId="50D52E53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6E668F3E" w14:textId="44B6A1F5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r1_exists="NO"; r2_exists="NO"</w:t>
      </w:r>
    </w:p>
    <w:p w:rsidR="56FE1612" w:rsidP="79756691" w:rsidRDefault="56FE1612" w14:paraId="52CE9610" w14:textId="0E55BE58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r1_gzip_ok="NO"; r2_gzip_ok="NO"</w:t>
      </w:r>
    </w:p>
    <w:p w:rsidR="56FE1612" w:rsidP="79756691" w:rsidRDefault="56FE1612" w14:paraId="78DBDCDE" w14:textId="468F8EC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r1_fastq_ok="NO"; r2_fastq_ok="NO"</w:t>
      </w:r>
    </w:p>
    <w:p w:rsidR="56FE1612" w:rsidP="79756691" w:rsidRDefault="56FE1612" w14:paraId="6EC55FCC" w14:textId="1F3B8DF2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status="FAIL"</w:t>
      </w:r>
    </w:p>
    <w:p w:rsidR="56FE1612" w:rsidP="79756691" w:rsidRDefault="56FE1612" w14:paraId="69728D4A" w14:textId="69A6E02C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04DBF247" w14:textId="5128264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if [[ -f "${r1}" ]]; then</w:t>
      </w:r>
    </w:p>
    <w:p w:rsidR="56FE1612" w:rsidP="79756691" w:rsidRDefault="56FE1612" w14:paraId="0849060C" w14:textId="0C3F271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r1_exists="YES"</w:t>
      </w:r>
    </w:p>
    <w:p w:rsidR="56FE1612" w:rsidP="79756691" w:rsidRDefault="56FE1612" w14:paraId="0645F456" w14:textId="3C98B11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gzip -t "${r1}" 2&gt;/dev/null &amp;&amp; r1_gzip_ok="YES"</w:t>
      </w:r>
    </w:p>
    <w:p w:rsidR="56FE1612" w:rsidP="79756691" w:rsidRDefault="56FE1612" w14:paraId="2829EB43" w14:textId="686DCC5E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check_fastq_structure "${r1}" &amp;&amp; r1_fastq_ok="YES" || true</w:t>
      </w:r>
    </w:p>
    <w:p w:rsidR="56FE1612" w:rsidP="79756691" w:rsidRDefault="56FE1612" w14:paraId="50AF7838" w14:textId="154C2F1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fi</w:t>
      </w:r>
    </w:p>
    <w:p w:rsidR="56FE1612" w:rsidP="79756691" w:rsidRDefault="56FE1612" w14:paraId="0F7BE8F3" w14:textId="7007181C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65AF8A3C" w14:textId="1A717755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if [[ -f "${r2}" ]]; then</w:t>
      </w:r>
    </w:p>
    <w:p w:rsidR="56FE1612" w:rsidP="79756691" w:rsidRDefault="56FE1612" w14:paraId="589CC3F6" w14:textId="3620B1D3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r2_exists="YES"</w:t>
      </w:r>
    </w:p>
    <w:p w:rsidR="56FE1612" w:rsidP="79756691" w:rsidRDefault="56FE1612" w14:paraId="2800A32E" w14:textId="221F6AAD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gzip -t "${r2}" 2&gt;/dev/null &amp;&amp; r2_gzip_ok="YES"</w:t>
      </w:r>
    </w:p>
    <w:p w:rsidR="56FE1612" w:rsidP="79756691" w:rsidRDefault="56FE1612" w14:paraId="7961523C" w14:textId="4C4FB713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check_fastq_structure "${r2}" &amp;&amp; r2_fastq_ok="YES" || true</w:t>
      </w:r>
    </w:p>
    <w:p w:rsidR="56FE1612" w:rsidP="79756691" w:rsidRDefault="56FE1612" w14:paraId="0A3B08E8" w14:textId="3786E416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fi</w:t>
      </w:r>
    </w:p>
    <w:p w:rsidR="56FE1612" w:rsidP="79756691" w:rsidRDefault="56FE1612" w14:paraId="4A42071B" w14:textId="24E5C34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47801CEA" w14:textId="1140B6A1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if [[ "${r1_exists}" == "YES" &amp;&amp; "${r2_exists}" == "YES" &amp;&amp; \</w:t>
      </w:r>
    </w:p>
    <w:p w:rsidR="56FE1612" w:rsidP="79756691" w:rsidRDefault="56FE1612" w14:paraId="691D5333" w14:textId="380B99C4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"${r1_gzip_ok}" == "YES" &amp;&amp; "${r2_gzip_ok}" == "YES" &amp;&amp; \</w:t>
      </w:r>
    </w:p>
    <w:p w:rsidR="56FE1612" w:rsidP="79756691" w:rsidRDefault="56FE1612" w14:paraId="101E6E8E" w14:textId="0352851A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"${r1_fastq_ok}" == "YES" &amp;&amp; "${r2_fastq_ok}" == "YES" ]]; then</w:t>
      </w:r>
    </w:p>
    <w:p w:rsidR="56FE1612" w:rsidP="79756691" w:rsidRDefault="56FE1612" w14:paraId="3B94797C" w14:textId="6D3CE9A5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status="PASS"</w:t>
      </w:r>
    </w:p>
    <w:p w:rsidR="56FE1612" w:rsidP="79756691" w:rsidRDefault="56FE1612" w14:paraId="6E48F904" w14:textId="3B70C6FE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fi</w:t>
      </w:r>
    </w:p>
    <w:p w:rsidR="56FE1612" w:rsidP="79756691" w:rsidRDefault="56FE1612" w14:paraId="3C0FB049" w14:textId="4B3D2756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40052F04" w14:textId="0C10164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echo -e "${sample}\t${r1_exists}\t${r2_exists}\t${r1_gzip_ok}\t${r2_gzip_ok}\t${r1_fastq_ok}\t${r2_fastq_ok}\t${status}" &gt;&gt; "${OUT}"</w:t>
      </w:r>
    </w:p>
    <w:p w:rsidR="56FE1612" w:rsidP="79756691" w:rsidRDefault="56FE1612" w14:paraId="3BA45244" w14:textId="455AE401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done &lt; "${LIST}"</w:t>
      </w:r>
    </w:p>
    <w:p w:rsidR="56FE1612" w:rsidP="79756691" w:rsidRDefault="56FE1612" w14:paraId="76374636" w14:textId="63569A19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FE1612" w:rsidP="79756691" w:rsidRDefault="56FE1612" w14:paraId="1B707E6E" w14:textId="2A2D2395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echo "Validation complete: ${OUT}"</w:t>
      </w:r>
    </w:p>
    <w:p w:rsidR="56FE1612" w:rsidP="79756691" w:rsidRDefault="56FE1612" w14:paraId="3C0C5717" w14:textId="6FAC6C16">
      <w:pPr>
        <w:bidi w:val="0"/>
        <w:spacing w:before="240" w:beforeAutospacing="off" w:after="240" w:afterAutospacing="off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echo "PASS count: $(awk -F'\t' 'NR&gt;1 &amp;&amp; $8=="PASS"{c++} END{print c+0}' "${OUT}")"</w:t>
      </w:r>
    </w:p>
    <w:p w:rsidR="56FE1612" w:rsidP="79756691" w:rsidRDefault="56FE1612" w14:paraId="2B77E715" w14:textId="478382CB">
      <w:pPr>
        <w:pStyle w:val="Normal"/>
        <w:bidi w:val="0"/>
        <w:ind w:left="0"/>
      </w:pPr>
      <w:r w:rsidRPr="79756691" w:rsidR="56FE1612">
        <w:rPr>
          <w:rFonts w:ascii="Calibri" w:hAnsi="Calibri" w:eastAsia="Calibri" w:cs="Calibri"/>
          <w:noProof w:val="0"/>
          <w:sz w:val="24"/>
          <w:szCs w:val="24"/>
          <w:lang w:val="en-US"/>
        </w:rPr>
        <w:t>echo "FAIL count: $(awk -F'\t' 'NR&gt;1 &amp;&amp; $8=="FAIL"{c++} END{print c+0}' "${OUT}")"</w:t>
      </w:r>
    </w:p>
    <w:p w:rsidR="56FE1612" w:rsidP="79756691" w:rsidRDefault="56FE1612" w14:paraId="57BBBD25" w14:textId="56AEC86B">
      <w:pPr>
        <w:pStyle w:val="ListParagraph"/>
        <w:numPr>
          <w:ilvl w:val="0"/>
          <w:numId w:val="114"/>
        </w:numPr>
        <w:bidi w:val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79756691" w:rsidR="56FE16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Got 9 FAIL and 0 PASS...</w:t>
      </w:r>
    </w:p>
    <w:p w:rsidR="5A639C49" w:rsidP="79756691" w:rsidRDefault="5A639C49" w14:paraId="467E1A04" w14:textId="1087B5FA">
      <w:pPr>
        <w:pStyle w:val="ListParagraph"/>
        <w:numPr>
          <w:ilvl w:val="0"/>
          <w:numId w:val="114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5A639C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Why</w:t>
      </w:r>
    </w:p>
    <w:p w:rsidR="5A639C49" w:rsidP="79756691" w:rsidRDefault="5A639C49" w14:paraId="62C77A74" w14:textId="6A005AF2">
      <w:pPr>
        <w:pStyle w:val="ListParagraph"/>
        <w:numPr>
          <w:ilvl w:val="1"/>
          <w:numId w:val="11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5A639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cutadapt output is </w:t>
      </w:r>
      <w:r w:rsidRPr="79756691" w:rsidR="5A639C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plain FASTQ</w:t>
      </w:r>
      <w:r w:rsidRPr="79756691" w:rsidR="5A639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unless you force gzip behavior by output filename ending in .gz (or piping through gzip).</w:t>
      </w:r>
      <w:r>
        <w:br/>
      </w:r>
      <w:r w:rsidRPr="79756691" w:rsidR="5A639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Your temp files end in .tmp, so cutadapt writes uncompressed text.</w:t>
      </w:r>
    </w:p>
    <w:p w:rsidR="5A639C49" w:rsidP="79756691" w:rsidRDefault="5A639C49" w14:paraId="4E5B6819" w14:textId="46D32FDC">
      <w:pPr>
        <w:pStyle w:val="ListParagraph"/>
        <w:numPr>
          <w:ilvl w:val="0"/>
          <w:numId w:val="11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5A639C49">
        <w:rPr>
          <w:rFonts w:ascii="Calibri" w:hAnsi="Calibri" w:eastAsia="Calibri" w:cs="Calibri"/>
          <w:color w:val="auto"/>
          <w:sz w:val="24"/>
          <w:szCs w:val="24"/>
        </w:rPr>
        <w:t xml:space="preserve">So decided to retrim AGAIN </w:t>
      </w:r>
      <w:r w:rsidRPr="79756691" w:rsidR="5A639C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retrim_9_array.pbs</w:t>
      </w:r>
    </w:p>
    <w:p w:rsidR="5A639C49" w:rsidP="79756691" w:rsidRDefault="5A639C49" w14:paraId="11B6DD9C" w14:textId="27332F5F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#!/bin/bash</w:t>
      </w:r>
    </w:p>
    <w:p w:rsidR="5A639C49" w:rsidP="79756691" w:rsidRDefault="5A639C49" w14:paraId="09D92564" w14:textId="0E307DDF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#PBS -N cutadapt_retrim_9_array</w:t>
      </w:r>
    </w:p>
    <w:p w:rsidR="5A639C49" w:rsidP="79756691" w:rsidRDefault="5A639C49" w14:paraId="640B2D89" w14:textId="2E18BC91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#PBS -l select=1:ncpus=4:mem=16gb</w:t>
      </w:r>
    </w:p>
    <w:p w:rsidR="5A639C49" w:rsidP="79756691" w:rsidRDefault="5A639C49" w14:paraId="732C426B" w14:textId="0829C16D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#PBS -l walltime=08:00:00</w:t>
      </w:r>
    </w:p>
    <w:p w:rsidR="5A639C49" w:rsidP="79756691" w:rsidRDefault="5A639C49" w14:paraId="512BFA39" w14:textId="6834BA4E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#PBS -J 1-9</w:t>
      </w:r>
    </w:p>
    <w:p w:rsidR="5A639C49" w:rsidP="79756691" w:rsidRDefault="5A639C49" w14:paraId="4BD43294" w14:textId="4F1C7541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2A969274" w14:textId="32306D45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set -euo pipefail</w:t>
      </w:r>
    </w:p>
    <w:p w:rsidR="5A639C49" w:rsidP="79756691" w:rsidRDefault="5A639C49" w14:paraId="59C275DA" w14:textId="065BBD7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31BCB626" w14:textId="765EEE26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PROJECT_DIR="/rds/general/user/pdg25/ephemeral"</w:t>
      </w:r>
    </w:p>
    <w:p w:rsidR="5A639C49" w:rsidP="79756691" w:rsidRDefault="5A639C49" w14:paraId="36D07A64" w14:textId="19D058B7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RAW_DIR="${PROJECT_DIR}/My_RNAseq_raw_data"</w:t>
      </w:r>
    </w:p>
    <w:p w:rsidR="5A639C49" w:rsidP="79756691" w:rsidRDefault="5A639C49" w14:paraId="3D9BA14D" w14:textId="4B7696F9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TRIM_DIR="${PROJECT_DIR}/trimmed_reads"</w:t>
      </w:r>
    </w:p>
    <w:p w:rsidR="5A639C49" w:rsidP="79756691" w:rsidRDefault="5A639C49" w14:paraId="2385D5A5" w14:textId="0E9A8685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LIST="${PROJECT_DIR}/retrim_9_samples.txt"</w:t>
      </w:r>
    </w:p>
    <w:p w:rsidR="5A639C49" w:rsidP="79756691" w:rsidRDefault="5A639C49" w14:paraId="35F40E7D" w14:textId="39313FAF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LOG_DIR="${PROJECT_DIR}/logs"</w:t>
      </w:r>
    </w:p>
    <w:p w:rsidR="5A639C49" w:rsidP="79756691" w:rsidRDefault="5A639C49" w14:paraId="17EC48AB" w14:textId="6714E0E2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534B4AA7" w14:textId="73D519F6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mkdir -p "${TRIM_DIR}" "${LOG_DIR}"</w:t>
      </w:r>
    </w:p>
    <w:p w:rsidR="5A639C49" w:rsidP="79756691" w:rsidRDefault="5A639C49" w14:paraId="1478B6F5" w14:textId="7DA8396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6F4C5DA3" w14:textId="0636CA77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 Per-task logs</w:t>
      </w:r>
    </w:p>
    <w:p w:rsidR="5A639C49" w:rsidP="79756691" w:rsidRDefault="5A639C49" w14:paraId="1B1BC896" w14:textId="38653B9D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exec &gt; "${LOG_DIR}/cutadapt_retrim_9_array.${PBS_ARRAY_INDEX}.out" \</w:t>
      </w:r>
    </w:p>
    <w:p w:rsidR="5A639C49" w:rsidP="79756691" w:rsidRDefault="5A639C49" w14:paraId="40255EB2" w14:textId="647F0DF5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2&gt; "${LOG_DIR}/cutadapt_retrim_9_array.${PBS_ARRAY_INDEX}.err"</w:t>
      </w:r>
    </w:p>
    <w:p w:rsidR="5A639C49" w:rsidP="79756691" w:rsidRDefault="5A639C49" w14:paraId="055665C2" w14:textId="66C7B8EC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5710BF06" w14:textId="4839FFF4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echo "SCRIPT START: $(date)"</w:t>
      </w:r>
    </w:p>
    <w:p w:rsidR="5A639C49" w:rsidP="79756691" w:rsidRDefault="5A639C49" w14:paraId="5D6876AE" w14:textId="605D5380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echo "HOST: $(hostname)"</w:t>
      </w:r>
    </w:p>
    <w:p w:rsidR="5A639C49" w:rsidP="79756691" w:rsidRDefault="5A639C49" w14:paraId="46689323" w14:textId="18896A11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echo "PBS_JOBID: ${PBS_JOBID:-unset}"</w:t>
      </w:r>
    </w:p>
    <w:p w:rsidR="5A639C49" w:rsidP="79756691" w:rsidRDefault="5A639C49" w14:paraId="265F2C97" w14:textId="29208554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echo "PBS_ARRAY_INDEX: ${PBS_ARRAY_INDEX:-unset}"</w:t>
      </w:r>
    </w:p>
    <w:p w:rsidR="5A639C49" w:rsidP="79756691" w:rsidRDefault="5A639C49" w14:paraId="30B0F5AD" w14:textId="0234EE4F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set -x</w:t>
      </w:r>
    </w:p>
    <w:p w:rsidR="5A639C49" w:rsidP="79756691" w:rsidRDefault="5A639C49" w14:paraId="2002149B" w14:textId="778DC71A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46B0B308" w14:textId="68305B28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cd "${PROJECT_DIR}"</w:t>
      </w:r>
    </w:p>
    <w:p w:rsidR="5A639C49" w:rsidP="79756691" w:rsidRDefault="5A639C49" w14:paraId="59A847C7" w14:textId="2EC9315B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5F1AA45A" w14:textId="5DF5AA2D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 Activate conda env with cutadapt</w:t>
      </w:r>
    </w:p>
    <w:p w:rsidR="5A639C49" w:rsidP="79756691" w:rsidRDefault="5A639C49" w14:paraId="6863AE3D" w14:textId="0EDF02A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eval "$(~/miniforge3/bin/conda shell.bash hook)"</w:t>
      </w:r>
    </w:p>
    <w:p w:rsidR="5A639C49" w:rsidP="79756691" w:rsidRDefault="5A639C49" w14:paraId="03CE7299" w14:textId="4CD0EC8E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conda activate cutadapt_env</w:t>
      </w:r>
    </w:p>
    <w:p w:rsidR="5A639C49" w:rsidP="79756691" w:rsidRDefault="5A639C49" w14:paraId="17AB8D9E" w14:textId="61F68497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command -v cutadapt &gt;/dev/null || { echo "ERROR: cutadapt not found in cutadapt_env"; exit 1; }</w:t>
      </w:r>
    </w:p>
    <w:p w:rsidR="5A639C49" w:rsidP="79756691" w:rsidRDefault="5A639C49" w14:paraId="66F9637C" w14:textId="23D37C69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cutadapt --version</w:t>
      </w:r>
    </w:p>
    <w:p w:rsidR="5A639C49" w:rsidP="79756691" w:rsidRDefault="5A639C49" w14:paraId="74BC2637" w14:textId="2D4F91FA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02246281" w14:textId="4C8795DA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[[ -s "${LIST}" ]] || { echo "ERROR: Missing/empty sample list: ${LIST}"; exit 1; }</w:t>
      </w:r>
    </w:p>
    <w:p w:rsidR="5A639C49" w:rsidP="79756691" w:rsidRDefault="5A639C49" w14:paraId="2E8D702D" w14:textId="199B1876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05A67CC0" w14:textId="1420C7CE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SAMPLE=$(sed -n "${PBS_ARRAY_INDEX}p" "${LIST}")</w:t>
      </w:r>
    </w:p>
    <w:p w:rsidR="5A639C49" w:rsidP="79756691" w:rsidRDefault="5A639C49" w14:paraId="060E15F4" w14:textId="293660FB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[[ -n "${SAMPLE:-}" ]] || { echo "ERROR: No sample at index ${PBS_ARRAY_INDEX}"; exit 1; }</w:t>
      </w:r>
    </w:p>
    <w:p w:rsidR="5A639C49" w:rsidP="79756691" w:rsidRDefault="5A639C49" w14:paraId="0A52DF2A" w14:textId="0B2C19D7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232C55A5" w14:textId="56F25B61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r1="${RAW_DIR}/${SAMPLE}_R1_001.fastq.gz"</w:t>
      </w:r>
    </w:p>
    <w:p w:rsidR="5A639C49" w:rsidP="79756691" w:rsidRDefault="5A639C49" w14:paraId="632C071B" w14:textId="5F68C27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r2="${RAW_DIR}/${SAMPLE}_R2_001.fastq.gz"</w:t>
      </w:r>
    </w:p>
    <w:p w:rsidR="5A639C49" w:rsidP="79756691" w:rsidRDefault="5A639C49" w14:paraId="2DB193DB" w14:textId="56889D1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out1="${TRIM_DIR}/${SAMPLE}_R1_001.trimmed.fastq.gz"</w:t>
      </w:r>
    </w:p>
    <w:p w:rsidR="5A639C49" w:rsidP="79756691" w:rsidRDefault="5A639C49" w14:paraId="60FA0E21" w14:textId="5A94D491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out2="${TRIM_DIR}/${SAMPLE}_R2_001.trimmed.fastq.gz"</w:t>
      </w:r>
    </w:p>
    <w:p w:rsidR="5A639C49" w:rsidP="79756691" w:rsidRDefault="5A639C49" w14:paraId="6C98EF5C" w14:textId="1C10A1BB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32BFB6D8" w14:textId="492388B0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# Temp files must end in .gz so cutadapt writes gzip output</w:t>
      </w:r>
    </w:p>
    <w:p w:rsidR="5A639C49" w:rsidP="79756691" w:rsidRDefault="5A639C49" w14:paraId="4EAEB874" w14:textId="4F1D19C8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tmp1="${out1}.tmp.gz"</w:t>
      </w:r>
    </w:p>
    <w:p w:rsidR="5A639C49" w:rsidP="79756691" w:rsidRDefault="5A639C49" w14:paraId="30068921" w14:textId="515E2801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tmp2="${out2}.tmp.gz"</w:t>
      </w:r>
    </w:p>
    <w:p w:rsidR="5A639C49" w:rsidP="79756691" w:rsidRDefault="5A639C49" w14:paraId="0B7BF562" w14:textId="58E0E080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26C92C8B" w14:textId="5A45EBA0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[[ -f "${r1}" ]] || { echo "ERROR: Missing ${r1}"; exit 1; }</w:t>
      </w:r>
    </w:p>
    <w:p w:rsidR="5A639C49" w:rsidP="79756691" w:rsidRDefault="5A639C49" w14:paraId="30EE9A9F" w14:textId="08A965F4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[[ -f "${r2}" ]] || { echo "ERROR: Missing ${r2}"; exit 1; }</w:t>
      </w:r>
    </w:p>
    <w:p w:rsidR="5A639C49" w:rsidP="79756691" w:rsidRDefault="5A639C49" w14:paraId="2436D5AA" w14:textId="6B3ECF9D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7B80B8AE" w14:textId="494E43F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rm -f "${out1}" "${out2}" "${tmp1}" "${tmp2}"</w:t>
      </w:r>
    </w:p>
    <w:p w:rsidR="5A639C49" w:rsidP="79756691" w:rsidRDefault="5A639C49" w14:paraId="43D1DAAD" w14:textId="1235F012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763AA600" w14:textId="5C0A7A1B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cutadapt \</w:t>
      </w:r>
    </w:p>
    <w:p w:rsidR="5A639C49" w:rsidP="79756691" w:rsidRDefault="5A639C49" w14:paraId="1027D152" w14:textId="63F14923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-a AGATCGGAAGAGCACACGTCTGAACTCCAGTCA \</w:t>
      </w:r>
    </w:p>
    <w:p w:rsidR="5A639C49" w:rsidP="79756691" w:rsidRDefault="5A639C49" w14:paraId="309210AD" w14:textId="52A427E9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-A AGATCGGAAGAGCGTCGTGTAGGGAAAGAGTGT \</w:t>
      </w:r>
    </w:p>
    <w:p w:rsidR="5A639C49" w:rsidP="79756691" w:rsidRDefault="5A639C49" w14:paraId="7EE2F457" w14:textId="210B60CC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-q 20,20 \</w:t>
      </w:r>
    </w:p>
    <w:p w:rsidR="5A639C49" w:rsidP="79756691" w:rsidRDefault="5A639C49" w14:paraId="78CBFF5B" w14:textId="6BF61B5B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-m 20 \</w:t>
      </w:r>
    </w:p>
    <w:p w:rsidR="5A639C49" w:rsidP="79756691" w:rsidRDefault="5A639C49" w14:paraId="64BEED9E" w14:textId="565C3AAA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-o "${tmp1}" \</w:t>
      </w:r>
    </w:p>
    <w:p w:rsidR="5A639C49" w:rsidP="79756691" w:rsidRDefault="5A639C49" w14:paraId="053226D4" w14:textId="24D09B64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-p "${tmp2}" \</w:t>
      </w:r>
    </w:p>
    <w:p w:rsidR="5A639C49" w:rsidP="79756691" w:rsidRDefault="5A639C49" w14:paraId="4CBE0335" w14:textId="5AD61BB2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"${r1}" "${r2}"</w:t>
      </w:r>
    </w:p>
    <w:p w:rsidR="5A639C49" w:rsidP="79756691" w:rsidRDefault="5A639C49" w14:paraId="13C5ACE2" w14:textId="25F88BAB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34AB5A88" w14:textId="70613D88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gzip -t "${tmp1}"</w:t>
      </w:r>
    </w:p>
    <w:p w:rsidR="5A639C49" w:rsidP="79756691" w:rsidRDefault="5A639C49" w14:paraId="39993385" w14:textId="3B7587DE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gzip -t "${tmp2}"</w:t>
      </w:r>
    </w:p>
    <w:p w:rsidR="5A639C49" w:rsidP="79756691" w:rsidRDefault="5A639C49" w14:paraId="591A0E6D" w14:textId="4A656175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41833430" w14:textId="267F0D8D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mv "${tmp1}" "${out1}"</w:t>
      </w:r>
    </w:p>
    <w:p w:rsidR="5A639C49" w:rsidP="79756691" w:rsidRDefault="5A639C49" w14:paraId="1A44179C" w14:textId="4D49F934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mv "${tmp2}" "${out2}"</w:t>
      </w:r>
    </w:p>
    <w:p w:rsidR="5A639C49" w:rsidP="79756691" w:rsidRDefault="5A639C49" w14:paraId="61C79E4D" w14:textId="54826E57">
      <w:pPr>
        <w:bidi w:val="0"/>
        <w:spacing w:before="240" w:beforeAutospacing="off" w:after="240" w:afterAutospacing="off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A639C49" w:rsidP="79756691" w:rsidRDefault="5A639C49" w14:paraId="2510163B" w14:textId="0A6543B6">
      <w:pPr>
        <w:pStyle w:val="Normal"/>
        <w:bidi w:val="0"/>
        <w:ind w:left="0"/>
      </w:pPr>
      <w:r w:rsidRPr="79756691" w:rsidR="5A639C49">
        <w:rPr>
          <w:rFonts w:ascii="Calibri" w:hAnsi="Calibri" w:eastAsia="Calibri" w:cs="Calibri"/>
          <w:noProof w:val="0"/>
          <w:sz w:val="24"/>
          <w:szCs w:val="24"/>
          <w:lang w:val="en-US"/>
        </w:rPr>
        <w:t>echo "DONE: ${SAMPLE} at $(date)"</w:t>
      </w:r>
    </w:p>
    <w:p w:rsidR="79756691" w:rsidP="79756691" w:rsidRDefault="79756691" w14:paraId="09029DF5" w14:textId="1513D135">
      <w:pPr>
        <w:pStyle w:val="Normal"/>
        <w:bidi w:val="0"/>
        <w:ind w:left="0"/>
        <w:rPr>
          <w:rFonts w:ascii="Calibri" w:hAnsi="Calibri" w:eastAsia="Calibri" w:cs="Calibri"/>
          <w:color w:val="auto"/>
          <w:sz w:val="24"/>
          <w:szCs w:val="24"/>
        </w:rPr>
      </w:pPr>
    </w:p>
    <w:p w:rsidR="5A639C49" w:rsidP="79756691" w:rsidRDefault="5A639C49" w14:paraId="191C4A05" w14:textId="3563A1D3">
      <w:pPr>
        <w:pStyle w:val="ListParagraph"/>
        <w:numPr>
          <w:ilvl w:val="0"/>
          <w:numId w:val="114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5A639C4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After this, </w:t>
      </w:r>
      <w:r w:rsidRPr="79756691" w:rsidR="5A639C4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submitted</w:t>
      </w:r>
      <w:r w:rsidRPr="79756691" w:rsidR="5A639C4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the </w:t>
      </w:r>
      <w:r w:rsidRPr="79756691" w:rsidR="5A639C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03_validate_retrimmed_9_samples.sh </w:t>
      </w:r>
      <w:r w:rsidRPr="79756691" w:rsidR="5A639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again with bash...</w:t>
      </w:r>
    </w:p>
    <w:p w:rsidR="79756691" w:rsidP="79756691" w:rsidRDefault="79756691" w14:paraId="5E85B92A" w14:textId="1C1783FB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79756691" w:rsidP="79756691" w:rsidRDefault="79756691" w14:paraId="6DCAC59B" w14:textId="3A921517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7BA3CDC0" w:rsidP="79756691" w:rsidRDefault="7BA3CDC0" w14:paraId="027A0A65" w14:textId="2EA23DB2">
      <w:pPr>
        <w:pStyle w:val="Heading1"/>
      </w:pPr>
      <w:r w:rsidR="7BA3CDC0">
        <w:rPr/>
        <w:t xml:space="preserve">Transcriptomics </w:t>
      </w:r>
      <w:r w:rsidR="7BA3CDC0">
        <w:rPr/>
        <w:t>Optimisation</w:t>
      </w:r>
      <w:r w:rsidR="7BA3CDC0">
        <w:rPr/>
        <w:t xml:space="preserve"> July 16, 2026</w:t>
      </w:r>
    </w:p>
    <w:p w:rsidR="4283858E" w:rsidP="79756691" w:rsidRDefault="4283858E" w14:paraId="233FF18D" w14:textId="7E24CC04">
      <w:pPr>
        <w:pStyle w:val="ListParagraph"/>
        <w:numPr>
          <w:ilvl w:val="0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Too long time of validation</w:t>
      </w:r>
    </w:p>
    <w:p w:rsidR="4283858E" w:rsidP="79756691" w:rsidRDefault="4283858E" w14:paraId="300E241F" w14:textId="1B7C3A9B">
      <w:pPr>
        <w:pStyle w:val="ListParagraph"/>
        <w:numPr>
          <w:ilvl w:val="1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Unnecessary because this </w:t>
      </w: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previous</w:t>
      </w: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validation script was </w:t>
      </w: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doing a </w:t>
      </w:r>
      <w:r w:rsidRPr="79756691" w:rsidR="428385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complete pass through the entire FASTQ file</w:t>
      </w: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to check:</w:t>
      </w:r>
    </w:p>
    <w:p w:rsidR="4283858E" w:rsidP="79756691" w:rsidRDefault="4283858E" w14:paraId="66B4A5AB" w14:textId="4E8DBDC3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header lines</w:t>
      </w:r>
    </w:p>
    <w:p w:rsidR="4283858E" w:rsidP="79756691" w:rsidRDefault="4283858E" w14:paraId="3408AE55" w14:textId="19A38752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plus lines</w:t>
      </w:r>
    </w:p>
    <w:p w:rsidR="4283858E" w:rsidP="79756691" w:rsidRDefault="4283858E" w14:paraId="0A4F43EE" w14:textId="06917B47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sequence/quality length matching</w:t>
      </w:r>
    </w:p>
    <w:p w:rsidR="4283858E" w:rsidP="79756691" w:rsidRDefault="4283858E" w14:paraId="5DA4007B" w14:textId="264F275D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total line count multiple of 4</w:t>
      </w:r>
    </w:p>
    <w:p w:rsidR="4283858E" w:rsidP="79756691" w:rsidRDefault="4283858E" w14:paraId="23F33D2C" w14:textId="11BD8679">
      <w:pPr>
        <w:pStyle w:val="ListParagraph"/>
        <w:numPr>
          <w:ilvl w:val="1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Only need to</w:t>
      </w: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validate this to confirm retrimmed files are usable: </w:t>
      </w:r>
    </w:p>
    <w:p w:rsidR="4283858E" w:rsidP="79756691" w:rsidRDefault="4283858E" w14:paraId="47A34B9A" w14:textId="1F07DB1F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file exists</w:t>
      </w:r>
    </w:p>
    <w:p w:rsidR="4283858E" w:rsidP="79756691" w:rsidRDefault="4283858E" w14:paraId="4FA3903C" w14:textId="139F04B3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gzip -t passes</w:t>
      </w:r>
    </w:p>
    <w:p w:rsidR="4283858E" w:rsidP="79756691" w:rsidRDefault="4283858E" w14:paraId="6637567E" w14:textId="35B9231E">
      <w:pPr>
        <w:pStyle w:val="ListParagraph"/>
        <w:numPr>
          <w:ilvl w:val="2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optionally check that the file is non-empty</w:t>
      </w:r>
    </w:p>
    <w:p w:rsidR="4283858E" w:rsidP="79756691" w:rsidRDefault="4283858E" w14:paraId="6CB73D42" w14:textId="37F6FF73">
      <w:pPr>
        <w:pStyle w:val="ListParagraph"/>
        <w:numPr>
          <w:ilvl w:val="0"/>
          <w:numId w:val="115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4283858E">
        <w:rPr>
          <w:rFonts w:ascii="Calibri" w:hAnsi="Calibri" w:eastAsia="Calibri" w:cs="Calibri"/>
          <w:color w:val="auto"/>
          <w:sz w:val="24"/>
          <w:szCs w:val="24"/>
        </w:rPr>
        <w:t xml:space="preserve">So changed to </w:t>
      </w: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03_validate_retrimmed_9_samples_fast.sh</w:t>
      </w:r>
    </w:p>
    <w:p w:rsidR="4283858E" w:rsidP="79756691" w:rsidRDefault="4283858E" w14:paraId="6101DD2A" w14:textId="1180B08B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#!/bin/bash</w:t>
      </w:r>
    </w:p>
    <w:p w:rsidR="4283858E" w:rsidP="79756691" w:rsidRDefault="4283858E" w14:paraId="1F801BC6" w14:textId="0D131653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set -euo pipefail</w:t>
      </w:r>
    </w:p>
    <w:p w:rsidR="4283858E" w:rsidP="79756691" w:rsidRDefault="4283858E" w14:paraId="3A6065FB" w14:textId="04DEA1C4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27691904" w14:textId="22F193BE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PROJECT_DIR="/rds/general/user/pdg25/ephemeral"</w:t>
      </w:r>
    </w:p>
    <w:p w:rsidR="4283858E" w:rsidP="79756691" w:rsidRDefault="4283858E" w14:paraId="0BDA31D1" w14:textId="7055A043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TRIM_DIR="${PROJECT_DIR}/trimmed_reads"</w:t>
      </w:r>
    </w:p>
    <w:p w:rsidR="4283858E" w:rsidP="79756691" w:rsidRDefault="4283858E" w14:paraId="7439C1BE" w14:textId="0CA200C9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LIST="${PROJECT_DIR}/retrim_9_samples.txt"</w:t>
      </w:r>
    </w:p>
    <w:p w:rsidR="4283858E" w:rsidP="79756691" w:rsidRDefault="4283858E" w14:paraId="7FCA35A2" w14:textId="5889F01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OUT="${PROJECT_DIR}/retrim_9_validation.tsv"</w:t>
      </w:r>
    </w:p>
    <w:p w:rsidR="4283858E" w:rsidP="79756691" w:rsidRDefault="4283858E" w14:paraId="3084661D" w14:textId="42949595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3B1B3933" w14:textId="5FED5CB4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-e "sample\tR1_exists\tR2_exists\tR1_nonempty\tR2_nonempty\tR1_gzip_ok\tR2_gzip_ok\tstatus" &gt; "${OUT}"</w:t>
      </w:r>
    </w:p>
    <w:p w:rsidR="4283858E" w:rsidP="79756691" w:rsidRDefault="4283858E" w14:paraId="36BE13F0" w14:textId="60C7842C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2EB37982" w14:textId="7D347E00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 [[ ! -s "${LIST}" ]]; then</w:t>
      </w:r>
    </w:p>
    <w:p w:rsidR="4283858E" w:rsidP="79756691" w:rsidRDefault="4283858E" w14:paraId="5BC963A8" w14:textId="32F1FE2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echo "ERROR: Missing or empty sample list: ${LIST}"</w:t>
      </w:r>
    </w:p>
    <w:p w:rsidR="4283858E" w:rsidP="79756691" w:rsidRDefault="4283858E" w14:paraId="0A14CFF8" w14:textId="7C10B521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exit 1</w:t>
      </w:r>
    </w:p>
    <w:p w:rsidR="4283858E" w:rsidP="79756691" w:rsidRDefault="4283858E" w14:paraId="0A736ED8" w14:textId="0B3F399E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</w:t>
      </w:r>
    </w:p>
    <w:p w:rsidR="4283858E" w:rsidP="79756691" w:rsidRDefault="4283858E" w14:paraId="6ED1E03E" w14:textId="2035E959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73EFF3B8" w14:textId="6D450437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while read -r sample; do</w:t>
      </w:r>
    </w:p>
    <w:p w:rsidR="4283858E" w:rsidP="79756691" w:rsidRDefault="4283858E" w14:paraId="6C155FD4" w14:textId="5C8CD116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[[ -z "${sample}" ]] &amp;&amp; continue</w:t>
      </w:r>
    </w:p>
    <w:p w:rsidR="4283858E" w:rsidP="79756691" w:rsidRDefault="4283858E" w14:paraId="7891D1C9" w14:textId="1E4AAA9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726E1D45" w14:textId="44663F74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r1="${TRIM_DIR}/${sample}_R1_001.trimmed.fastq.gz"</w:t>
      </w:r>
    </w:p>
    <w:p w:rsidR="4283858E" w:rsidP="79756691" w:rsidRDefault="4283858E" w14:paraId="30A0A8BD" w14:textId="4788AB2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r2="${TRIM_DIR}/${sample}_R2_001.trimmed.fastq.gz"</w:t>
      </w:r>
    </w:p>
    <w:p w:rsidR="4283858E" w:rsidP="79756691" w:rsidRDefault="4283858E" w14:paraId="336BA59D" w14:textId="7F72F2A9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2D9442C0" w14:textId="2F75539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r1_exists="NO"; r2_exists="NO"</w:t>
      </w:r>
    </w:p>
    <w:p w:rsidR="4283858E" w:rsidP="79756691" w:rsidRDefault="4283858E" w14:paraId="708D19C0" w14:textId="42545A65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r1_nonempty="NO"; r2_nonempty="NO"</w:t>
      </w:r>
    </w:p>
    <w:p w:rsidR="4283858E" w:rsidP="79756691" w:rsidRDefault="4283858E" w14:paraId="1DFDC051" w14:textId="1C1A9004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r1_gzip_ok="NO"; r2_gzip_ok="NO"</w:t>
      </w:r>
    </w:p>
    <w:p w:rsidR="4283858E" w:rsidP="79756691" w:rsidRDefault="4283858E" w14:paraId="71CA750C" w14:textId="58BD15A9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status="FAIL"</w:t>
      </w:r>
    </w:p>
    <w:p w:rsidR="4283858E" w:rsidP="79756691" w:rsidRDefault="4283858E" w14:paraId="72028A47" w14:textId="677F4EEB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4715BFB2" w14:textId="7A571C6F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if [[ -f "${r1}" ]]; then</w:t>
      </w:r>
    </w:p>
    <w:p w:rsidR="4283858E" w:rsidP="79756691" w:rsidRDefault="4283858E" w14:paraId="1428EAC4" w14:textId="596643B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r1_exists="YES"</w:t>
      </w:r>
    </w:p>
    <w:p w:rsidR="4283858E" w:rsidP="79756691" w:rsidRDefault="4283858E" w14:paraId="5C716CD8" w14:textId="54BD0AC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[[ -s "${r1}" ]] &amp;&amp; r1_nonempty="YES"</w:t>
      </w:r>
    </w:p>
    <w:p w:rsidR="4283858E" w:rsidP="79756691" w:rsidRDefault="4283858E" w14:paraId="5A47653E" w14:textId="3B6DEED3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gzip -t "${r1}" 2&gt;/dev/null &amp;&amp; r1_gzip_ok="YES"</w:t>
      </w:r>
    </w:p>
    <w:p w:rsidR="4283858E" w:rsidP="79756691" w:rsidRDefault="4283858E" w14:paraId="2BFF0BF8" w14:textId="3654EF88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fi</w:t>
      </w:r>
    </w:p>
    <w:p w:rsidR="4283858E" w:rsidP="79756691" w:rsidRDefault="4283858E" w14:paraId="1CF12BA4" w14:textId="599710CE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4327EB8B" w14:textId="460C4C64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if [[ -f "${r2}" ]]; then</w:t>
      </w:r>
    </w:p>
    <w:p w:rsidR="4283858E" w:rsidP="79756691" w:rsidRDefault="4283858E" w14:paraId="313F340A" w14:textId="519CE325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r2_exists="YES"</w:t>
      </w:r>
    </w:p>
    <w:p w:rsidR="4283858E" w:rsidP="79756691" w:rsidRDefault="4283858E" w14:paraId="7458FCB9" w14:textId="1F81CF9D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[[ -s "${r2}" ]] &amp;&amp; r2_nonempty="YES"</w:t>
      </w:r>
    </w:p>
    <w:p w:rsidR="4283858E" w:rsidP="79756691" w:rsidRDefault="4283858E" w14:paraId="74C4C4BB" w14:textId="52E5A324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gzip -t "${r2}" 2&gt;/dev/null &amp;&amp; r2_gzip_ok="YES"</w:t>
      </w:r>
    </w:p>
    <w:p w:rsidR="4283858E" w:rsidP="79756691" w:rsidRDefault="4283858E" w14:paraId="14AFCD5A" w14:textId="74972D4D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fi</w:t>
      </w:r>
    </w:p>
    <w:p w:rsidR="4283858E" w:rsidP="79756691" w:rsidRDefault="4283858E" w14:paraId="3D917F0B" w14:textId="697229D8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50C729D8" w14:textId="1DCFEAB1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if [[ "${r1_exists}" == "YES" &amp;&amp; "${r2_exists}" == "YES" &amp;&amp; \</w:t>
      </w:r>
    </w:p>
    <w:p w:rsidR="4283858E" w:rsidP="79756691" w:rsidRDefault="4283858E" w14:paraId="59258D78" w14:textId="52688A47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  "${r1_nonempty}" == "YES" &amp;&amp; "${r2_nonempty}" == "YES" &amp;&amp; \</w:t>
      </w:r>
    </w:p>
    <w:p w:rsidR="4283858E" w:rsidP="79756691" w:rsidRDefault="4283858E" w14:paraId="393EE7F1" w14:textId="6CEDEDDE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  "${r1_gzip_ok}" == "YES" &amp;&amp; "${r2_gzip_ok}" == "YES" ]]; then</w:t>
      </w:r>
    </w:p>
    <w:p w:rsidR="4283858E" w:rsidP="79756691" w:rsidRDefault="4283858E" w14:paraId="29DD9D5C" w14:textId="0DDB52EF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status="PASS"</w:t>
      </w:r>
    </w:p>
    <w:p w:rsidR="4283858E" w:rsidP="79756691" w:rsidRDefault="4283858E" w14:paraId="0B1FBE30" w14:textId="12558032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fi</w:t>
      </w:r>
    </w:p>
    <w:p w:rsidR="4283858E" w:rsidP="79756691" w:rsidRDefault="4283858E" w14:paraId="343AC45F" w14:textId="594805FB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32C10C1C" w14:textId="6723C54F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echo -e "${sample}\t${r1_exists}\t${r2_exists}\t${r1_nonempty}\t${r2_nonempty}\t${r1_gzip_ok}\t${r2_gzip_ok}\t${status}" &gt;&gt; "${OUT}"</w:t>
      </w:r>
    </w:p>
    <w:p w:rsidR="4283858E" w:rsidP="79756691" w:rsidRDefault="4283858E" w14:paraId="1A303767" w14:textId="1162F996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done &lt; "${LIST}"</w:t>
      </w:r>
    </w:p>
    <w:p w:rsidR="4283858E" w:rsidP="79756691" w:rsidRDefault="4283858E" w14:paraId="3FB3B756" w14:textId="7323632E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4283858E" w:rsidP="79756691" w:rsidRDefault="4283858E" w14:paraId="0A339581" w14:textId="609E1DC0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"Validation complete: ${OUT}"</w:t>
      </w:r>
    </w:p>
    <w:p w:rsidR="4283858E" w:rsidP="79756691" w:rsidRDefault="4283858E" w14:paraId="1D8C2524" w14:textId="28DEBF7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"PASS count: $(awk -F'\t' 'NR&gt;1 &amp;&amp; $8==\"PASS\"{c++} END{print c+0}' "${OUT}")"</w:t>
      </w:r>
    </w:p>
    <w:p w:rsidR="4283858E" w:rsidP="79756691" w:rsidRDefault="4283858E" w14:paraId="5A1E6322" w14:textId="7904099A">
      <w:pPr>
        <w:pStyle w:val="Normal"/>
        <w:bidi w:val="0"/>
        <w:ind w:left="0"/>
      </w:pPr>
      <w:r w:rsidRPr="79756691" w:rsidR="42838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echo "FAIL count: $(awk -F'\t' 'NR&gt;1 &amp;&amp; $8==\"FAIL\"{c++} END{print c+0}' "${OUT}")"</w:t>
      </w:r>
    </w:p>
    <w:p w:rsidR="79756691" w:rsidP="79756691" w:rsidRDefault="79756691" w14:paraId="3FA43A20" w14:textId="16E7F5F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7FE05817" w:rsidP="79756691" w:rsidRDefault="7FE05817" w14:paraId="40FFAB45" w14:textId="6E168070">
      <w:pPr>
        <w:pStyle w:val="ListParagraph"/>
        <w:numPr>
          <w:ilvl w:val="0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validation shows that </w:t>
      </w: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all </w:t>
      </w:r>
    </w:p>
    <w:p w:rsidR="7FE05817" w:rsidP="79756691" w:rsidRDefault="7FE05817" w14:paraId="3DC9DF38" w14:textId="0766B12F">
      <w:pPr>
        <w:pStyle w:val="ListParagraph"/>
        <w:numPr>
          <w:ilvl w:val="1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9 samples exist and have status of PASS</w:t>
      </w:r>
    </w:p>
    <w:p w:rsidR="7FE05817" w:rsidP="79756691" w:rsidRDefault="7FE05817" w14:paraId="0A8829B1" w14:textId="1CA5E804">
      <w:pPr>
        <w:pStyle w:val="ListParagraph"/>
        <w:numPr>
          <w:ilvl w:val="1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both R1 and R2 exist</w:t>
      </w:r>
    </w:p>
    <w:p w:rsidR="7FE05817" w:rsidP="79756691" w:rsidRDefault="7FE05817" w14:paraId="5F7EDD3C" w14:textId="4C523DCD">
      <w:pPr>
        <w:pStyle w:val="ListParagraph"/>
        <w:numPr>
          <w:ilvl w:val="1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both files are non-empty</w:t>
      </w:r>
    </w:p>
    <w:p w:rsidR="7FE05817" w:rsidP="79756691" w:rsidRDefault="7FE05817" w14:paraId="6745E1C4" w14:textId="4C613088">
      <w:pPr>
        <w:pStyle w:val="ListParagraph"/>
        <w:numPr>
          <w:ilvl w:val="1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both pass gzip -t</w:t>
      </w:r>
    </w:p>
    <w:p w:rsidR="7FE05817" w:rsidP="79756691" w:rsidRDefault="7FE05817" w14:paraId="6CF1B143" w14:textId="376597C6">
      <w:pPr>
        <w:pStyle w:val="ListParagraph"/>
        <w:numPr>
          <w:ilvl w:val="1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Side note: AWK </w:t>
      </w: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errors are only from the final summary-count printing in the script:</w:t>
      </w:r>
    </w:p>
    <w:p w:rsidR="7FE05817" w:rsidP="79756691" w:rsidRDefault="7FE05817" w14:paraId="02A513AE" w14:textId="23437497">
      <w:pPr>
        <w:pStyle w:val="ListParagraph"/>
        <w:numPr>
          <w:ilvl w:val="2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bash</w:t>
      </w:r>
    </w:p>
    <w:p w:rsidR="7FE05817" w:rsidP="79756691" w:rsidRDefault="7FE05817" w14:paraId="299B1B06" w14:textId="1207C492">
      <w:pPr>
        <w:pStyle w:val="ListParagraph"/>
        <w:bidi w:val="0"/>
        <w:ind w:left="2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PASS count:</w:t>
      </w:r>
      <w:r>
        <w:br/>
      </w: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FAIL count:</w:t>
      </w:r>
      <w:r>
        <w:br/>
      </w:r>
    </w:p>
    <w:p w:rsidR="7FE05817" w:rsidP="79756691" w:rsidRDefault="7FE05817" w14:paraId="6683C789" w14:textId="232A4458">
      <w:pPr>
        <w:pStyle w:val="ListParagraph"/>
        <w:numPr>
          <w:ilvl w:val="2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They do </w:t>
      </w:r>
      <w:r w:rsidRPr="79756691" w:rsidR="7FE058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not</w:t>
      </w: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affect the actual validation table you produced.</w:t>
      </w:r>
    </w:p>
    <w:p w:rsidR="7FE05817" w:rsidP="79756691" w:rsidRDefault="7FE05817" w14:paraId="29C8A53C" w14:textId="7AF279AD">
      <w:pPr>
        <w:pStyle w:val="ListParagraph"/>
        <w:numPr>
          <w:ilvl w:val="1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FE058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Since the TSV itself is correct and all 9 samples are marked PASS, I can ignore those awk summary-line errors for now</w:t>
      </w:r>
    </w:p>
    <w:p w:rsidR="158A04FA" w:rsidP="79756691" w:rsidRDefault="158A04FA" w14:paraId="5E4150CE" w14:textId="64B6D618">
      <w:pPr>
        <w:pStyle w:val="ListParagraph"/>
        <w:numPr>
          <w:ilvl w:val="0"/>
          <w:numId w:val="1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158A04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</w:t>
      </w:r>
      <w:r w:rsidRPr="79756691" w:rsidR="158A04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 re-</w:t>
      </w:r>
      <w:r w:rsidRPr="79756691" w:rsidR="343835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aligned these 9 samples, which were all okay </w:t>
      </w:r>
      <w:r w:rsidRPr="79756691" w:rsidR="343835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except</w:t>
      </w:r>
      <w:r w:rsidRPr="79756691" w:rsidR="343835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for </w:t>
      </w:r>
    </w:p>
    <w:p w:rsidR="34383568" w:rsidP="79756691" w:rsidRDefault="34383568" w14:paraId="7DDB4435" w14:textId="09F35549">
      <w:pPr>
        <w:pStyle w:val="ListParagraph"/>
        <w:numPr>
          <w:ilvl w:val="1"/>
          <w:numId w:val="118"/>
        </w:numPr>
        <w:bidi w:val="0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CP002-D7-NasalScrape</w:t>
      </w:r>
    </w:p>
    <w:p w:rsidR="34383568" w:rsidP="79756691" w:rsidRDefault="34383568" w14:paraId="79A96B3E" w14:textId="69B6CC1F">
      <w:pPr>
        <w:pStyle w:val="ListParagraph"/>
        <w:numPr>
          <w:ilvl w:val="1"/>
          <w:numId w:val="118"/>
        </w:num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CP003-D7-NasalScrape</w:t>
      </w:r>
    </w:p>
    <w:p w:rsidR="34383568" w:rsidP="79756691" w:rsidRDefault="34383568" w14:paraId="4D01E4F1" w14:textId="0B5A109D">
      <w:pPr>
        <w:pStyle w:val="ListParagraph"/>
        <w:numPr>
          <w:ilvl w:val="1"/>
          <w:numId w:val="118"/>
        </w:num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CP019-D7-NasalScrape</w:t>
      </w:r>
    </w:p>
    <w:p w:rsidR="34383568" w:rsidP="79756691" w:rsidRDefault="34383568" w14:paraId="60BB30B9" w14:textId="7FB562DD">
      <w:pPr>
        <w:pStyle w:val="ListParagraph"/>
        <w:numPr>
          <w:ilvl w:val="1"/>
          <w:numId w:val="118"/>
        </w:numPr>
        <w:bidi w:val="0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They all had an error of “</w:t>
      </w: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 xml:space="preserve">EXITING because of fatal ERROR: not enough memory for BAM sorting: </w:t>
      </w:r>
    </w:p>
    <w:p w:rsidR="34383568" w:rsidP="79756691" w:rsidRDefault="34383568" w14:paraId="085131AB" w14:textId="6A3E4B8C">
      <w:pPr>
        <w:pStyle w:val="ListParagraph"/>
        <w:bidi w:val="0"/>
        <w:spacing w:before="0" w:beforeAutospacing="off" w:after="0" w:afterAutospacing="off"/>
        <w:ind w:left="1440"/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SOLUTION: re-run STAR with at least --</w:t>
      </w: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limitBAMsortRAM</w:t>
      </w: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 xml:space="preserve"> 1032070040”</w:t>
      </w:r>
    </w:p>
    <w:p w:rsidR="34383568" w:rsidP="79756691" w:rsidRDefault="34383568" w14:paraId="79741DE4" w14:textId="4C5B93E5">
      <w:pPr>
        <w:pStyle w:val="ListParagraph"/>
        <w:numPr>
          <w:ilvl w:val="0"/>
          <w:numId w:val="11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343835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So re-aligned these only using a higher limitBAMsortRAM:</w:t>
      </w:r>
    </w:p>
    <w:p w:rsidR="79756691" w:rsidP="79756691" w:rsidRDefault="79756691" w14:paraId="31716223" w14:textId="5D6C556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34383568" w:rsidP="79756691" w:rsidRDefault="34383568" w14:paraId="4E6360CE" w14:textId="6EABB8EC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cat &gt; /rds/general/user/pdg25/ephemeral/missing_star_samples_sortfail.txt &lt;&lt; 'EOF'</w:t>
      </w:r>
    </w:p>
    <w:p w:rsidR="34383568" w:rsidP="79756691" w:rsidRDefault="34383568" w14:paraId="4E6E4F8A" w14:textId="6755966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CP002-D7-NasalScrape</w:t>
      </w:r>
    </w:p>
    <w:p w:rsidR="34383568" w:rsidP="79756691" w:rsidRDefault="34383568" w14:paraId="1253E0C9" w14:textId="1DE8B93F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CP003-D7-NasalScrape</w:t>
      </w:r>
    </w:p>
    <w:p w:rsidR="34383568" w:rsidP="79756691" w:rsidRDefault="34383568" w14:paraId="10575C8F" w14:textId="4A426D5F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CP019-D7-NasalScrape</w:t>
      </w:r>
    </w:p>
    <w:p w:rsidR="34383568" w:rsidP="79756691" w:rsidRDefault="34383568" w14:paraId="444E1DE0" w14:textId="002C68E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EOF</w:t>
      </w:r>
    </w:p>
    <w:p w:rsidR="79756691" w:rsidP="79756691" w:rsidRDefault="79756691" w14:paraId="5051A641" w14:textId="3EE6CB3F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0EF974AA" w:rsidP="79756691" w:rsidRDefault="0EF974AA" w14:paraId="0DD2BF3E" w14:textId="4C083A93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B</w:t>
      </w:r>
      <w:r w:rsidRPr="79756691" w:rsidR="3438356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ash</w:t>
      </w:r>
    </w:p>
    <w:p w:rsidR="0EF974AA" w:rsidP="79756691" w:rsidRDefault="0EF974AA" w14:paraId="6703468C" w14:textId="6B9A7789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#!/bin/bash</w:t>
      </w:r>
    </w:p>
    <w:p w:rsidR="0EF974AA" w:rsidP="79756691" w:rsidRDefault="0EF974AA" w14:paraId="73077A56" w14:textId="6200FDD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#PBS -N STAR_RSV_rescue_sortfix</w:t>
      </w:r>
    </w:p>
    <w:p w:rsidR="0EF974AA" w:rsidP="79756691" w:rsidRDefault="0EF974AA" w14:paraId="3DBB54B6" w14:textId="0B00A36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#PBS -o /rds/general/user/pdg25/ephemeral/logs/STAR_RSV_rescue_sortfix.$PBS_ARRAY_INDEX.out</w:t>
      </w:r>
    </w:p>
    <w:p w:rsidR="0EF974AA" w:rsidP="79756691" w:rsidRDefault="0EF974AA" w14:paraId="499C6BF0" w14:textId="6BBBB42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#PBS -e /rds/general/user/pdg25/ephemeral/logs/STAR_RSV_rescue_sortfix.$PBS_ARRAY_INDEX.err</w:t>
      </w:r>
    </w:p>
    <w:p w:rsidR="0EF974AA" w:rsidP="79756691" w:rsidRDefault="0EF974AA" w14:paraId="41A2F899" w14:textId="13AD2D1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#PBS -l select=1:ncpus=8:mem=16gb</w:t>
      </w:r>
    </w:p>
    <w:p w:rsidR="0EF974AA" w:rsidP="79756691" w:rsidRDefault="0EF974AA" w14:paraId="0EB6E194" w14:textId="27EF3CC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#PBS -l walltime=08:00:00</w:t>
      </w:r>
    </w:p>
    <w:p w:rsidR="0EF974AA" w:rsidP="79756691" w:rsidRDefault="0EF974AA" w14:paraId="5513AFE4" w14:textId="6AC722B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#PBS -J 1-3%3</w:t>
      </w:r>
    </w:p>
    <w:p w:rsidR="0EF974AA" w:rsidP="79756691" w:rsidRDefault="0EF974AA" w14:paraId="6090B6B4" w14:textId="7213F0F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1FB8BFAF" w14:textId="40D30AD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set -euxo pipefail</w:t>
      </w:r>
    </w:p>
    <w:p w:rsidR="0EF974AA" w:rsidP="79756691" w:rsidRDefault="0EF974AA" w14:paraId="2066F215" w14:textId="247DBAF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4B4362DB" w14:textId="035E388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7AEB3ECC" w14:textId="1DDAF92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CONFIGURATION</w:t>
      </w:r>
    </w:p>
    <w:p w:rsidR="0EF974AA" w:rsidP="79756691" w:rsidRDefault="0EF974AA" w14:paraId="21605E8E" w14:textId="4D33613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0F9AD2B" w14:textId="1287B57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PROJECT_DIR="/rds/general/user/pdg25/ephemeral"</w:t>
      </w:r>
    </w:p>
    <w:p w:rsidR="0EF974AA" w:rsidP="79756691" w:rsidRDefault="0EF974AA" w14:paraId="4D0B6029" w14:textId="39A8D41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TRIM_DIR="${PROJECT_DIR}/trimmed_reads"</w:t>
      </w:r>
    </w:p>
    <w:p w:rsidR="0EF974AA" w:rsidP="79756691" w:rsidRDefault="0EF974AA" w14:paraId="163CE0A6" w14:textId="750027F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REFERENCE_DIR="${PROJECT_DIR}/reference/rsv"</w:t>
      </w:r>
    </w:p>
    <w:p w:rsidR="0EF974AA" w:rsidP="79756691" w:rsidRDefault="0EF974AA" w14:paraId="4C39211F" w14:textId="4707125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STAR_INDEX="${REFERENCE_DIR}/STAR_index"</w:t>
      </w:r>
    </w:p>
    <w:p w:rsidR="0EF974AA" w:rsidP="79756691" w:rsidRDefault="0EF974AA" w14:paraId="12DF61D3" w14:textId="16E85F9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GTF="${REFERENCE_DIR}/KM360090.1.gtf"</w:t>
      </w:r>
    </w:p>
    <w:p w:rsidR="0EF974AA" w:rsidP="79756691" w:rsidRDefault="0EF974AA" w14:paraId="1DBBEA93" w14:textId="34C2C2A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OUTPUT_DIR="${PROJECT_DIR}/alignments_rsv_star"</w:t>
      </w:r>
    </w:p>
    <w:p w:rsidR="0EF974AA" w:rsidP="79756691" w:rsidRDefault="0EF974AA" w14:paraId="0FDCF32C" w14:textId="76FDAB8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SAMPLE_LIST="${PROJECT_DIR}/missing_star_samples_sortfail.txt"</w:t>
      </w:r>
    </w:p>
    <w:p w:rsidR="0EF974AA" w:rsidP="79756691" w:rsidRDefault="0EF974AA" w14:paraId="68FE8A7B" w14:textId="08E7C78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THREADS=8</w:t>
      </w:r>
    </w:p>
    <w:p w:rsidR="0EF974AA" w:rsidP="79756691" w:rsidRDefault="0EF974AA" w14:paraId="24EBF3A1" w14:textId="6658EE6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BAM_SORT_RAM=4000000000</w:t>
      </w:r>
    </w:p>
    <w:p w:rsidR="0EF974AA" w:rsidP="79756691" w:rsidRDefault="0EF974AA" w14:paraId="02ECD567" w14:textId="1CC0532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7EFF786E" w14:textId="5CD1606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52F6BF8" w14:textId="5C6DB78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ENVIRONMENT</w:t>
      </w:r>
    </w:p>
    <w:p w:rsidR="0EF974AA" w:rsidP="79756691" w:rsidRDefault="0EF974AA" w14:paraId="04681A96" w14:textId="66FC0C9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781F0F95" w14:textId="098013C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eval "$(~/miniforge3/bin/conda shell.bash hook)"</w:t>
      </w:r>
    </w:p>
    <w:p w:rsidR="0EF974AA" w:rsidP="79756691" w:rsidRDefault="0EF974AA" w14:paraId="3A4CD3FE" w14:textId="12EA302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conda activate rsv_transcriptomics</w:t>
      </w:r>
    </w:p>
    <w:p w:rsidR="0EF974AA" w:rsidP="79756691" w:rsidRDefault="0EF974AA" w14:paraId="1EDBBE26" w14:textId="17708D9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2E31F528" w14:textId="6A6EE39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1192B6F" w14:textId="245B744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SETUP</w:t>
      </w:r>
    </w:p>
    <w:p w:rsidR="0EF974AA" w:rsidP="79756691" w:rsidRDefault="0EF974AA" w14:paraId="0DA81264" w14:textId="39ECAD8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50660DDB" w14:textId="6A5FEFC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mkdir -p "${PROJECT_DIR}/logs" "${OUTPUT_DIR}"</w:t>
      </w:r>
    </w:p>
    <w:p w:rsidR="0EF974AA" w:rsidP="79756691" w:rsidRDefault="0EF974AA" w14:paraId="22FEF83E" w14:textId="46588F5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1D23F943" w14:textId="3106080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-d "${STAR_INDEX}" ]]; then</w:t>
      </w:r>
    </w:p>
    <w:p w:rsidR="0EF974AA" w:rsidP="79756691" w:rsidRDefault="0EF974AA" w14:paraId="565769A5" w14:textId="6339174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STAR index directory not found: ${STAR_INDEX}"</w:t>
      </w:r>
    </w:p>
    <w:p w:rsidR="0EF974AA" w:rsidP="79756691" w:rsidRDefault="0EF974AA" w14:paraId="12616B02" w14:textId="778835F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2BF9E3FA" w14:textId="44D2CAB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73587CDB" w14:textId="126FED6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1AA90F90" w14:textId="75C1215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-f "${GTF}" ]]; then</w:t>
      </w:r>
    </w:p>
    <w:p w:rsidR="0EF974AA" w:rsidP="79756691" w:rsidRDefault="0EF974AA" w14:paraId="47C8EEF9" w14:textId="5331F6A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Missing GTF annotation: ${GTF}"</w:t>
      </w:r>
    </w:p>
    <w:p w:rsidR="0EF974AA" w:rsidP="79756691" w:rsidRDefault="0EF974AA" w14:paraId="1956E1BF" w14:textId="4C25920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2D1179D3" w14:textId="5F359B4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50914927" w14:textId="2B6B0F4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3BA5D0AF" w14:textId="562CECC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-f "${SAMPLE_LIST}" ]]; then</w:t>
      </w:r>
    </w:p>
    <w:p w:rsidR="0EF974AA" w:rsidP="79756691" w:rsidRDefault="0EF974AA" w14:paraId="535932BE" w14:textId="661B66A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Missing sample list: ${SAMPLE_LIST}"</w:t>
      </w:r>
    </w:p>
    <w:p w:rsidR="0EF974AA" w:rsidP="79756691" w:rsidRDefault="0EF974AA" w14:paraId="5B963385" w14:textId="46EBB54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7B2B2A82" w14:textId="57F8EAC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3C6A9245" w14:textId="291DEC6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753FCD13" w14:textId="7B66EFE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6042DCEF" w14:textId="7B7D866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SAMPLE</w:t>
      </w:r>
    </w:p>
    <w:p w:rsidR="0EF974AA" w:rsidP="79756691" w:rsidRDefault="0EF974AA" w14:paraId="10524C7F" w14:textId="63A111F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7306B07B" w14:textId="595FEFD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SAMPLE=$(sed -n "${PBS_ARRAY_INDEX}p" "${SAMPLE_LIST}")</w:t>
      </w:r>
    </w:p>
    <w:p w:rsidR="0EF974AA" w:rsidP="79756691" w:rsidRDefault="0EF974AA" w14:paraId="185B8597" w14:textId="35B3754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675618C1" w14:textId="28A27C9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-z "${SAMPLE:-}" ]]; then</w:t>
      </w:r>
    </w:p>
    <w:p w:rsidR="0EF974AA" w:rsidP="79756691" w:rsidRDefault="0EF974AA" w14:paraId="37373B90" w14:textId="61F0741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No sample found for PBS_ARRAY_INDEX=${PBS_ARRAY_INDEX}"</w:t>
      </w:r>
    </w:p>
    <w:p w:rsidR="0EF974AA" w:rsidP="79756691" w:rsidRDefault="0EF974AA" w14:paraId="4C578307" w14:textId="5E59388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4F4D945C" w14:textId="7114928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61FF7073" w14:textId="3BB0131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1BF4C2E0" w14:textId="10DCC1F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echo "Processing STAR sort-fail rescue sample: ${SAMPLE}"</w:t>
      </w:r>
    </w:p>
    <w:p w:rsidR="0EF974AA" w:rsidP="79756691" w:rsidRDefault="0EF974AA" w14:paraId="21E897D9" w14:textId="24F203E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1612E579" w14:textId="278AC19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508A45FB" w14:textId="51D1156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INPUT FILES</w:t>
      </w:r>
    </w:p>
    <w:p w:rsidR="0EF974AA" w:rsidP="79756691" w:rsidRDefault="0EF974AA" w14:paraId="017CCA94" w14:textId="33AD3AB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5F2AD329" w14:textId="6EB2EDF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R1="${TRIM_DIR}/${SAMPLE}_R1_001.trimmed.fastq.gz"</w:t>
      </w:r>
    </w:p>
    <w:p w:rsidR="0EF974AA" w:rsidP="79756691" w:rsidRDefault="0EF974AA" w14:paraId="24CC010A" w14:textId="36C3714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R2="${TRIM_DIR}/${SAMPLE}_R2_001.trimmed.fastq.gz"</w:t>
      </w:r>
    </w:p>
    <w:p w:rsidR="0EF974AA" w:rsidP="79756691" w:rsidRDefault="0EF974AA" w14:paraId="63311491" w14:textId="129C4B9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46580586" w14:textId="1AE10BA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-f "${R1}" ]] || [[ ! -f "${R2}" ]]; then</w:t>
      </w:r>
    </w:p>
    <w:p w:rsidR="0EF974AA" w:rsidP="79756691" w:rsidRDefault="0EF974AA" w14:paraId="4F8BA72F" w14:textId="37E6FD6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Missing FASTQ files for sample ${SAMPLE}"</w:t>
      </w:r>
    </w:p>
    <w:p w:rsidR="0EF974AA" w:rsidP="79756691" w:rsidRDefault="0EF974AA" w14:paraId="029DD7CB" w14:textId="6BB7FD2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"R1: ${R1}"</w:t>
      </w:r>
    </w:p>
    <w:p w:rsidR="0EF974AA" w:rsidP="79756691" w:rsidRDefault="0EF974AA" w14:paraId="6504EC80" w14:textId="47A8BD1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"R2: ${R2}"</w:t>
      </w:r>
    </w:p>
    <w:p w:rsidR="0EF974AA" w:rsidP="79756691" w:rsidRDefault="0EF974AA" w14:paraId="1E659D12" w14:textId="0231D2C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33429511" w14:textId="163CC76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68D6448A" w14:textId="5B0F081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342895AE" w14:textId="094B181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636EE92" w14:textId="68B016C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OUTPUT</w:t>
      </w:r>
    </w:p>
    <w:p w:rsidR="0EF974AA" w:rsidP="79756691" w:rsidRDefault="0EF974AA" w14:paraId="48C5407A" w14:textId="3E2A985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54786633" w14:textId="03AAD91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SAMPLE_DIR="${OUTPUT_DIR}/${SAMPLE}"</w:t>
      </w:r>
    </w:p>
    <w:p w:rsidR="0EF974AA" w:rsidP="79756691" w:rsidRDefault="0EF974AA" w14:paraId="7912C36D" w14:textId="29413C1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mkdir -p "${SAMPLE_DIR}"</w:t>
      </w:r>
    </w:p>
    <w:p w:rsidR="0EF974AA" w:rsidP="79756691" w:rsidRDefault="0EF974AA" w14:paraId="5C149BEF" w14:textId="51A85E2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5D1CA059" w14:textId="73BC1E7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BAM="${SAMPLE_DIR}/${SAMPLE}.Aligned.sortedByCoord.bam"</w:t>
      </w:r>
    </w:p>
    <w:p w:rsidR="0EF974AA" w:rsidP="79756691" w:rsidRDefault="0EF974AA" w14:paraId="7380EBA9" w14:textId="35D0ED3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STAR_BAM_OUT="${SAMPLE_DIR}/${SAMPLE}.Aligned.sortedByCoord.out.bam"</w:t>
      </w:r>
    </w:p>
    <w:p w:rsidR="0EF974AA" w:rsidP="79756691" w:rsidRDefault="0EF974AA" w14:paraId="643E751F" w14:textId="224CA1C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COUNTS_OUT="${SAMPLE_DIR}/${SAMPLE}.featureCounts.txt"</w:t>
      </w:r>
    </w:p>
    <w:p w:rsidR="0EF974AA" w:rsidP="79756691" w:rsidRDefault="0EF974AA" w14:paraId="7DD5838D" w14:textId="1E463EF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FLAGSTAT_OUT="${SAMPLE_DIR}/${SAMPLE}.flagstat.txt"</w:t>
      </w:r>
    </w:p>
    <w:p w:rsidR="0EF974AA" w:rsidP="79756691" w:rsidRDefault="0EF974AA" w14:paraId="31328546" w14:textId="77B111C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IDXSTATS_OUT="${SAMPLE_DIR}/${SAMPLE}.idxstats.txt"</w:t>
      </w:r>
    </w:p>
    <w:p w:rsidR="0EF974AA" w:rsidP="79756691" w:rsidRDefault="0EF974AA" w14:paraId="38CCF9CA" w14:textId="6279F1D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COVERAGE_OUT="${SAMPLE_DIR}/${SAMPLE}.coverage.txt"</w:t>
      </w:r>
    </w:p>
    <w:p w:rsidR="0EF974AA" w:rsidP="79756691" w:rsidRDefault="0EF974AA" w14:paraId="4AFCDBDA" w14:textId="17EC2DE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STAR_GENECOUNTS_OUT="${SAMPLE_DIR}/${SAMPLE}.ReadsPerGene.out.tab"</w:t>
      </w:r>
    </w:p>
    <w:p w:rsidR="0EF974AA" w:rsidP="79756691" w:rsidRDefault="0EF974AA" w14:paraId="24AA1153" w14:textId="23318CC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TMPDIR_MARKER="${SAMPLE_DIR}/${SAMPLE}._STARtmp"</w:t>
      </w:r>
    </w:p>
    <w:p w:rsidR="0EF974AA" w:rsidP="79756691" w:rsidRDefault="0EF974AA" w14:paraId="3CED6E0C" w14:textId="107582D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3DCB8342" w14:textId="27C41C4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095EC027" w14:textId="65E7D46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CLEAN PARTIAL OUTPUTS FOR SORT-FAIL SAMPLES</w:t>
      </w:r>
    </w:p>
    <w:p w:rsidR="0EF974AA" w:rsidP="79756691" w:rsidRDefault="0EF974AA" w14:paraId="0F912614" w14:textId="42D14D7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20C34C8F" w14:textId="2268CA7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rm -f "${BAM}" "${BAM}.bai" "${STAR_BAM_OUT}" \</w:t>
      </w:r>
    </w:p>
    <w:p w:rsidR="0EF974AA" w:rsidP="79756691" w:rsidRDefault="0EF974AA" w14:paraId="35D13834" w14:textId="595E28A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"${COUNTS_OUT}" "${COUNTS_OUT}.summary" \</w:t>
      </w:r>
    </w:p>
    <w:p w:rsidR="0EF974AA" w:rsidP="79756691" w:rsidRDefault="0EF974AA" w14:paraId="0581B4BB" w14:textId="2CAC45F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"${FLAGSTAT_OUT}" "${IDXSTATS_OUT}" "${COVERAGE_OUT}" \</w:t>
      </w:r>
    </w:p>
    <w:p w:rsidR="0EF974AA" w:rsidP="79756691" w:rsidRDefault="0EF974AA" w14:paraId="53654314" w14:textId="5866121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"${STAR_GENECOUNTS_OUT}" \</w:t>
      </w:r>
    </w:p>
    <w:p w:rsidR="0EF974AA" w:rsidP="79756691" w:rsidRDefault="0EF974AA" w14:paraId="3418C427" w14:textId="608166F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"${SAMPLE_DIR}/${SAMPLE}.Log.out" \</w:t>
      </w:r>
    </w:p>
    <w:p w:rsidR="0EF974AA" w:rsidP="79756691" w:rsidRDefault="0EF974AA" w14:paraId="5BB174A6" w14:textId="05120F9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"${SAMPLE_DIR}/${SAMPLE}.Log.progress.out" \</w:t>
      </w:r>
    </w:p>
    <w:p w:rsidR="0EF974AA" w:rsidP="79756691" w:rsidRDefault="0EF974AA" w14:paraId="5087798E" w14:textId="1493693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"${SAMPLE_DIR}/${SAMPLE}.Log.final.out" \</w:t>
      </w:r>
    </w:p>
    <w:p w:rsidR="0EF974AA" w:rsidP="79756691" w:rsidRDefault="0EF974AA" w14:paraId="5478679B" w14:textId="0B00E5B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  "${SAMPLE_DIR}/${SAMPLE}.SJ.out.tab"</w:t>
      </w:r>
    </w:p>
    <w:p w:rsidR="0EF974AA" w:rsidP="79756691" w:rsidRDefault="0EF974AA" w14:paraId="074D3CE5" w14:textId="16AAF1A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rm -rf "${TMPDIR_MARKER}"</w:t>
      </w:r>
    </w:p>
    <w:p w:rsidR="0EF974AA" w:rsidP="79756691" w:rsidRDefault="0EF974AA" w14:paraId="7E918C1D" w14:textId="472A9DF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7B4F593E" w14:textId="1B2F9BF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71555E5C" w14:textId="2A058BB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STAR ALIGNMENT WITH EXPLICIT BAM SORT RAM</w:t>
      </w:r>
    </w:p>
    <w:p w:rsidR="0EF974AA" w:rsidP="79756691" w:rsidRDefault="0EF974AA" w14:paraId="59BC21E5" w14:textId="3196A99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5766FA33" w14:textId="6F2F0AF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echo "Running STAR sort-fail rescue for ${SAMPLE}"</w:t>
      </w:r>
    </w:p>
    <w:p w:rsidR="0EF974AA" w:rsidP="79756691" w:rsidRDefault="0EF974AA" w14:paraId="40E538A3" w14:textId="192DBC4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echo "Using --limitBAMsortRAM ${BAM_SORT_RAM}"</w:t>
      </w:r>
    </w:p>
    <w:p w:rsidR="0EF974AA" w:rsidP="79756691" w:rsidRDefault="0EF974AA" w14:paraId="5B0EE53F" w14:textId="41657EB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3B988E67" w14:textId="3E89DDA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STAR \</w:t>
      </w:r>
    </w:p>
    <w:p w:rsidR="0EF974AA" w:rsidP="79756691" w:rsidRDefault="0EF974AA" w14:paraId="59CC04EE" w14:textId="6DD9739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--runThreadN "${THREADS}" \</w:t>
      </w:r>
    </w:p>
    <w:p w:rsidR="0EF974AA" w:rsidP="79756691" w:rsidRDefault="0EF974AA" w14:paraId="047B2C6F" w14:textId="3C78EE5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--genomeDir "${STAR_INDEX}" \</w:t>
      </w:r>
    </w:p>
    <w:p w:rsidR="0EF974AA" w:rsidP="79756691" w:rsidRDefault="0EF974AA" w14:paraId="6924873C" w14:textId="0D8FE59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--readFilesIn "${R1}" "${R2}" \</w:t>
      </w:r>
    </w:p>
    <w:p w:rsidR="0EF974AA" w:rsidP="79756691" w:rsidRDefault="0EF974AA" w14:paraId="689DE5A0" w14:textId="3412A96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--readFilesCommand zcat \</w:t>
      </w:r>
    </w:p>
    <w:p w:rsidR="0EF974AA" w:rsidP="79756691" w:rsidRDefault="0EF974AA" w14:paraId="6413B12E" w14:textId="186B90F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--outFileNamePrefix "${SAMPLE_DIR}/${SAMPLE}." \</w:t>
      </w:r>
    </w:p>
    <w:p w:rsidR="0EF974AA" w:rsidP="79756691" w:rsidRDefault="0EF974AA" w14:paraId="43150C29" w14:textId="45E59A0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--outSAMtype BAM SortedByCoordinate \</w:t>
      </w:r>
    </w:p>
    <w:p w:rsidR="0EF974AA" w:rsidP="79756691" w:rsidRDefault="0EF974AA" w14:paraId="335C1670" w14:textId="761B649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--limitBAMsortRAM "${BAM_SORT_RAM}" \</w:t>
      </w:r>
    </w:p>
    <w:p w:rsidR="0EF974AA" w:rsidP="79756691" w:rsidRDefault="0EF974AA" w14:paraId="168F2501" w14:textId="0597E52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--quantMode GeneCounts \</w:t>
      </w:r>
    </w:p>
    <w:p w:rsidR="0EF974AA" w:rsidP="79756691" w:rsidRDefault="0EF974AA" w14:paraId="2E9D41AC" w14:textId="4F7CAFC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--outSAMattrRGline ID:${SAMPLE} SM:${SAMPLE}</w:t>
      </w:r>
    </w:p>
    <w:p w:rsidR="0EF974AA" w:rsidP="79756691" w:rsidRDefault="0EF974AA" w14:paraId="20556B87" w14:textId="5A19FCD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7AFC8B2C" w14:textId="4D50BDF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904B752" w14:textId="6A5246A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Rename BAM</w:t>
      </w:r>
    </w:p>
    <w:p w:rsidR="0EF974AA" w:rsidP="79756691" w:rsidRDefault="0EF974AA" w14:paraId="5A0BDDA8" w14:textId="2904293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2A5FAFA" w14:textId="717EC4D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-f "${STAR_BAM_OUT}" ]]; then</w:t>
      </w:r>
    </w:p>
    <w:p w:rsidR="0EF974AA" w:rsidP="79756691" w:rsidRDefault="0EF974AA" w14:paraId="5F923569" w14:textId="551AF51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mv "${STAR_BAM_OUT}" "${BAM}"</w:t>
      </w:r>
    </w:p>
    <w:p w:rsidR="0EF974AA" w:rsidP="79756691" w:rsidRDefault="0EF974AA" w14:paraId="3B7FC22D" w14:textId="47523D4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05DEE8B0" w14:textId="3222EAD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2162EF3B" w14:textId="0CEAFD6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-s "${BAM}" ]]; then</w:t>
      </w:r>
    </w:p>
    <w:p w:rsidR="0EF974AA" w:rsidP="79756691" w:rsidRDefault="0EF974AA" w14:paraId="5D46D0F9" w14:textId="4FB9F16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STAR did not produce expected BAM for ${SAMPLE}"</w:t>
      </w:r>
    </w:p>
    <w:p w:rsidR="0EF974AA" w:rsidP="79756691" w:rsidRDefault="0EF974AA" w14:paraId="0E6DBA66" w14:textId="1EF80A7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6FC9E58A" w14:textId="3FE66EF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067DE99E" w14:textId="4232EE1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7A0FEE89" w14:textId="48B8AB0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2BDA172E" w14:textId="2D4FFC5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BAM INDEX</w:t>
      </w:r>
    </w:p>
    <w:p w:rsidR="0EF974AA" w:rsidP="79756691" w:rsidRDefault="0EF974AA" w14:paraId="4A7E3CF8" w14:textId="0D90E02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21AA30A3" w14:textId="4E80507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samtools index "${BAM}"</w:t>
      </w:r>
    </w:p>
    <w:p w:rsidR="0EF974AA" w:rsidP="79756691" w:rsidRDefault="0EF974AA" w14:paraId="07273973" w14:textId="27287AB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27F01CB2" w14:textId="4A54436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66D0AC0" w14:textId="6FBAB7A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ALIGNMENT QC</w:t>
      </w:r>
    </w:p>
    <w:p w:rsidR="0EF974AA" w:rsidP="79756691" w:rsidRDefault="0EF974AA" w14:paraId="2A716E98" w14:textId="02777E1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7D058988" w14:textId="1E67681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samtools flagstat "${BAM}" &gt; "${FLAGSTAT_OUT}"</w:t>
      </w:r>
    </w:p>
    <w:p w:rsidR="0EF974AA" w:rsidP="79756691" w:rsidRDefault="0EF974AA" w14:paraId="06E9A9EA" w14:textId="318D936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samtools idxstats "${BAM}" &gt; "${IDXSTATS_OUT}"</w:t>
      </w:r>
    </w:p>
    <w:p w:rsidR="0EF974AA" w:rsidP="79756691" w:rsidRDefault="0EF974AA" w14:paraId="57A110C6" w14:textId="77D0D64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6D56BA28" w14:textId="116F3F9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4C374B4E" w14:textId="1FF9C9D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VIRAL GENE COUNTS</w:t>
      </w:r>
    </w:p>
    <w:p w:rsidR="0EF974AA" w:rsidP="79756691" w:rsidRDefault="0EF974AA" w14:paraId="3D7059C0" w14:textId="22A1FD0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79D82759" w14:textId="6A256D9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featureCounts \</w:t>
      </w:r>
    </w:p>
    <w:p w:rsidR="0EF974AA" w:rsidP="79756691" w:rsidRDefault="0EF974AA" w14:paraId="2E3C7C77" w14:textId="38E8B08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-T "${THREADS}" \</w:t>
      </w:r>
    </w:p>
    <w:p w:rsidR="0EF974AA" w:rsidP="79756691" w:rsidRDefault="0EF974AA" w14:paraId="3DF00B9C" w14:textId="173819A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-p \</w:t>
      </w:r>
    </w:p>
    <w:p w:rsidR="0EF974AA" w:rsidP="79756691" w:rsidRDefault="0EF974AA" w14:paraId="2A114D38" w14:textId="20B88162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-a "${GTF}" \</w:t>
      </w:r>
    </w:p>
    <w:p w:rsidR="0EF974AA" w:rsidP="79756691" w:rsidRDefault="0EF974AA" w14:paraId="7D56B1E8" w14:textId="3CC120D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-o "${COUNTS_OUT}" \</w:t>
      </w:r>
    </w:p>
    <w:p w:rsidR="0EF974AA" w:rsidP="79756691" w:rsidRDefault="0EF974AA" w14:paraId="212C33DD" w14:textId="51DDAD2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"${BAM}"</w:t>
      </w:r>
    </w:p>
    <w:p w:rsidR="0EF974AA" w:rsidP="79756691" w:rsidRDefault="0EF974AA" w14:paraId="3B3C539C" w14:textId="79D637E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7BC368D0" w14:textId="329DE5C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0CEBEE2F" w14:textId="5A316F7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COVERAGE</w:t>
      </w:r>
    </w:p>
    <w:p w:rsidR="0EF974AA" w:rsidP="79756691" w:rsidRDefault="0EF974AA" w14:paraId="3D5E3698" w14:textId="1A179EB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23C1004D" w14:textId="64A7A49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samtools depth "${BAM}" &gt; "${COVERAGE_OUT}"</w:t>
      </w:r>
    </w:p>
    <w:p w:rsidR="0EF974AA" w:rsidP="79756691" w:rsidRDefault="0EF974AA" w14:paraId="3EDA6778" w14:textId="3CC5EFE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0DD14739" w14:textId="6AE93CC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39BAB71D" w14:textId="5A5F113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 FINAL CHECKS</w:t>
      </w:r>
    </w:p>
    <w:p w:rsidR="0EF974AA" w:rsidP="79756691" w:rsidRDefault="0EF974AA" w14:paraId="36A66C75" w14:textId="5C4426D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##############################################</w:t>
      </w:r>
    </w:p>
    <w:p w:rsidR="0EF974AA" w:rsidP="79756691" w:rsidRDefault="0EF974AA" w14:paraId="1DF43CBF" w14:textId="26DBEC0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-s "${COUNTS_OUT}" ]]; then</w:t>
      </w:r>
    </w:p>
    <w:p w:rsidR="0EF974AA" w:rsidP="79756691" w:rsidRDefault="0EF974AA" w14:paraId="35298D5C" w14:textId="240A787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featureCounts output missing for ${SAMPLE}"</w:t>
      </w:r>
    </w:p>
    <w:p w:rsidR="0EF974AA" w:rsidP="79756691" w:rsidRDefault="0EF974AA" w14:paraId="2E5FE8B0" w14:textId="3F89FD2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35C12021" w14:textId="2718C11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6447BD60" w14:textId="27BDC47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4D0C9870" w14:textId="6E23364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if [[ ! -s "${FLAGSTAT_OUT}" || ! -s "${IDXSTATS_OUT}" || ! -s "${COVERAGE_OUT}" ]]; then</w:t>
      </w:r>
    </w:p>
    <w:p w:rsidR="0EF974AA" w:rsidP="79756691" w:rsidRDefault="0EF974AA" w14:paraId="1B447615" w14:textId="417B814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echo "ERROR: One or more QC outputs missing for ${SAMPLE}"</w:t>
      </w:r>
    </w:p>
    <w:p w:rsidR="0EF974AA" w:rsidP="79756691" w:rsidRDefault="0EF974AA" w14:paraId="3EB4378D" w14:textId="39BFCC2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   exit 1</w:t>
      </w:r>
    </w:p>
    <w:p w:rsidR="0EF974AA" w:rsidP="79756691" w:rsidRDefault="0EF974AA" w14:paraId="6CD1BE21" w14:textId="7DB9C4A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fi</w:t>
      </w:r>
    </w:p>
    <w:p w:rsidR="0EF974AA" w:rsidP="79756691" w:rsidRDefault="0EF974AA" w14:paraId="5190B975" w14:textId="4AF7EE4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 xml:space="preserve"> </w:t>
      </w:r>
    </w:p>
    <w:p w:rsidR="0EF974AA" w:rsidP="79756691" w:rsidRDefault="0EF974AA" w14:paraId="30177991" w14:textId="3B3EBC6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0EF974A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  <w:t>echo "Finished STAR sort-fail rescue for ${SAMPLE} at $(date)"</w:t>
      </w:r>
    </w:p>
    <w:p w:rsidR="79756691" w:rsidP="79756691" w:rsidRDefault="79756691" w14:paraId="6E737DFD" w14:textId="0176E3E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16"/>
          <w:szCs w:val="16"/>
          <w:u w:val="none"/>
          <w:lang w:val="en-US"/>
        </w:rPr>
      </w:pPr>
    </w:p>
    <w:p w:rsidR="77FC66FE" w:rsidP="79756691" w:rsidRDefault="77FC66FE" w14:paraId="12B02F9C" w14:textId="639A3354">
      <w:pPr>
        <w:pStyle w:val="ListParagraph"/>
        <w:numPr>
          <w:ilvl w:val="0"/>
          <w:numId w:val="11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With all my samples now aligned using STAR... I did a quick GC again...</w:t>
      </w:r>
    </w:p>
    <w:p w:rsidR="77FC66FE" w:rsidP="79756691" w:rsidRDefault="77FC66FE" w14:paraId="0D72E25E" w14:textId="026651BB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[pdg25@login-c ephemeral]$ for s in \</w:t>
      </w:r>
    </w:p>
    <w:p w:rsidR="77FC66FE" w:rsidP="79756691" w:rsidRDefault="77FC66FE" w14:paraId="509058D2" w14:textId="427349F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CP002-D7-NasalScrape \</w:t>
      </w:r>
    </w:p>
    <w:p w:rsidR="77FC66FE" w:rsidP="79756691" w:rsidRDefault="77FC66FE" w14:paraId="534713D0" w14:textId="0734D76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CP003-D7-NasalScrape \</w:t>
      </w:r>
    </w:p>
    <w:p w:rsidR="77FC66FE" w:rsidP="79756691" w:rsidRDefault="77FC66FE" w14:paraId="4D77E40E" w14:textId="61110AD4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CP012-D2-NasalScrape \</w:t>
      </w:r>
    </w:p>
    <w:p w:rsidR="77FC66FE" w:rsidP="79756691" w:rsidRDefault="77FC66FE" w14:paraId="4E380921" w14:textId="1CFB5D9E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CP013-D1-NasalScrape \</w:t>
      </w:r>
    </w:p>
    <w:p w:rsidR="77FC66FE" w:rsidP="79756691" w:rsidRDefault="77FC66FE" w14:paraId="689F7C98" w14:textId="77E50A99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CP019-D7-NasalScrape \</w:t>
      </w:r>
    </w:p>
    <w:p w:rsidR="77FC66FE" w:rsidP="79756691" w:rsidRDefault="77FC66FE" w14:paraId="7F7340EE" w14:textId="7255FD56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CP021-D2-NasalScrape \</w:t>
      </w:r>
    </w:p>
    <w:p w:rsidR="77FC66FE" w:rsidP="79756691" w:rsidRDefault="77FC66FE" w14:paraId="49214A82" w14:textId="408A8DDD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CP023-D2-NasalScrape \</w:t>
      </w:r>
    </w:p>
    <w:p w:rsidR="77FC66FE" w:rsidP="79756691" w:rsidRDefault="77FC66FE" w14:paraId="5D62101E" w14:textId="5F78D400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CP024-D1-NasalScrape \</w:t>
      </w:r>
    </w:p>
    <w:p w:rsidR="77FC66FE" w:rsidP="79756691" w:rsidRDefault="77FC66FE" w14:paraId="18FA5416" w14:textId="0DE0A743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CP033-D7-NasalScrape</w:t>
      </w:r>
    </w:p>
    <w:p w:rsidR="77FC66FE" w:rsidP="79756691" w:rsidRDefault="77FC66FE" w14:paraId="6E245044" w14:textId="1F8DE90D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do</w:t>
      </w:r>
    </w:p>
    <w:p w:rsidR="77FC66FE" w:rsidP="79756691" w:rsidRDefault="77FC66FE" w14:paraId="0008607A" w14:textId="6C4EAFD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    f="/rds/general/user/pdg25/ephemeral/alignments_rsv_star/$s/$s.featureCounts.txt"</w:t>
      </w:r>
    </w:p>
    <w:p w:rsidR="77FC66FE" w:rsidP="79756691" w:rsidRDefault="77FC66FE" w14:paraId="53B96208" w14:textId="223DDCED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    [[ -s "$f" ]] &amp;&amp; echo "OK: $s" || echo "MISSING: $s"</w:t>
      </w:r>
    </w:p>
    <w:p w:rsidR="77FC66FE" w:rsidP="79756691" w:rsidRDefault="77FC66FE" w14:paraId="6D6ED3AC" w14:textId="152AA30A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&gt; done</w:t>
      </w:r>
    </w:p>
    <w:p w:rsidR="79756691" w:rsidP="79756691" w:rsidRDefault="79756691" w14:paraId="59D7F11D" w14:textId="3401B23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77FC66FE" w:rsidP="79756691" w:rsidRDefault="77FC66FE" w14:paraId="3188B98C" w14:textId="76B618AA">
      <w:pPr>
        <w:pStyle w:val="ListParagraph"/>
        <w:numPr>
          <w:ilvl w:val="0"/>
          <w:numId w:val="120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And remade my STAR matrix with all 119 samples: </w:t>
      </w:r>
    </w:p>
    <w:p w:rsidR="79756691" w:rsidP="79756691" w:rsidRDefault="79756691" w14:paraId="1029E759" w14:textId="7DA86F14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</w:p>
    <w:p w:rsidR="77FC66FE" w:rsidP="79756691" w:rsidRDefault="77FC66FE" w14:paraId="1F4E8D16" w14:textId="3C6D7E35">
      <w:pPr>
        <w:bidi w:val="0"/>
        <w:spacing w:before="0" w:beforeAutospacing="off" w:after="0" w:afterAutospacing="off"/>
        <w:jc w:val="left"/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bash /rds/general/user/pdg25/ephemeral/04_STAR_RSV_make_counts_matrix.sh</w:t>
      </w:r>
    </w:p>
    <w:p w:rsidR="79756691" w:rsidP="79756691" w:rsidRDefault="79756691" w14:paraId="460B0E35" w14:textId="2E64EE18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</w:p>
    <w:p w:rsidR="77FC66FE" w:rsidP="79756691" w:rsidRDefault="77FC66FE" w14:paraId="41937DCE" w14:textId="3241CE66">
      <w:pPr>
        <w:pStyle w:val="Heading1"/>
      </w:pPr>
      <w:r w:rsidR="77FC66FE">
        <w:rPr/>
        <w:t>Transcriptomics Optimisation July 17, 2026</w:t>
      </w:r>
    </w:p>
    <w:p w:rsidR="77FC66FE" w:rsidP="79756691" w:rsidRDefault="77FC66FE" w14:paraId="5DB86E14" w14:textId="2562AF9F">
      <w:pPr>
        <w:pStyle w:val="ListParagraph"/>
        <w:numPr>
          <w:ilvl w:val="0"/>
          <w:numId w:val="12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With</w:t>
      </w: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an updated STAR matrix, I reran the R script for Star vs Bowtie comparison</w:t>
      </w:r>
    </w:p>
    <w:p w:rsidR="79756691" w:rsidP="79756691" w:rsidRDefault="79756691" w14:paraId="208DA012" w14:textId="7203314C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77FC66FE" w:rsidP="79756691" w:rsidRDefault="77FC66FE" w14:paraId="6CA5B98B" w14:textId="269E9BA9">
      <w:pPr>
        <w:bidi w:val="0"/>
        <w:spacing w:before="0" w:beforeAutospacing="off" w:after="0" w:afterAutospacing="off"/>
        <w:jc w:val="left"/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79756691" w:rsidR="77FC66FE">
        <w:rPr>
          <w:rFonts w:ascii="Menlo" w:hAnsi="Menlo" w:eastAsia="Menlo" w:cs="Menlo"/>
          <w:b w:val="0"/>
          <w:bCs w:val="0"/>
          <w:i w:val="0"/>
          <w:iCs w:val="0"/>
          <w:noProof w:val="0"/>
          <w:color w:val="0D0D0D" w:themeColor="text1" w:themeTint="F2" w:themeShade="FF"/>
          <w:sz w:val="18"/>
          <w:szCs w:val="18"/>
          <w:lang w:val="en-US"/>
        </w:rPr>
        <w:t>Rscript /rds/general/user/pdg25/ephemeral/rsv_bowtie2_star_correlation_analysis.R</w:t>
      </w:r>
    </w:p>
    <w:p w:rsidR="79756691" w:rsidP="79756691" w:rsidRDefault="79756691" w14:paraId="013B2487" w14:textId="227D9634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77FC66FE" w:rsidP="79756691" w:rsidRDefault="77FC66FE" w14:paraId="26D37954" w14:textId="0912183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suppressPackageStartupMessages({</w:t>
      </w:r>
    </w:p>
    <w:p w:rsidR="77FC66FE" w:rsidP="79756691" w:rsidRDefault="77FC66FE" w14:paraId="3882C7DC" w14:textId="62D3FF8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library(tidyverse)</w:t>
      </w:r>
    </w:p>
    <w:p w:rsidR="77FC66FE" w:rsidP="79756691" w:rsidRDefault="77FC66FE" w14:paraId="4DED3A90" w14:textId="70FBB6B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library(pheatmap)</w:t>
      </w:r>
    </w:p>
    <w:p w:rsidR="77FC66FE" w:rsidP="79756691" w:rsidRDefault="77FC66FE" w14:paraId="51D00198" w14:textId="5BB016A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library(ggrepel)</w:t>
      </w:r>
    </w:p>
    <w:p w:rsidR="77FC66FE" w:rsidP="79756691" w:rsidRDefault="77FC66FE" w14:paraId="1DB9DC1B" w14:textId="38BBC63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})</w:t>
      </w:r>
    </w:p>
    <w:p w:rsidR="77FC66FE" w:rsidP="79756691" w:rsidRDefault="77FC66FE" w14:paraId="179910C0" w14:textId="6C542ED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4212F826" w14:textId="1E496BC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=========================================================</w:t>
      </w:r>
    </w:p>
    <w:p w:rsidR="77FC66FE" w:rsidP="79756691" w:rsidRDefault="77FC66FE" w14:paraId="79C329D6" w14:textId="2BA4029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Bowtie2 vs STAR RSV count correlation analysis</w:t>
      </w:r>
    </w:p>
    <w:p w:rsidR="77FC66FE" w:rsidP="79756691" w:rsidRDefault="77FC66FE" w14:paraId="0ED429B8" w14:textId="2483D1F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---------------------------------------------------------</w:t>
      </w:r>
    </w:p>
    <w:p w:rsidR="77FC66FE" w:rsidP="79756691" w:rsidRDefault="77FC66FE" w14:paraId="3FE0A0E9" w14:textId="1D86F6F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Purpose:</w:t>
      </w:r>
    </w:p>
    <w:p w:rsidR="77FC66FE" w:rsidP="79756691" w:rsidRDefault="77FC66FE" w14:paraId="24B8509F" w14:textId="45DF1E9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Read Bowtie2- and STAR-derived RSV count matrices</w:t>
      </w:r>
    </w:p>
    <w:p w:rsidR="77FC66FE" w:rsidP="79756691" w:rsidRDefault="77FC66FE" w14:paraId="08449CA4" w14:textId="4C7F972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Harmonize RSV gene names across methods</w:t>
      </w:r>
    </w:p>
    <w:p w:rsidR="77FC66FE" w:rsidP="79756691" w:rsidRDefault="77FC66FE" w14:paraId="1D1F2C6B" w14:textId="0B62407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Identify common genes and common samples</w:t>
      </w:r>
    </w:p>
    <w:p w:rsidR="77FC66FE" w:rsidP="79756691" w:rsidRDefault="77FC66FE" w14:paraId="440FD6AD" w14:textId="418750B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Compare total viral counts per sample</w:t>
      </w:r>
    </w:p>
    <w:p w:rsidR="77FC66FE" w:rsidP="79756691" w:rsidRDefault="77FC66FE" w14:paraId="4099FAD9" w14:textId="337B298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Compare per-gene counts across samples</w:t>
      </w:r>
    </w:p>
    <w:p w:rsidR="77FC66FE" w:rsidP="79756691" w:rsidRDefault="77FC66FE" w14:paraId="00C7D6CE" w14:textId="321BC85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Compute overall matrix correlation</w:t>
      </w:r>
    </w:p>
    <w:p w:rsidR="77FC66FE" w:rsidP="79756691" w:rsidRDefault="77FC66FE" w14:paraId="5DF1BB58" w14:textId="2345B74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- Generate scatterplots, summary tables, and a heatmap</w:t>
      </w:r>
    </w:p>
    <w:p w:rsidR="77FC66FE" w:rsidP="79756691" w:rsidRDefault="77FC66FE" w14:paraId="2854FA1B" w14:textId="71BFB1D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</w:t>
      </w:r>
    </w:p>
    <w:p w:rsidR="77FC66FE" w:rsidP="79756691" w:rsidRDefault="77FC66FE" w14:paraId="3AEC1195" w14:textId="54D1311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Date: 2026-07-15</w:t>
      </w:r>
    </w:p>
    <w:p w:rsidR="77FC66FE" w:rsidP="79756691" w:rsidRDefault="77FC66FE" w14:paraId="6748E827" w14:textId="14BA52E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=========================================================</w:t>
      </w:r>
    </w:p>
    <w:p w:rsidR="77FC66FE" w:rsidP="79756691" w:rsidRDefault="77FC66FE" w14:paraId="2C4425FC" w14:textId="3BFF756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EB45D28" w14:textId="7BFA200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4AABA5D4" w14:textId="471A5CC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0: USER CONFIGURATION</w:t>
      </w:r>
    </w:p>
    <w:p w:rsidR="77FC66FE" w:rsidP="79756691" w:rsidRDefault="77FC66FE" w14:paraId="2F70D942" w14:textId="13390F5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286EC588" w14:textId="36ADB2C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running_local &lt;- FALSE</w:t>
      </w:r>
    </w:p>
    <w:p w:rsidR="77FC66FE" w:rsidP="79756691" w:rsidRDefault="77FC66FE" w14:paraId="61FAF395" w14:textId="1B8F3BB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93B0F22" w14:textId="6893547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hpc_base_dir &lt;- "/rds/general/user/pdg25/ephemeral"</w:t>
      </w:r>
    </w:p>
    <w:p w:rsidR="77FC66FE" w:rsidP="79756691" w:rsidRDefault="77FC66FE" w14:paraId="4D2A6B28" w14:textId="612D2AF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local_base_dir &lt;- "~/Desktop/rsv_project"</w:t>
      </w:r>
    </w:p>
    <w:p w:rsidR="77FC66FE" w:rsidP="79756691" w:rsidRDefault="77FC66FE" w14:paraId="3B269164" w14:textId="55D2BCF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base_dir &lt;- if (running_local) path.expand(local_base_dir) else hpc_base_dir</w:t>
      </w:r>
    </w:p>
    <w:p w:rsidR="77FC66FE" w:rsidP="79756691" w:rsidRDefault="77FC66FE" w14:paraId="643A9FFC" w14:textId="2E8233A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1971ACE" w14:textId="712F3EB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bowtie2_counts_file &lt;- file.path(base_dir, "counts_rsv_bowtie2", "rsv_featurecounts_product.txt")</w:t>
      </w:r>
    </w:p>
    <w:p w:rsidR="77FC66FE" w:rsidP="79756691" w:rsidRDefault="77FC66FE" w14:paraId="76E9BDBE" w14:textId="72DAB4E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star_counts_file &lt;- file.path(base_dir, "counts_rsv_star", "RSV_gene_counts_matrix.tsv")</w:t>
      </w:r>
    </w:p>
    <w:p w:rsidR="77FC66FE" w:rsidP="79756691" w:rsidRDefault="77FC66FE" w14:paraId="790EBD0F" w14:textId="6CED540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outdir &lt;- file.path(base_dir, "counts_comparison", "bowtie2_vs_star")</w:t>
      </w:r>
    </w:p>
    <w:p w:rsidR="77FC66FE" w:rsidP="79756691" w:rsidRDefault="77FC66FE" w14:paraId="4823E30E" w14:textId="4A4C58A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3207E8BA" w14:textId="0DDFDDA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dir.create(outdir, recursive = TRUE, showWarnings = FALSE)</w:t>
      </w:r>
    </w:p>
    <w:p w:rsidR="77FC66FE" w:rsidP="79756691" w:rsidRDefault="77FC66FE" w14:paraId="40BD014E" w14:textId="29C7432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plots_dir &lt;- file.path(outdir, "plots")</w:t>
      </w:r>
    </w:p>
    <w:p w:rsidR="77FC66FE" w:rsidP="79756691" w:rsidRDefault="77FC66FE" w14:paraId="510F8574" w14:textId="2B09DD6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tables_dir &lt;- file.path(outdir, "tables")</w:t>
      </w:r>
    </w:p>
    <w:p w:rsidR="77FC66FE" w:rsidP="79756691" w:rsidRDefault="77FC66FE" w14:paraId="354C86B8" w14:textId="5EB64F4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audit_dir &lt;- file.path(outdir, "audit")</w:t>
      </w:r>
    </w:p>
    <w:p w:rsidR="77FC66FE" w:rsidP="79756691" w:rsidRDefault="77FC66FE" w14:paraId="1F290E32" w14:textId="21D6BA6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dir.create(plots_dir, recursive = TRUE, showWarnings = FALSE)</w:t>
      </w:r>
    </w:p>
    <w:p w:rsidR="77FC66FE" w:rsidP="79756691" w:rsidRDefault="77FC66FE" w14:paraId="0055C7E0" w14:textId="2A77E2F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dir.create(tables_dir, recursive = TRUE, showWarnings = FALSE)</w:t>
      </w:r>
    </w:p>
    <w:p w:rsidR="77FC66FE" w:rsidP="79756691" w:rsidRDefault="77FC66FE" w14:paraId="7BACA989" w14:textId="4538B92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dir.create(audit_dir, recursive = TRUE, showWarnings = FALSE)</w:t>
      </w:r>
    </w:p>
    <w:p w:rsidR="77FC66FE" w:rsidP="79756691" w:rsidRDefault="77FC66FE" w14:paraId="3346ECF7" w14:textId="3602AE3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39727413" w14:textId="7B8C794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message("Base directory: ", base_dir)</w:t>
      </w:r>
    </w:p>
    <w:p w:rsidR="77FC66FE" w:rsidP="79756691" w:rsidRDefault="77FC66FE" w14:paraId="036CA44A" w14:textId="0B545F3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message("Bowtie2 counts file: ", bowtie2_counts_file)</w:t>
      </w:r>
    </w:p>
    <w:p w:rsidR="77FC66FE" w:rsidP="79756691" w:rsidRDefault="77FC66FE" w14:paraId="23AA8BC3" w14:textId="1562B68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message("STAR counts file: ", star_counts_file)</w:t>
      </w:r>
    </w:p>
    <w:p w:rsidR="77FC66FE" w:rsidP="79756691" w:rsidRDefault="77FC66FE" w14:paraId="4C8761C8" w14:textId="6430397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message("Output directory: ", outdir)</w:t>
      </w:r>
    </w:p>
    <w:p w:rsidR="77FC66FE" w:rsidP="79756691" w:rsidRDefault="77FC66FE" w14:paraId="39FA5B60" w14:textId="5E321A6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7CD70D2" w14:textId="192AD1B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(!file.exists(bowtie2_counts_file)) {</w:t>
      </w:r>
    </w:p>
    <w:p w:rsidR="77FC66FE" w:rsidP="79756691" w:rsidRDefault="77FC66FE" w14:paraId="0891E68E" w14:textId="01EE5E6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stop("Bowtie2 counts file not found: ", bowtie2_counts_file)</w:t>
      </w:r>
    </w:p>
    <w:p w:rsidR="77FC66FE" w:rsidP="79756691" w:rsidRDefault="77FC66FE" w14:paraId="16ECBD64" w14:textId="4F2C7CA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}</w:t>
      </w:r>
    </w:p>
    <w:p w:rsidR="77FC66FE" w:rsidP="79756691" w:rsidRDefault="77FC66FE" w14:paraId="2028A533" w14:textId="6CD27EB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(!file.exists(star_counts_file)) {</w:t>
      </w:r>
    </w:p>
    <w:p w:rsidR="77FC66FE" w:rsidP="79756691" w:rsidRDefault="77FC66FE" w14:paraId="59ADDE0B" w14:textId="35A4378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stop("STAR counts file not found: ", star_counts_file)</w:t>
      </w:r>
    </w:p>
    <w:p w:rsidR="77FC66FE" w:rsidP="79756691" w:rsidRDefault="77FC66FE" w14:paraId="6D8A4C06" w14:textId="0005CD3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}</w:t>
      </w:r>
    </w:p>
    <w:p w:rsidR="77FC66FE" w:rsidP="79756691" w:rsidRDefault="77FC66FE" w14:paraId="50DAAD24" w14:textId="7381053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604615FC" w14:textId="48F6CE9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68536ADD" w14:textId="1DEAC55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1: STAR ID -&gt; PRODUCT MAP</w:t>
      </w:r>
    </w:p>
    <w:p w:rsidR="77FC66FE" w:rsidP="79756691" w:rsidRDefault="77FC66FE" w14:paraId="551D7D5E" w14:textId="7F18731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032E7667" w14:textId="29CFA25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gene_map &lt;- tribble(</w:t>
      </w:r>
    </w:p>
    <w:p w:rsidR="77FC66FE" w:rsidP="79756691" w:rsidRDefault="77FC66FE" w14:paraId="604F4425" w14:textId="4B954C2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~Geneid,       ~gene_name,</w:t>
      </w:r>
    </w:p>
    <w:p w:rsidR="77FC66FE" w:rsidP="79756691" w:rsidRDefault="77FC66FE" w14:paraId="3C37943C" w14:textId="6579B84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"AIY60636.1", "nonstructural protein 1",</w:t>
      </w:r>
    </w:p>
    <w:p w:rsidR="77FC66FE" w:rsidP="79756691" w:rsidRDefault="77FC66FE" w14:paraId="3671BF31" w14:textId="7EC630D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"AIY60634.1", "nonstructural protein 2",</w:t>
      </w:r>
    </w:p>
    <w:p w:rsidR="77FC66FE" w:rsidP="79756691" w:rsidRDefault="77FC66FE" w14:paraId="4AF9C37E" w14:textId="175892B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"AIY60635.1", "nucleoprotein",</w:t>
      </w:r>
    </w:p>
    <w:p w:rsidR="77FC66FE" w:rsidP="79756691" w:rsidRDefault="77FC66FE" w14:paraId="6B6707BA" w14:textId="61D66CB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"AIY60637.1", "phosphoprotein",</w:t>
      </w:r>
    </w:p>
    <w:p w:rsidR="77FC66FE" w:rsidP="79756691" w:rsidRDefault="77FC66FE" w14:paraId="2058666F" w14:textId="3425E34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"AIY60638.1", "matrix protein",</w:t>
      </w:r>
    </w:p>
    <w:p w:rsidR="77FC66FE" w:rsidP="79756691" w:rsidRDefault="77FC66FE" w14:paraId="3B43423D" w14:textId="0B3AE22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"AIY60639.1", "small hydrophobic protein",</w:t>
      </w:r>
    </w:p>
    <w:p w:rsidR="77FC66FE" w:rsidP="79756691" w:rsidRDefault="77FC66FE" w14:paraId="33F1A97E" w14:textId="3393985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"AIY60644.1", "attachment protein",</w:t>
      </w:r>
    </w:p>
    <w:p w:rsidR="77FC66FE" w:rsidP="79756691" w:rsidRDefault="77FC66FE" w14:paraId="1DD617D9" w14:textId="49133F9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"AIY60640.1", "fusion protein",</w:t>
      </w:r>
    </w:p>
    <w:p w:rsidR="77FC66FE" w:rsidP="79756691" w:rsidRDefault="77FC66FE" w14:paraId="45604567" w14:textId="7AAFB3A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"AIY60641.1", "matrix protein 2-1",</w:t>
      </w:r>
    </w:p>
    <w:p w:rsidR="77FC66FE" w:rsidP="79756691" w:rsidRDefault="77FC66FE" w14:paraId="2856692E" w14:textId="572D91D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"AIY60642.1", "matrix protein 2-2",</w:t>
      </w:r>
    </w:p>
    <w:p w:rsidR="77FC66FE" w:rsidP="79756691" w:rsidRDefault="77FC66FE" w14:paraId="2F44C13E" w14:textId="04D6F9C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"AIY60643.1", "large protein"</w:t>
      </w:r>
    </w:p>
    <w:p w:rsidR="77FC66FE" w:rsidP="79756691" w:rsidRDefault="77FC66FE" w14:paraId="5FC388D5" w14:textId="66A3EDB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7BD7ADBD" w14:textId="604660E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FD8DB3D" w14:textId="34C3488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6B63336D" w14:textId="5F2C269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2: READ BOWTIE2 MATRIX</w:t>
      </w:r>
    </w:p>
    <w:p w:rsidR="77FC66FE" w:rsidP="79756691" w:rsidRDefault="77FC66FE" w14:paraId="205501E6" w14:textId="12531EE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6797E087" w14:textId="4D3B8E6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bowtie2_raw &lt;- read.delim(</w:t>
      </w:r>
    </w:p>
    <w:p w:rsidR="77FC66FE" w:rsidP="79756691" w:rsidRDefault="77FC66FE" w14:paraId="1281762D" w14:textId="5DAFEEF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bowtie2_counts_file,</w:t>
      </w:r>
    </w:p>
    <w:p w:rsidR="77FC66FE" w:rsidP="79756691" w:rsidRDefault="77FC66FE" w14:paraId="33377093" w14:textId="5479AEF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check.names = FALSE,</w:t>
      </w:r>
    </w:p>
    <w:p w:rsidR="77FC66FE" w:rsidP="79756691" w:rsidRDefault="77FC66FE" w14:paraId="63B26E2C" w14:textId="4CAD837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comment.char = "#",</w:t>
      </w:r>
    </w:p>
    <w:p w:rsidR="77FC66FE" w:rsidP="79756691" w:rsidRDefault="77FC66FE" w14:paraId="2868985C" w14:textId="0470C5E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stringsAsFactors = FALSE</w:t>
      </w:r>
    </w:p>
    <w:p w:rsidR="77FC66FE" w:rsidP="79756691" w:rsidRDefault="77FC66FE" w14:paraId="15F7A837" w14:textId="648FCDD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5408B883" w14:textId="5EB6523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write.csv(bowtie2_raw, file.path(audit_dir, "bowtie2_raw_import.csv"), row.names = FALSE)</w:t>
      </w:r>
    </w:p>
    <w:p w:rsidR="77FC66FE" w:rsidP="79756691" w:rsidRDefault="77FC66FE" w14:paraId="79CE0FDA" w14:textId="2993063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81DA4BB" w14:textId="0F2012E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bowtie2_annot &lt;- bowtie2_raw[, 1:6, drop = FALSE]</w:t>
      </w:r>
    </w:p>
    <w:p w:rsidR="77FC66FE" w:rsidP="79756691" w:rsidRDefault="77FC66FE" w14:paraId="1A37C259" w14:textId="511FF9E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bowtie2_counts &lt;- bowtie2_raw[, -(1:6), drop = FALSE]</w:t>
      </w:r>
    </w:p>
    <w:p w:rsidR="77FC66FE" w:rsidP="79756691" w:rsidRDefault="77FC66FE" w14:paraId="508486F4" w14:textId="5A65382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6AD1B8A7" w14:textId="2FF618F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bowtie2_mat &lt;- as.matrix(bowtie2_counts)</w:t>
      </w:r>
    </w:p>
    <w:p w:rsidR="77FC66FE" w:rsidP="79756691" w:rsidRDefault="77FC66FE" w14:paraId="28178F4A" w14:textId="1B99C0F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rownames(bowtie2_mat) &lt;- trimws(as.character(bowtie2_raw$Geneid))</w:t>
      </w:r>
    </w:p>
    <w:p w:rsidR="77FC66FE" w:rsidP="79756691" w:rsidRDefault="77FC66FE" w14:paraId="613E58AE" w14:textId="27698B4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storage.mode(bowtie2_mat) &lt;- "numeric"</w:t>
      </w:r>
    </w:p>
    <w:p w:rsidR="77FC66FE" w:rsidP="79756691" w:rsidRDefault="77FC66FE" w14:paraId="098432CD" w14:textId="5180973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75D7C177" w14:textId="1FAC73D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colnames(bowtie2_mat) &lt;- basename(colnames(bowtie2_mat)) |&gt;</w:t>
      </w:r>
    </w:p>
    <w:p w:rsidR="77FC66FE" w:rsidP="79756691" w:rsidRDefault="77FC66FE" w14:paraId="55D7A1AD" w14:textId="6C01CE2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stringr::str_remove("\\.sorted\\.bam$")</w:t>
      </w:r>
    </w:p>
    <w:p w:rsidR="77FC66FE" w:rsidP="79756691" w:rsidRDefault="77FC66FE" w14:paraId="601E9329" w14:textId="4CDC6E5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E2E8221" w14:textId="0D49273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write.csv(bowtie2_annot, file.path(audit_dir, "bowtie2_annotation_columns.csv"), row.names = FALSE)</w:t>
      </w:r>
    </w:p>
    <w:p w:rsidR="77FC66FE" w:rsidP="79756691" w:rsidRDefault="77FC66FE" w14:paraId="578D29AD" w14:textId="161BB69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write.csv(bowtie2_mat, file.path(audit_dir, "bowtie2_count_matrix_cleaned.csv"))</w:t>
      </w:r>
    </w:p>
    <w:p w:rsidR="77FC66FE" w:rsidP="79756691" w:rsidRDefault="77FC66FE" w14:paraId="565B58F3" w14:textId="1225397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03E14D0D" w14:textId="245B10F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7AF63692" w14:textId="62C3030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3: READ STAR MATRIX</w:t>
      </w:r>
    </w:p>
    <w:p w:rsidR="77FC66FE" w:rsidP="79756691" w:rsidRDefault="77FC66FE" w14:paraId="2894CD91" w14:textId="7F47EF7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440FACD1" w14:textId="1CCFA92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STAR matrix has an extra first column called row.names containing the AIY IDs,</w:t>
      </w:r>
    </w:p>
    <w:p w:rsidR="77FC66FE" w:rsidP="79756691" w:rsidRDefault="77FC66FE" w14:paraId="4E2E27BC" w14:textId="2F41602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and the second column called Gene containing the first sample counts.</w:t>
      </w:r>
    </w:p>
    <w:p w:rsidR="77FC66FE" w:rsidP="79756691" w:rsidRDefault="77FC66FE" w14:paraId="7556A742" w14:textId="1D18BEF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star_raw &lt;- read.delim(</w:t>
      </w:r>
    </w:p>
    <w:p w:rsidR="77FC66FE" w:rsidP="79756691" w:rsidRDefault="77FC66FE" w14:paraId="6DF1D9AA" w14:textId="3A863AD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star_counts_file,</w:t>
      </w:r>
    </w:p>
    <w:p w:rsidR="77FC66FE" w:rsidP="79756691" w:rsidRDefault="77FC66FE" w14:paraId="089E22D0" w14:textId="0B53F5C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check.names = FALSE,</w:t>
      </w:r>
    </w:p>
    <w:p w:rsidR="77FC66FE" w:rsidP="79756691" w:rsidRDefault="77FC66FE" w14:paraId="0DAA90AB" w14:textId="660321B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comment.char = "",</w:t>
      </w:r>
    </w:p>
    <w:p w:rsidR="77FC66FE" w:rsidP="79756691" w:rsidRDefault="77FC66FE" w14:paraId="1D4A607D" w14:textId="4A32A1C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stringsAsFactors = FALSE,</w:t>
      </w:r>
    </w:p>
    <w:p w:rsidR="77FC66FE" w:rsidP="79756691" w:rsidRDefault="77FC66FE" w14:paraId="51AD6482" w14:textId="798ED50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row.names = NULL</w:t>
      </w:r>
    </w:p>
    <w:p w:rsidR="77FC66FE" w:rsidP="79756691" w:rsidRDefault="77FC66FE" w14:paraId="10A62D57" w14:textId="6357F27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233D35EE" w14:textId="3FE60AE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write.csv(star_raw, file.path(audit_dir, "star_raw_import.csv"), row.names = FALSE)</w:t>
      </w:r>
    </w:p>
    <w:p w:rsidR="77FC66FE" w:rsidP="79756691" w:rsidRDefault="77FC66FE" w14:paraId="2DE1D6AE" w14:textId="00CC209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5922731" w14:textId="4A0A034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(!("row.names" %in% colnames(star_raw))) {</w:t>
      </w:r>
    </w:p>
    <w:p w:rsidR="77FC66FE" w:rsidP="79756691" w:rsidRDefault="77FC66FE" w14:paraId="151DC1A4" w14:textId="1F73622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stop("Expected STAR matrix to contain a first column named 'row.names' with gene IDs")</w:t>
      </w:r>
    </w:p>
    <w:p w:rsidR="77FC66FE" w:rsidP="79756691" w:rsidRDefault="77FC66FE" w14:paraId="612CA545" w14:textId="534A210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}</w:t>
      </w:r>
    </w:p>
    <w:p w:rsidR="77FC66FE" w:rsidP="79756691" w:rsidRDefault="77FC66FE" w14:paraId="03155D06" w14:textId="79FFDC1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7A855903" w14:textId="55D866A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star_gene_ids &lt;- trimws(as.character(star_raw[["row.names"]]))</w:t>
      </w:r>
    </w:p>
    <w:p w:rsidR="77FC66FE" w:rsidP="79756691" w:rsidRDefault="77FC66FE" w14:paraId="07AC07E4" w14:textId="41448CB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star_counts &lt;- star_raw[, setdiff(colnames(star_raw), "row.names"), drop = FALSE]</w:t>
      </w:r>
    </w:p>
    <w:p w:rsidR="77FC66FE" w:rsidP="79756691" w:rsidRDefault="77FC66FE" w14:paraId="4BD5D8E3" w14:textId="572F339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1D0EB54" w14:textId="0BCABE7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star_annotation &lt;- data.frame(Geneid = star_gene_ids, stringsAsFactors = FALSE) |&gt;</w:t>
      </w:r>
    </w:p>
    <w:p w:rsidR="77FC66FE" w:rsidP="79756691" w:rsidRDefault="77FC66FE" w14:paraId="6A9DFD5E" w14:textId="6410C61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left_join(gene_map, by = "Geneid") |&gt;</w:t>
      </w:r>
    </w:p>
    <w:p w:rsidR="77FC66FE" w:rsidP="79756691" w:rsidRDefault="77FC66FE" w14:paraId="2E3D0081" w14:textId="5A14296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mutate(gene_name = ifelse(is.na(gene_name), Geneid, gene_name))</w:t>
      </w:r>
    </w:p>
    <w:p w:rsidR="77FC66FE" w:rsidP="79756691" w:rsidRDefault="77FC66FE" w14:paraId="13674F38" w14:textId="4CCE882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4C30CBB" w14:textId="5C94FBF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star_mat &lt;- as.matrix(star_counts)</w:t>
      </w:r>
    </w:p>
    <w:p w:rsidR="77FC66FE" w:rsidP="79756691" w:rsidRDefault="77FC66FE" w14:paraId="527D4B34" w14:textId="63B2DCD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rownames(star_mat) &lt;- trimws(star_annotation$gene_name)</w:t>
      </w:r>
    </w:p>
    <w:p w:rsidR="77FC66FE" w:rsidP="79756691" w:rsidRDefault="77FC66FE" w14:paraId="02487DA3" w14:textId="0823660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storage.mode(star_mat) &lt;- "numeric"</w:t>
      </w:r>
    </w:p>
    <w:p w:rsidR="77FC66FE" w:rsidP="79756691" w:rsidRDefault="77FC66FE" w14:paraId="029DF04E" w14:textId="71BF86B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3222830B" w14:textId="04124F1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write.csv(star_annotation, file.path(audit_dir, "star_gene_mapping.csv"), row.names = FALSE)</w:t>
      </w:r>
    </w:p>
    <w:p w:rsidR="77FC66FE" w:rsidP="79756691" w:rsidRDefault="77FC66FE" w14:paraId="78852D51" w14:textId="0596A9A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write.csv(star_mat, file.path(audit_dir, "star_count_matrix_cleaned.csv"))</w:t>
      </w:r>
    </w:p>
    <w:p w:rsidR="77FC66FE" w:rsidP="79756691" w:rsidRDefault="77FC66FE" w14:paraId="367CB0F1" w14:textId="2D6A0D3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0C61846E" w14:textId="3BE6AB9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3672E6B2" w14:textId="3E2A2F3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4: FIND COMMON GENES/SAMPLES</w:t>
      </w:r>
    </w:p>
    <w:p w:rsidR="77FC66FE" w:rsidP="79756691" w:rsidRDefault="77FC66FE" w14:paraId="28F6A1D2" w14:textId="5BEB21F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009D8978" w14:textId="67564F3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common_genes &lt;- intersect(rownames(bowtie2_mat), rownames(star_mat))</w:t>
      </w:r>
    </w:p>
    <w:p w:rsidR="77FC66FE" w:rsidP="79756691" w:rsidRDefault="77FC66FE" w14:paraId="3D536B5C" w14:textId="219B60C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common_samples &lt;- intersect(colnames(bowtie2_mat), colnames(star_mat))</w:t>
      </w:r>
    </w:p>
    <w:p w:rsidR="77FC66FE" w:rsidP="79756691" w:rsidRDefault="77FC66FE" w14:paraId="56D48B72" w14:textId="08870F3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17070387" w14:textId="421A3B7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(length(common_genes) == 0) {</w:t>
      </w:r>
    </w:p>
    <w:p w:rsidR="77FC66FE" w:rsidP="79756691" w:rsidRDefault="77FC66FE" w14:paraId="56DA6FE0" w14:textId="1D24B3E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stop("No common genes found between Bowtie2 and STAR matrices")</w:t>
      </w:r>
    </w:p>
    <w:p w:rsidR="77FC66FE" w:rsidP="79756691" w:rsidRDefault="77FC66FE" w14:paraId="0A783B70" w14:textId="4593B74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}</w:t>
      </w:r>
    </w:p>
    <w:p w:rsidR="77FC66FE" w:rsidP="79756691" w:rsidRDefault="77FC66FE" w14:paraId="46AF2075" w14:textId="29CA121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(length(common_samples) == 0) {</w:t>
      </w:r>
    </w:p>
    <w:p w:rsidR="77FC66FE" w:rsidP="79756691" w:rsidRDefault="77FC66FE" w14:paraId="6B4E0503" w14:textId="644055B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stop("No common samples found between Bowtie2 and STAR matrices")</w:t>
      </w:r>
    </w:p>
    <w:p w:rsidR="77FC66FE" w:rsidP="79756691" w:rsidRDefault="77FC66FE" w14:paraId="1335C886" w14:textId="1BCB7B8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}</w:t>
      </w:r>
    </w:p>
    <w:p w:rsidR="77FC66FE" w:rsidP="79756691" w:rsidRDefault="77FC66FE" w14:paraId="415CE367" w14:textId="0A84AF3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69649095" w14:textId="0190B01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bowtie2_common &lt;- bowtie2_mat[common_genes, common_samples, drop = FALSE]</w:t>
      </w:r>
    </w:p>
    <w:p w:rsidR="77FC66FE" w:rsidP="79756691" w:rsidRDefault="77FC66FE" w14:paraId="2498BFB9" w14:textId="6D029BC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star_common &lt;- star_mat[common_genes, common_samples, drop = FALSE]</w:t>
      </w:r>
    </w:p>
    <w:p w:rsidR="77FC66FE" w:rsidP="79756691" w:rsidRDefault="77FC66FE" w14:paraId="4FE3F621" w14:textId="1BFAFAE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97E8F8E" w14:textId="68D437E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enforce same ordering explicitly</w:t>
      </w:r>
    </w:p>
    <w:p w:rsidR="77FC66FE" w:rsidP="79756691" w:rsidRDefault="77FC66FE" w14:paraId="7980FFC3" w14:textId="4286D49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bowtie2_common &lt;- bowtie2_common[sort(rownames(bowtie2_common)), sort(colnames(bowtie2_common)), drop = FALSE]</w:t>
      </w:r>
    </w:p>
    <w:p w:rsidR="77FC66FE" w:rsidP="79756691" w:rsidRDefault="77FC66FE" w14:paraId="4DC2F121" w14:textId="26A9DF3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star_common &lt;- star_common[rownames(bowtie2_common), colnames(bowtie2_common), drop = FALSE]</w:t>
      </w:r>
    </w:p>
    <w:p w:rsidR="77FC66FE" w:rsidP="79756691" w:rsidRDefault="77FC66FE" w14:paraId="7D1BC712" w14:textId="3EA50E1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47D6BBB8" w14:textId="40CDB9D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write.csv(data.frame(common_genes = rownames(bowtie2_common)), file.path(audit_dir, "common_genes.csv"), row.names = FALSE)</w:t>
      </w:r>
    </w:p>
    <w:p w:rsidR="77FC66FE" w:rsidP="79756691" w:rsidRDefault="77FC66FE" w14:paraId="140B2D1B" w14:textId="482DF09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write.csv(data.frame(common_samples = colnames(bowtie2_common)), file.path(audit_dir, "common_samples.csv"), row.names = FALSE)</w:t>
      </w:r>
    </w:p>
    <w:p w:rsidR="77FC66FE" w:rsidP="79756691" w:rsidRDefault="77FC66FE" w14:paraId="7C1CEB0E" w14:textId="7F13FED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write.csv(bowtie2_common, file.path(tables_dir, "bowtie2_common_matrix.csv"))</w:t>
      </w:r>
    </w:p>
    <w:p w:rsidR="77FC66FE" w:rsidP="79756691" w:rsidRDefault="77FC66FE" w14:paraId="4DAE2FAD" w14:textId="7E3C1FD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write.csv(star_common, file.path(tables_dir, "star_common_matrix.csv"))</w:t>
      </w:r>
    </w:p>
    <w:p w:rsidR="77FC66FE" w:rsidP="79756691" w:rsidRDefault="77FC66FE" w14:paraId="492016A4" w14:textId="4FFC37D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40B594C3" w14:textId="13B2628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message("Common genes: ", nrow(bowtie2_common))</w:t>
      </w:r>
    </w:p>
    <w:p w:rsidR="77FC66FE" w:rsidP="79756691" w:rsidRDefault="77FC66FE" w14:paraId="33AD3FDD" w14:textId="344162A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message("Common samples: ", ncol(bowtie2_common))</w:t>
      </w:r>
    </w:p>
    <w:p w:rsidR="77FC66FE" w:rsidP="79756691" w:rsidRDefault="77FC66FE" w14:paraId="45ADCD50" w14:textId="12510D9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0B9B132F" w14:textId="040A6E9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7E2156CB" w14:textId="490DB2C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5: PER-SAMPLE TOTAL COUNT CORRELATION</w:t>
      </w:r>
    </w:p>
    <w:p w:rsidR="77FC66FE" w:rsidP="79756691" w:rsidRDefault="77FC66FE" w14:paraId="526528A8" w14:textId="5DF9CF8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6CEEB3C3" w14:textId="689634E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bowtie2_totals &lt;- colSums(bowtie2_common)</w:t>
      </w:r>
    </w:p>
    <w:p w:rsidR="77FC66FE" w:rsidP="79756691" w:rsidRDefault="77FC66FE" w14:paraId="148974BC" w14:textId="62C30AA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star_totals &lt;- colSums(star_common)</w:t>
      </w:r>
    </w:p>
    <w:p w:rsidR="77FC66FE" w:rsidP="79756691" w:rsidRDefault="77FC66FE" w14:paraId="5116720D" w14:textId="4C7CC79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78853CA4" w14:textId="7D2B056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total_df &lt;- tibble(</w:t>
      </w:r>
    </w:p>
    <w:p w:rsidR="77FC66FE" w:rsidP="79756691" w:rsidRDefault="77FC66FE" w14:paraId="630928AA" w14:textId="7C1A827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sample = names(bowtie2_totals),</w:t>
      </w:r>
    </w:p>
    <w:p w:rsidR="77FC66FE" w:rsidP="79756691" w:rsidRDefault="77FC66FE" w14:paraId="14C9DA23" w14:textId="29EC076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bowtie2_total = as.numeric(bowtie2_totals),</w:t>
      </w:r>
    </w:p>
    <w:p w:rsidR="77FC66FE" w:rsidP="79756691" w:rsidRDefault="77FC66FE" w14:paraId="02833E24" w14:textId="488F060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star_total = as.numeric(star_totals)</w:t>
      </w:r>
    </w:p>
    <w:p w:rsidR="77FC66FE" w:rsidP="79756691" w:rsidRDefault="77FC66FE" w14:paraId="14E96682" w14:textId="04DC952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 |&gt;</w:t>
      </w:r>
    </w:p>
    <w:p w:rsidR="77FC66FE" w:rsidP="79756691" w:rsidRDefault="77FC66FE" w14:paraId="4D0C0180" w14:textId="689A735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mutate(</w:t>
      </w:r>
    </w:p>
    <w:p w:rsidR="77FC66FE" w:rsidP="79756691" w:rsidRDefault="77FC66FE" w14:paraId="7763CB0F" w14:textId="5ABA28C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log10_bowtie2_total = log10(bowtie2_total + 1),</w:t>
      </w:r>
    </w:p>
    <w:p w:rsidR="77FC66FE" w:rsidP="79756691" w:rsidRDefault="77FC66FE" w14:paraId="1FF53B3D" w14:textId="712397C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log10_star_total = log10(star_total + 1)</w:t>
      </w:r>
    </w:p>
    <w:p w:rsidR="77FC66FE" w:rsidP="79756691" w:rsidRDefault="77FC66FE" w14:paraId="6872B781" w14:textId="2BEE475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)</w:t>
      </w:r>
    </w:p>
    <w:p w:rsidR="77FC66FE" w:rsidP="79756691" w:rsidRDefault="77FC66FE" w14:paraId="4BB027D4" w14:textId="7347AA2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1983EC8" w14:textId="7943B98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write.csv(total_df, file.path(tables_dir, "bowtie2_star_total_counts_per_sample.csv"), row.names = FALSE)</w:t>
      </w:r>
    </w:p>
    <w:p w:rsidR="77FC66FE" w:rsidP="79756691" w:rsidRDefault="77FC66FE" w14:paraId="3C6DC4B7" w14:textId="639370A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307E6D02" w14:textId="38B5CFB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pearson_total &lt;- cor(total_df$bowtie2_total, total_df$star_total, method = "pearson")</w:t>
      </w:r>
    </w:p>
    <w:p w:rsidR="77FC66FE" w:rsidP="79756691" w:rsidRDefault="77FC66FE" w14:paraId="0EB81F2C" w14:textId="22AF404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spearman_total &lt;- cor(total_df$bowtie2_total, total_df$star_total, method = "spearman")</w:t>
      </w:r>
    </w:p>
    <w:p w:rsidR="77FC66FE" w:rsidP="79756691" w:rsidRDefault="77FC66FE" w14:paraId="51B9456E" w14:textId="59498FC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63D4517E" w14:textId="640C75C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total_corr_summary &lt;- tibble(</w:t>
      </w:r>
    </w:p>
    <w:p w:rsidR="77FC66FE" w:rsidP="79756691" w:rsidRDefault="77FC66FE" w14:paraId="0399341F" w14:textId="1F66958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comparison = "per_sample_total_counts",</w:t>
      </w:r>
    </w:p>
    <w:p w:rsidR="77FC66FE" w:rsidP="79756691" w:rsidRDefault="77FC66FE" w14:paraId="3FF1C052" w14:textId="53CA0FC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pearson = pearson_total,</w:t>
      </w:r>
    </w:p>
    <w:p w:rsidR="77FC66FE" w:rsidP="79756691" w:rsidRDefault="77FC66FE" w14:paraId="0CD7F41F" w14:textId="67548A3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spearman = spearman_total,</w:t>
      </w:r>
    </w:p>
    <w:p w:rsidR="77FC66FE" w:rsidP="79756691" w:rsidRDefault="77FC66FE" w14:paraId="5DAD64F4" w14:textId="6B235FF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n_samples = nrow(total_df)</w:t>
      </w:r>
    </w:p>
    <w:p w:rsidR="77FC66FE" w:rsidP="79756691" w:rsidRDefault="77FC66FE" w14:paraId="4DBB39F7" w14:textId="257B9C3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256838C1" w14:textId="6591B81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write.csv(total_corr_summary, file.path(tables_dir, "bowtie2_star_total_count_correlation_summary.csv"), row.names = FALSE)</w:t>
      </w:r>
    </w:p>
    <w:p w:rsidR="77FC66FE" w:rsidP="79756691" w:rsidRDefault="77FC66FE" w14:paraId="2532AAFE" w14:textId="0ABC74F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457E54FF" w14:textId="4267DC0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p_total &lt;- ggplot(total_df, aes(x = bowtie2_total, y = star_total, label = sample)) +</w:t>
      </w:r>
    </w:p>
    <w:p w:rsidR="77FC66FE" w:rsidP="79756691" w:rsidRDefault="77FC66FE" w14:paraId="3701BC40" w14:textId="5B25B9F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geom_point(size = 2.5, alpha = 0.8, color = "steelblue") +</w:t>
      </w:r>
    </w:p>
    <w:p w:rsidR="77FC66FE" w:rsidP="79756691" w:rsidRDefault="77FC66FE" w14:paraId="2FDE0284" w14:textId="1AB55ED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geom_smooth(method = "lm", se = FALSE, color = "firebrick") +</w:t>
      </w:r>
    </w:p>
    <w:p w:rsidR="77FC66FE" w:rsidP="79756691" w:rsidRDefault="77FC66FE" w14:paraId="4F56C863" w14:textId="65DCE63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scale_x_continuous(trans = "log10") +</w:t>
      </w:r>
    </w:p>
    <w:p w:rsidR="77FC66FE" w:rsidP="79756691" w:rsidRDefault="77FC66FE" w14:paraId="3D0A35DF" w14:textId="777D8E4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scale_y_continuous(trans = "log10") +</w:t>
      </w:r>
    </w:p>
    <w:p w:rsidR="77FC66FE" w:rsidP="79756691" w:rsidRDefault="77FC66FE" w14:paraId="757D3782" w14:textId="7658B5E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theme_bw(base_size = 12) +</w:t>
      </w:r>
    </w:p>
    <w:p w:rsidR="77FC66FE" w:rsidP="79756691" w:rsidRDefault="77FC66FE" w14:paraId="2058CC02" w14:textId="377A0C7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labs(</w:t>
      </w:r>
    </w:p>
    <w:p w:rsidR="77FC66FE" w:rsidP="79756691" w:rsidRDefault="77FC66FE" w14:paraId="0FBD7C5C" w14:textId="19A9E39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title = "Bowtie2 vs STAR total RSV counts per sample",</w:t>
      </w:r>
    </w:p>
    <w:p w:rsidR="77FC66FE" w:rsidP="79756691" w:rsidRDefault="77FC66FE" w14:paraId="0DCF5B6E" w14:textId="48A4E70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subtitle = paste0("Pearson = ", round(pearson_total, 3), "; Spearman = ", round(spearman_total, 3)),</w:t>
      </w:r>
    </w:p>
    <w:p w:rsidR="77FC66FE" w:rsidP="79756691" w:rsidRDefault="77FC66FE" w14:paraId="035341C7" w14:textId="543C17B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x = "Bowtie2 total RSV counts (log10 scale)",</w:t>
      </w:r>
    </w:p>
    <w:p w:rsidR="77FC66FE" w:rsidP="79756691" w:rsidRDefault="77FC66FE" w14:paraId="6261BC81" w14:textId="3BEBA0E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y = "STAR total RSV counts (log10 scale)"</w:t>
      </w:r>
    </w:p>
    <w:p w:rsidR="77FC66FE" w:rsidP="79756691" w:rsidRDefault="77FC66FE" w14:paraId="5200AD8D" w14:textId="30EEEF9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)</w:t>
      </w:r>
    </w:p>
    <w:p w:rsidR="77FC66FE" w:rsidP="79756691" w:rsidRDefault="77FC66FE" w14:paraId="1A2FBF8C" w14:textId="32F77A0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7695BC8B" w14:textId="500A4A6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ggsave(file.path(plots_dir, "bowtie2_vs_star_total_counts_scatter.png"), p_total, width = 8, height = 6)</w:t>
      </w:r>
    </w:p>
    <w:p w:rsidR="77FC66FE" w:rsidP="79756691" w:rsidRDefault="77FC66FE" w14:paraId="31758A20" w14:textId="61C8BDE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33616BA" w14:textId="2ED9279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p_total_labeled &lt;- p_total +</w:t>
      </w:r>
    </w:p>
    <w:p w:rsidR="77FC66FE" w:rsidP="79756691" w:rsidRDefault="77FC66FE" w14:paraId="2079D70E" w14:textId="06D30D9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ggrepel::geom_text_repel(size = 3, max.overlaps = 25)</w:t>
      </w:r>
    </w:p>
    <w:p w:rsidR="77FC66FE" w:rsidP="79756691" w:rsidRDefault="77FC66FE" w14:paraId="6313A5E6" w14:textId="5B342E6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4DEA362C" w14:textId="244F2C9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ggsave(file.path(plots_dir, "bowtie2_vs_star_total_counts_scatter_labeled.png"), p_total_labeled, width = 9, height = 7)</w:t>
      </w:r>
    </w:p>
    <w:p w:rsidR="77FC66FE" w:rsidP="79756691" w:rsidRDefault="77FC66FE" w14:paraId="136E5FEC" w14:textId="7C268A1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15298855" w14:textId="4B07C58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42D72053" w14:textId="23C302C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6: PER-GENE CORRELATIONS ACROSS SAMPLES</w:t>
      </w:r>
    </w:p>
    <w:p w:rsidR="77FC66FE" w:rsidP="79756691" w:rsidRDefault="77FC66FE" w14:paraId="470E1FD1" w14:textId="4EC290D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7959C638" w14:textId="3BF30B3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gene_corr_df &lt;- tibble(</w:t>
      </w:r>
    </w:p>
    <w:p w:rsidR="77FC66FE" w:rsidP="79756691" w:rsidRDefault="77FC66FE" w14:paraId="5986D730" w14:textId="0F4CFE5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gene = rownames(bowtie2_common),</w:t>
      </w:r>
    </w:p>
    <w:p w:rsidR="77FC66FE" w:rsidP="79756691" w:rsidRDefault="77FC66FE" w14:paraId="1A896403" w14:textId="55F12C7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pearson = map_dbl(rownames(bowtie2_common), ~ cor(bowtie2_common[.x, ], star_common[.x, ], method = "pearson")),</w:t>
      </w:r>
    </w:p>
    <w:p w:rsidR="77FC66FE" w:rsidP="79756691" w:rsidRDefault="77FC66FE" w14:paraId="4990E52C" w14:textId="4E9B716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spearman = map_dbl(rownames(bowtie2_common), ~ cor(bowtie2_common[.x, ], star_common[.x, ], method = "spearman")),</w:t>
      </w:r>
    </w:p>
    <w:p w:rsidR="77FC66FE" w:rsidP="79756691" w:rsidRDefault="77FC66FE" w14:paraId="00B846B7" w14:textId="01A713C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bowtie2_total = rowSums(bowtie2_common),</w:t>
      </w:r>
    </w:p>
    <w:p w:rsidR="77FC66FE" w:rsidP="79756691" w:rsidRDefault="77FC66FE" w14:paraId="0E2F2BF2" w14:textId="71F5ADB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star_total = rowSums(star_common)</w:t>
      </w:r>
    </w:p>
    <w:p w:rsidR="77FC66FE" w:rsidP="79756691" w:rsidRDefault="77FC66FE" w14:paraId="04E529CD" w14:textId="54382D9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60F63C77" w14:textId="38599FE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19863B2" w14:textId="6806CB5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write.csv(gene_corr_df, file.path(tables_dir, "bowtie2_star_gene_correlations.csv"), row.names = FALSE)</w:t>
      </w:r>
    </w:p>
    <w:p w:rsidR="77FC66FE" w:rsidP="79756691" w:rsidRDefault="77FC66FE" w14:paraId="766245D4" w14:textId="5A4E229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EC85172" w14:textId="295B545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4FE12481" w14:textId="108017D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7: OVERALL MATRIX CORRELATION</w:t>
      </w:r>
    </w:p>
    <w:p w:rsidR="77FC66FE" w:rsidP="79756691" w:rsidRDefault="77FC66FE" w14:paraId="319938B5" w14:textId="5506540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3EFC1952" w14:textId="5D8AB14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bowtie2_vec &lt;- as.numeric(bowtie2_common)</w:t>
      </w:r>
    </w:p>
    <w:p w:rsidR="77FC66FE" w:rsidP="79756691" w:rsidRDefault="77FC66FE" w14:paraId="2A70433A" w14:textId="30D6F0A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star_vec &lt;- as.numeric(star_common)</w:t>
      </w:r>
    </w:p>
    <w:p w:rsidR="77FC66FE" w:rsidP="79756691" w:rsidRDefault="77FC66FE" w14:paraId="6B9D0C92" w14:textId="1EF150A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3D3DD9B7" w14:textId="54E412D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overall_corr_df &lt;- tibble(</w:t>
      </w:r>
    </w:p>
    <w:p w:rsidR="77FC66FE" w:rsidP="79756691" w:rsidRDefault="77FC66FE" w14:paraId="2301A7DE" w14:textId="4C6D247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comparison = c("overall_raw_counts", "overall_log2_counts_plus1"),</w:t>
      </w:r>
    </w:p>
    <w:p w:rsidR="77FC66FE" w:rsidP="79756691" w:rsidRDefault="77FC66FE" w14:paraId="2F9B6C7E" w14:textId="7181AEA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pearson = c(</w:t>
      </w:r>
    </w:p>
    <w:p w:rsidR="77FC66FE" w:rsidP="79756691" w:rsidRDefault="77FC66FE" w14:paraId="21626306" w14:textId="57C667B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cor(bowtie2_vec, star_vec, method = "pearson"),</w:t>
      </w:r>
    </w:p>
    <w:p w:rsidR="77FC66FE" w:rsidP="79756691" w:rsidRDefault="77FC66FE" w14:paraId="0BEDBD1C" w14:textId="6652F12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cor(log2(bowtie2_vec + 1), log2(star_vec + 1), method = "pearson")</w:t>
      </w:r>
    </w:p>
    <w:p w:rsidR="77FC66FE" w:rsidP="79756691" w:rsidRDefault="77FC66FE" w14:paraId="76D0E10B" w14:textId="5A58F85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),</w:t>
      </w:r>
    </w:p>
    <w:p w:rsidR="77FC66FE" w:rsidP="79756691" w:rsidRDefault="77FC66FE" w14:paraId="5577E435" w14:textId="436BA3E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spearman = c(</w:t>
      </w:r>
    </w:p>
    <w:p w:rsidR="77FC66FE" w:rsidP="79756691" w:rsidRDefault="77FC66FE" w14:paraId="696C9417" w14:textId="146296B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cor(bowtie2_vec, star_vec, method = "spearman"),</w:t>
      </w:r>
    </w:p>
    <w:p w:rsidR="77FC66FE" w:rsidP="79756691" w:rsidRDefault="77FC66FE" w14:paraId="620C359B" w14:textId="3FC5832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cor(log2(bowtie2_vec + 1), log2(star_vec + 1), method = "spearman")</w:t>
      </w:r>
    </w:p>
    <w:p w:rsidR="77FC66FE" w:rsidP="79756691" w:rsidRDefault="77FC66FE" w14:paraId="73CB0AED" w14:textId="0DDF30F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)</w:t>
      </w:r>
    </w:p>
    <w:p w:rsidR="77FC66FE" w:rsidP="79756691" w:rsidRDefault="77FC66FE" w14:paraId="007864C8" w14:textId="723760D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77912993" w14:textId="6D9DBB9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0F7FE7B4" w14:textId="71A8305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write.csv(overall_corr_df, file.path(tables_dir, "bowtie2_star_overall_matrix_correlations.csv"), row.names = FALSE)</w:t>
      </w:r>
    </w:p>
    <w:p w:rsidR="77FC66FE" w:rsidP="79756691" w:rsidRDefault="77FC66FE" w14:paraId="370034DC" w14:textId="43E3487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05F97A41" w14:textId="18AEFD3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267B3827" w14:textId="7F620A7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8: FACETED PER-GENE SCATTERPLOT</w:t>
      </w:r>
    </w:p>
    <w:p w:rsidR="77FC66FE" w:rsidP="79756691" w:rsidRDefault="77FC66FE" w14:paraId="769EE7F0" w14:textId="5069D77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3D0F9958" w14:textId="62C0BC7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long_compare_df &lt;- tibble(</w:t>
      </w:r>
    </w:p>
    <w:p w:rsidR="77FC66FE" w:rsidP="79756691" w:rsidRDefault="77FC66FE" w14:paraId="76781297" w14:textId="11AEE74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gene = rep(rownames(bowtie2_common), each = ncol(bowtie2_common)),</w:t>
      </w:r>
    </w:p>
    <w:p w:rsidR="77FC66FE" w:rsidP="79756691" w:rsidRDefault="77FC66FE" w14:paraId="4A6BDAD7" w14:textId="172D46E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sample = rep(colnames(bowtie2_common), times = nrow(bowtie2_common)),</w:t>
      </w:r>
    </w:p>
    <w:p w:rsidR="77FC66FE" w:rsidP="79756691" w:rsidRDefault="77FC66FE" w14:paraId="6CA5D767" w14:textId="653B1A7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bowtie2_count = as.numeric(t(bowtie2_common)),</w:t>
      </w:r>
    </w:p>
    <w:p w:rsidR="77FC66FE" w:rsidP="79756691" w:rsidRDefault="77FC66FE" w14:paraId="3AB4F064" w14:textId="5976A4C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star_count = as.numeric(t(star_common))</w:t>
      </w:r>
    </w:p>
    <w:p w:rsidR="77FC66FE" w:rsidP="79756691" w:rsidRDefault="77FC66FE" w14:paraId="1833DAE0" w14:textId="6233331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623B78E5" w14:textId="08D418D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3C2F1B2E" w14:textId="1416D44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p_gene_scatter &lt;- ggplot(long_compare_df, aes(x = bowtie2_count, y = star_count)) +</w:t>
      </w:r>
    </w:p>
    <w:p w:rsidR="77FC66FE" w:rsidP="79756691" w:rsidRDefault="77FC66FE" w14:paraId="2C713637" w14:textId="54DBDA9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geom_point(alpha = 0.7, size = 1.8, color = "steelblue") +</w:t>
      </w:r>
    </w:p>
    <w:p w:rsidR="77FC66FE" w:rsidP="79756691" w:rsidRDefault="77FC66FE" w14:paraId="779A2448" w14:textId="7FA9EEF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geom_smooth(method = "lm", se = FALSE, color = "firebrick", linewidth = 0.5) +</w:t>
      </w:r>
    </w:p>
    <w:p w:rsidR="77FC66FE" w:rsidP="79756691" w:rsidRDefault="77FC66FE" w14:paraId="5C3B09C7" w14:textId="0EA82D3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scale_x_continuous(trans = "log10") +</w:t>
      </w:r>
    </w:p>
    <w:p w:rsidR="77FC66FE" w:rsidP="79756691" w:rsidRDefault="77FC66FE" w14:paraId="5272C8E0" w14:textId="16FC170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scale_y_continuous(trans = "log10") +</w:t>
      </w:r>
    </w:p>
    <w:p w:rsidR="77FC66FE" w:rsidP="79756691" w:rsidRDefault="77FC66FE" w14:paraId="41EDA53D" w14:textId="2D183CD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facet_wrap(~ gene, scales = "free") +</w:t>
      </w:r>
    </w:p>
    <w:p w:rsidR="77FC66FE" w:rsidP="79756691" w:rsidRDefault="77FC66FE" w14:paraId="66C43E4D" w14:textId="32CF1A6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theme_bw(base_size = 10) +</w:t>
      </w:r>
    </w:p>
    <w:p w:rsidR="77FC66FE" w:rsidP="79756691" w:rsidRDefault="77FC66FE" w14:paraId="267B4A86" w14:textId="2FEF761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labs(</w:t>
      </w:r>
    </w:p>
    <w:p w:rsidR="77FC66FE" w:rsidP="79756691" w:rsidRDefault="77FC66FE" w14:paraId="3513CC15" w14:textId="609CF82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title = "Bowtie2 vs STAR per-gene RSV counts across samples",</w:t>
      </w:r>
    </w:p>
    <w:p w:rsidR="77FC66FE" w:rsidP="79756691" w:rsidRDefault="77FC66FE" w14:paraId="79A39C0D" w14:textId="3B290F5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x = "Bowtie2 count (log10 scale)",</w:t>
      </w:r>
    </w:p>
    <w:p w:rsidR="77FC66FE" w:rsidP="79756691" w:rsidRDefault="77FC66FE" w14:paraId="4A84BFDE" w14:textId="3CBF09C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  y = "STAR count (log10 scale)"</w:t>
      </w:r>
    </w:p>
    <w:p w:rsidR="77FC66FE" w:rsidP="79756691" w:rsidRDefault="77FC66FE" w14:paraId="08822229" w14:textId="04826AE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)</w:t>
      </w:r>
    </w:p>
    <w:p w:rsidR="77FC66FE" w:rsidP="79756691" w:rsidRDefault="77FC66FE" w14:paraId="0CC60B95" w14:textId="5D74238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5E89170A" w14:textId="55F6D69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ggsave(file.path(plots_dir, "bowtie2_vs_star_per_gene_scatter_faceted.png"), p_gene_scatter, width = 14, height = 8)</w:t>
      </w:r>
    </w:p>
    <w:p w:rsidR="77FC66FE" w:rsidP="79756691" w:rsidRDefault="77FC66FE" w14:paraId="5DC2F44F" w14:textId="263BA3C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763EE7A7" w14:textId="63DF945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625FA0D9" w14:textId="21BEE97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9: HEATMAP OF LOG2 DIFFERENCES</w:t>
      </w:r>
    </w:p>
    <w:p w:rsidR="77FC66FE" w:rsidP="79756691" w:rsidRDefault="77FC66FE" w14:paraId="36F7C2EA" w14:textId="17ABC7A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168DC5DF" w14:textId="2BFF348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log_diff_mat &lt;- log2(star_common + 1) - log2(bowtie2_common + 1)</w:t>
      </w:r>
    </w:p>
    <w:p w:rsidR="77FC66FE" w:rsidP="79756691" w:rsidRDefault="77FC66FE" w14:paraId="58394F6B" w14:textId="318087E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write.csv(log_diff_mat, file.path(tables_dir, "star_minus_bowtie2_log2_difference_matrix.csv"))</w:t>
      </w:r>
    </w:p>
    <w:p w:rsidR="77FC66FE" w:rsidP="79756691" w:rsidRDefault="77FC66FE" w14:paraId="163850C7" w14:textId="7EC7411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76FF8E6" w14:textId="2AF46D1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pheatmap::pheatmap(</w:t>
      </w:r>
    </w:p>
    <w:p w:rsidR="77FC66FE" w:rsidP="79756691" w:rsidRDefault="77FC66FE" w14:paraId="3AD5E212" w14:textId="0ED9B85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log_diff_mat,</w:t>
      </w:r>
    </w:p>
    <w:p w:rsidR="77FC66FE" w:rsidP="79756691" w:rsidRDefault="77FC66FE" w14:paraId="100AE337" w14:textId="4C8488D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cluster_rows = TRUE,</w:t>
      </w:r>
    </w:p>
    <w:p w:rsidR="77FC66FE" w:rsidP="79756691" w:rsidRDefault="77FC66FE" w14:paraId="6A13A739" w14:textId="5D5C977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cluster_cols = TRUE,</w:t>
      </w:r>
    </w:p>
    <w:p w:rsidR="77FC66FE" w:rsidP="79756691" w:rsidRDefault="77FC66FE" w14:paraId="2BC21FF8" w14:textId="746E8C4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main = "STAR - Bowtie2 log2(count + 1) difference",</w:t>
      </w:r>
    </w:p>
    <w:p w:rsidR="77FC66FE" w:rsidP="79756691" w:rsidRDefault="77FC66FE" w14:paraId="28594C72" w14:textId="14CE8E0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filename = file.path(plots_dir, "star_minus_bowtie2_log2_difference_heatmap.png"),</w:t>
      </w:r>
    </w:p>
    <w:p w:rsidR="77FC66FE" w:rsidP="79756691" w:rsidRDefault="77FC66FE" w14:paraId="05609D15" w14:textId="174C92F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width = 12,</w:t>
      </w:r>
    </w:p>
    <w:p w:rsidR="77FC66FE" w:rsidP="79756691" w:rsidRDefault="77FC66FE" w14:paraId="48A50FBB" w14:textId="5584D4A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height = 6</w:t>
      </w:r>
    </w:p>
    <w:p w:rsidR="77FC66FE" w:rsidP="79756691" w:rsidRDefault="77FC66FE" w14:paraId="386E6115" w14:textId="72F1F94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</w:p>
    <w:p w:rsidR="77FC66FE" w:rsidP="79756691" w:rsidRDefault="77FC66FE" w14:paraId="283416AD" w14:textId="3D36661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</w:t>
      </w:r>
    </w:p>
    <w:p w:rsidR="77FC66FE" w:rsidP="79756691" w:rsidRDefault="77FC66FE" w14:paraId="25B21719" w14:textId="6D00150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18865AB5" w14:textId="144C249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STEP 10: CONSOLE SUMMARY</w:t>
      </w:r>
    </w:p>
    <w:p w:rsidR="77FC66FE" w:rsidP="79756691" w:rsidRDefault="77FC66FE" w14:paraId="17A75C83" w14:textId="5F86979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# ==============================</w:t>
      </w:r>
    </w:p>
    <w:p w:rsidR="77FC66FE" w:rsidP="79756691" w:rsidRDefault="77FC66FE" w14:paraId="71B17723" w14:textId="58C9C9EE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message("=== Correlation summary ===")</w:t>
      </w:r>
    </w:p>
    <w:p w:rsidR="77FC66FE" w:rsidP="79756691" w:rsidRDefault="77FC66FE" w14:paraId="06D4943C" w14:textId="342D62F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print(total_corr_summary)</w:t>
      </w:r>
    </w:p>
    <w:p w:rsidR="77FC66FE" w:rsidP="79756691" w:rsidRDefault="77FC66FE" w14:paraId="2778514A" w14:textId="7D283C3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print(overall_corr_df)</w:t>
      </w:r>
    </w:p>
    <w:p w:rsidR="77FC66FE" w:rsidP="79756691" w:rsidRDefault="77FC66FE" w14:paraId="47C3EB1D" w14:textId="30C8677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print(gene_corr_df |&gt; select(gene, pearson, spearman))</w:t>
      </w:r>
    </w:p>
    <w:p w:rsidR="77FC66FE" w:rsidP="79756691" w:rsidRDefault="77FC66FE" w14:paraId="6EC201E1" w14:textId="28E08F5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message(</w:t>
      </w: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"Analysis c</w:t>
      </w: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omplete. Outputs written to: ", </w:t>
      </w: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outdir</w:t>
      </w:r>
      <w:r w:rsidRPr="79756691" w:rsidR="77FC66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)</w:t>
      </w:r>
      <w:r w:rsidR="474DA045">
        <w:drawing>
          <wp:inline wp14:editId="407A20A7" wp14:anchorId="50C9DE53">
            <wp:extent cx="5486400" cy="3130062"/>
            <wp:effectExtent l="0" t="0" r="0" b="0"/>
            <wp:docPr id="799942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664156" name="Picture 266664156"/>
                    <pic:cNvPicPr/>
                  </pic:nvPicPr>
                  <pic:blipFill>
                    <a:blip xmlns:r="http://schemas.openxmlformats.org/officeDocument/2006/relationships" r:embed="rId180936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1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56691" w:rsidP="26E5AD82" w:rsidRDefault="79756691" w14:paraId="1476A239" w14:textId="2F68B656">
      <w:pPr>
        <w:pStyle w:val="ListParagraph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79756691">
        <w:drawing>
          <wp:anchor distT="0" distB="0" distL="114300" distR="114300" simplePos="0" relativeHeight="251658240" behindDoc="0" locked="0" layoutInCell="1" allowOverlap="1" wp14:anchorId="1912C717" wp14:editId="1FEB41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234129" cy="1135516"/>
            <wp:effectExtent l="0" t="0" r="0" b="0"/>
            <wp:wrapSquare wrapText="bothSides"/>
            <wp:docPr id="1245014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014940" name="Picture 1245014940"/>
                    <pic:cNvPicPr/>
                  </pic:nvPicPr>
                  <pic:blipFill>
                    <a:blip xmlns:r="http://schemas.openxmlformats.org/officeDocument/2006/relationships" r:embed="rId934888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4129" cy="113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4032E8" w:rsidP="26E5AD82" w:rsidRDefault="244032E8" w14:paraId="1497C5FC" w14:textId="3E055B69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244032E8">
        <w:drawing>
          <wp:inline wp14:editId="3D1871F1" wp14:anchorId="3B5629F5">
            <wp:extent cx="4333875" cy="794544"/>
            <wp:effectExtent l="0" t="0" r="0" b="0"/>
            <wp:docPr id="495109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109980" name="Picture 495109980"/>
                    <pic:cNvPicPr/>
                  </pic:nvPicPr>
                  <pic:blipFill>
                    <a:blip xmlns:r="http://schemas.openxmlformats.org/officeDocument/2006/relationships" r:embed="rId2142638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3875" cy="7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39844" w:rsidP="26E5AD82" w:rsidRDefault="4CA39844" w14:paraId="2657D265" w14:textId="2BC0F566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6E5AD82" w:rsidR="4CA39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Correlation is </w:t>
      </w:r>
      <w:r w:rsidRPr="26E5AD82" w:rsidR="4CA39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very strong</w:t>
      </w:r>
      <w:r w:rsidRPr="26E5AD82" w:rsidR="4CA39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between</w:t>
      </w:r>
      <w:r w:rsidRPr="26E5AD82" w:rsidR="3FC9AE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6E5AD82" w:rsidR="4CA39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two</w:t>
      </w:r>
      <w:r w:rsidRPr="26E5AD82" w:rsidR="6B34CC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alignment strategies</w:t>
      </w:r>
    </w:p>
    <w:p w:rsidR="702EEAB6" w:rsidP="26E5AD82" w:rsidRDefault="702EEAB6" w14:paraId="107AD661" w14:textId="7C341390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6E5AD82" w:rsidR="184CC0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Now I want to </w:t>
      </w:r>
      <w:r w:rsidRPr="26E5AD82" w:rsidR="184CC0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continue on</w:t>
      </w:r>
      <w:r w:rsidRPr="26E5AD82" w:rsidR="184CC0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 differential gene expression analysis</w:t>
      </w:r>
      <w:r w:rsidRPr="26E5AD82" w:rsidR="600DED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using STAR with all 119 samples..</w:t>
      </w:r>
    </w:p>
    <w:p w:rsidR="26E5AD82" w:rsidP="26E5AD82" w:rsidRDefault="26E5AD82" w14:paraId="2887F938" w14:textId="609A506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40B9E53" w:rsidP="14455A51" w:rsidRDefault="740B9E53" w14:paraId="3706A08C" w14:textId="49BB0B47">
      <w:pPr>
        <w:pStyle w:val="ListParagraph"/>
        <w:numPr>
          <w:ilvl w:val="0"/>
          <w:numId w:val="123"/>
        </w:numPr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455A51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 have 5 goals with 5 different </w:t>
      </w:r>
      <w:r w:rsidRPr="14455A51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scripts</w:t>
      </w:r>
      <w:r w:rsidRPr="14455A51" w:rsidR="71F301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14455A51" w:rsidR="71F301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each are saved in my desktop directory </w:t>
      </w:r>
      <w:r w:rsidRPr="14455A51" w:rsidR="71F301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rsv</w:t>
      </w:r>
      <w:r w:rsidRPr="14455A51" w:rsidR="71F301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_project</w:t>
      </w:r>
    </w:p>
    <w:p w:rsidR="14455A51" w:rsidP="14455A51" w:rsidRDefault="14455A51" w14:paraId="28E36D7A" w14:textId="5F595A3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40B9E53" w:rsidP="26E5AD82" w:rsidRDefault="740B9E53" w14:paraId="78968353" w14:textId="1484793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Scripts created</w:t>
      </w:r>
    </w:p>
    <w:p w:rsidR="740B9E53" w:rsidP="26E5AD82" w:rsidRDefault="740B9E53" w14:paraId="18C09B38" w14:textId="531C0812">
      <w:pPr>
        <w:pStyle w:val="Normal"/>
        <w:numPr>
          <w:ilvl w:val="0"/>
          <w:numId w:val="12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01_mapping_qc_and_structure.R</w:t>
      </w:r>
      <w:r>
        <w:br/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Mapping QC, viral gene counts, RSV genome coverage, expression distributions, PCA, clustering, and low-expression threshold exploration.</w:t>
      </w:r>
    </w:p>
    <w:p w:rsidR="740B9E53" w:rsidP="26E5AD82" w:rsidRDefault="740B9E53" w14:paraId="0E456478" w14:textId="729B4C15">
      <w:pPr>
        <w:pStyle w:val="Normal"/>
        <w:numPr>
          <w:ilvl w:val="0"/>
          <w:numId w:val="12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02_variance_partition_and_metadata_correlation.R</w:t>
      </w:r>
      <w:r>
        <w:br/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PCA–metadata correlation and variance partition analysis to identify main drivers of variation.</w:t>
      </w:r>
    </w:p>
    <w:p w:rsidR="740B9E53" w:rsidP="26E5AD82" w:rsidRDefault="740B9E53" w14:paraId="407D0596" w14:textId="467B60B0">
      <w:pPr>
        <w:pStyle w:val="Normal"/>
        <w:numPr>
          <w:ilvl w:val="0"/>
          <w:numId w:val="12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03_longitudinal_viral_gene_trajectories.R</w:t>
      </w:r>
      <w:r>
        <w:br/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Per-gene longitudinal RSV expression analysis across time, including subject-level and group-level trajectories.</w:t>
      </w:r>
    </w:p>
    <w:p w:rsidR="740B9E53" w:rsidP="26E5AD82" w:rsidRDefault="740B9E53" w14:paraId="66C3D114" w14:textId="6CCEF9E0">
      <w:pPr>
        <w:pStyle w:val="Normal"/>
        <w:numPr>
          <w:ilvl w:val="0"/>
          <w:numId w:val="12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04_baseline_proxy_analysis_BL_vs_D1_D2.R</w:t>
      </w:r>
      <w:r>
        <w:br/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Tests whether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D1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or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D2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could serve as a proxy baseline by comparing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BL vs D1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and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BL vs D2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.</w:t>
      </w:r>
    </w:p>
    <w:p w:rsidR="740B9E53" w:rsidP="26E5AD82" w:rsidRDefault="740B9E53" w14:paraId="25FFDDFB" w14:textId="696FBD14">
      <w:pPr>
        <w:pStyle w:val="Normal"/>
        <w:numPr>
          <w:ilvl w:val="0"/>
          <w:numId w:val="12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05_infected_vs_uninfected_selected_days.R</w:t>
      </w:r>
      <w:r>
        <w:br/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Infected vs uninfected comparisons at a chosen baseline and selected days such as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D3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,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D7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,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D14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, and </w:t>
      </w:r>
      <w:r w:rsidRPr="26E5AD82" w:rsidR="740B9E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D28</w:t>
      </w:r>
      <w:r w:rsidRPr="26E5AD82" w:rsidR="740B9E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.</w:t>
      </w:r>
    </w:p>
    <w:p w:rsidR="26E5AD82" w:rsidP="26E5AD82" w:rsidRDefault="26E5AD82" w14:paraId="237EE0FB" w14:textId="501D8D8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90DD140" w:rsidP="26E5AD82" w:rsidRDefault="190DD140" w14:paraId="79F2972B" w14:textId="4A77094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First</w:t>
      </w:r>
    </w:p>
    <w:p w:rsidR="190DD140" w:rsidP="26E5AD82" w:rsidRDefault="190DD140" w14:paraId="76EC5226" w14:textId="0366EF27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Run:</w:t>
      </w:r>
    </w:p>
    <w:p w:rsidR="190DD140" w:rsidP="26E5AD82" w:rsidRDefault="190DD140" w14:paraId="26F5B372" w14:textId="3D1EFB82">
      <w:pPr>
        <w:pStyle w:val="Normal"/>
        <w:numPr>
          <w:ilvl w:val="0"/>
          <w:numId w:val="125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01_mapping_qc_and_structure.R</w:t>
      </w:r>
    </w:p>
    <w:p w:rsidR="190DD140" w:rsidP="26E5AD82" w:rsidRDefault="190DD140" w14:paraId="10606674" w14:textId="6E8A67CD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This will help you answer:</w:t>
      </w:r>
    </w:p>
    <w:p w:rsidR="190DD140" w:rsidP="26E5AD82" w:rsidRDefault="190DD140" w14:paraId="477C92E9" w14:textId="6D748C4A">
      <w:pPr>
        <w:pStyle w:val="Normal"/>
        <w:numPr>
          <w:ilvl w:val="0"/>
          <w:numId w:val="12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Are mapping rates reasonable?</w:t>
      </w:r>
    </w:p>
    <w:p w:rsidR="190DD140" w:rsidP="26E5AD82" w:rsidRDefault="190DD140" w14:paraId="73A84C64" w14:textId="038B49E7">
      <w:pPr>
        <w:pStyle w:val="Normal"/>
        <w:numPr>
          <w:ilvl w:val="0"/>
          <w:numId w:val="12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Are there samples with very low viral counts?</w:t>
      </w:r>
    </w:p>
    <w:p w:rsidR="190DD140" w:rsidP="26E5AD82" w:rsidRDefault="190DD140" w14:paraId="25419B6F" w14:textId="5204C539">
      <w:pPr>
        <w:pStyle w:val="Normal"/>
        <w:numPr>
          <w:ilvl w:val="0"/>
          <w:numId w:val="12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Does genome coverage look biologically plausible?</w:t>
      </w:r>
    </w:p>
    <w:p w:rsidR="190DD140" w:rsidP="26E5AD82" w:rsidRDefault="190DD140" w14:paraId="5D26FA8A" w14:textId="71A5E48D">
      <w:pPr>
        <w:pStyle w:val="Normal"/>
        <w:numPr>
          <w:ilvl w:val="0"/>
          <w:numId w:val="12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Are some samples obvious outliers?</w:t>
      </w:r>
    </w:p>
    <w:p w:rsidR="190DD140" w:rsidP="26E5AD82" w:rsidRDefault="190DD140" w14:paraId="59015C7E" w14:textId="0D2E4A82">
      <w:pPr>
        <w:pStyle w:val="Normal"/>
        <w:numPr>
          <w:ilvl w:val="0"/>
          <w:numId w:val="12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Are there low-expression genes/samples that may need filtering?</w:t>
      </w:r>
    </w:p>
    <w:p w:rsidR="26E5AD82" w:rsidP="26E5AD82" w:rsidRDefault="26E5AD82" w14:paraId="70D5A8DC" w14:textId="245F4B59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455AD089" w14:textId="1EEAAFF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Second</w:t>
      </w:r>
    </w:p>
    <w:p w:rsidR="190DD140" w:rsidP="26E5AD82" w:rsidRDefault="190DD140" w14:paraId="5356B37C" w14:textId="4A6211D4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Run:</w:t>
      </w:r>
    </w:p>
    <w:p w:rsidR="190DD140" w:rsidP="26E5AD82" w:rsidRDefault="190DD140" w14:paraId="26DC7678" w14:textId="251D28DF">
      <w:pPr>
        <w:pStyle w:val="Normal"/>
        <w:numPr>
          <w:ilvl w:val="0"/>
          <w:numId w:val="12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02_variance_partition_and_metadata_correlation.R</w:t>
      </w:r>
    </w:p>
    <w:p w:rsidR="190DD140" w:rsidP="26E5AD82" w:rsidRDefault="190DD140" w14:paraId="02FF3DBF" w14:textId="583FEE3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This helps determine whether variation is driven by:</w:t>
      </w:r>
    </w:p>
    <w:p w:rsidR="190DD140" w:rsidP="26E5AD82" w:rsidRDefault="190DD140" w14:paraId="2471E472" w14:textId="20E02874">
      <w:pPr>
        <w:pStyle w:val="Normal"/>
        <w:numPr>
          <w:ilvl w:val="0"/>
          <w:numId w:val="128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infection status</w:t>
      </w:r>
    </w:p>
    <w:p w:rsidR="190DD140" w:rsidP="26E5AD82" w:rsidRDefault="190DD140" w14:paraId="3EF69DE0" w14:textId="0186C4A3">
      <w:pPr>
        <w:pStyle w:val="Normal"/>
        <w:numPr>
          <w:ilvl w:val="0"/>
          <w:numId w:val="128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timepoint</w:t>
      </w:r>
    </w:p>
    <w:p w:rsidR="190DD140" w:rsidP="26E5AD82" w:rsidRDefault="190DD140" w14:paraId="14409148" w14:textId="26B909F6">
      <w:pPr>
        <w:pStyle w:val="Normal"/>
        <w:numPr>
          <w:ilvl w:val="0"/>
          <w:numId w:val="128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subject</w:t>
      </w:r>
    </w:p>
    <w:p w:rsidR="190DD140" w:rsidP="26E5AD82" w:rsidRDefault="190DD140" w14:paraId="654CBF2A" w14:textId="4AABAE89">
      <w:pPr>
        <w:pStyle w:val="Normal"/>
        <w:numPr>
          <w:ilvl w:val="0"/>
          <w:numId w:val="128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total viral burden</w:t>
      </w:r>
    </w:p>
    <w:p w:rsidR="26E5AD82" w:rsidP="26E5AD82" w:rsidRDefault="26E5AD82" w14:paraId="347E0E8A" w14:textId="2E4CD184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40D69DD3" w14:textId="2B00F12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Third</w:t>
      </w:r>
    </w:p>
    <w:p w:rsidR="190DD140" w:rsidP="26E5AD82" w:rsidRDefault="190DD140" w14:paraId="6F3CAAA6" w14:textId="53C5580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Run:</w:t>
      </w:r>
    </w:p>
    <w:p w:rsidR="190DD140" w:rsidP="26E5AD82" w:rsidRDefault="190DD140" w14:paraId="1F021F2B" w14:textId="325F78DA">
      <w:pPr>
        <w:pStyle w:val="Normal"/>
        <w:numPr>
          <w:ilvl w:val="0"/>
          <w:numId w:val="12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03_longitudinal_viral_gene_trajectories.R</w:t>
      </w:r>
    </w:p>
    <w:p w:rsidR="190DD140" w:rsidP="26E5AD82" w:rsidRDefault="190DD140" w14:paraId="22374025" w14:textId="25FF735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This lets you inspect:</w:t>
      </w:r>
    </w:p>
    <w:p w:rsidR="190DD140" w:rsidP="26E5AD82" w:rsidRDefault="190DD140" w14:paraId="02F1289C" w14:textId="01009705">
      <w:pPr>
        <w:pStyle w:val="Normal"/>
        <w:numPr>
          <w:ilvl w:val="0"/>
          <w:numId w:val="13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per-gene temporal trends</w:t>
      </w:r>
    </w:p>
    <w:p w:rsidR="190DD140" w:rsidP="26E5AD82" w:rsidRDefault="190DD140" w14:paraId="29487011" w14:textId="7B0C5310">
      <w:pPr>
        <w:pStyle w:val="Normal"/>
        <w:numPr>
          <w:ilvl w:val="0"/>
          <w:numId w:val="13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subject heterogeneity</w:t>
      </w:r>
    </w:p>
    <w:p w:rsidR="190DD140" w:rsidP="26E5AD82" w:rsidRDefault="190DD140" w14:paraId="5FD93966" w14:textId="25337019">
      <w:pPr>
        <w:pStyle w:val="Normal"/>
        <w:numPr>
          <w:ilvl w:val="0"/>
          <w:numId w:val="13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whether specific viral genes peak at certain days</w:t>
      </w:r>
    </w:p>
    <w:p w:rsidR="26E5AD82" w:rsidP="26E5AD82" w:rsidRDefault="26E5AD82" w14:paraId="4F2A78FC" w14:textId="3E10F5F6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49BED08D" w14:textId="39FEF96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Fourth</w:t>
      </w:r>
    </w:p>
    <w:p w:rsidR="190DD140" w:rsidP="26E5AD82" w:rsidRDefault="190DD140" w14:paraId="2047AEB2" w14:textId="3857A905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Run:</w:t>
      </w:r>
    </w:p>
    <w:p w:rsidR="190DD140" w:rsidP="26E5AD82" w:rsidRDefault="190DD140" w14:paraId="722617E3" w14:textId="2256FAF3">
      <w:pPr>
        <w:pStyle w:val="Normal"/>
        <w:numPr>
          <w:ilvl w:val="0"/>
          <w:numId w:val="13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04_baseline_proxy_analysis_BL_vs_D1_D2.R</w:t>
      </w:r>
    </w:p>
    <w:p w:rsidR="190DD140" w:rsidP="26E5AD82" w:rsidRDefault="190DD140" w14:paraId="34C9DAB2" w14:textId="497B6BD2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This is specifically for your question:</w:t>
      </w:r>
    </w:p>
    <w:p w:rsidR="190DD140" w:rsidP="26E5AD82" w:rsidRDefault="190DD140" w14:paraId="7CACEC53" w14:textId="7C704E3A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can D1 or D2 serve as a proxy for baseline?</w:t>
      </w:r>
    </w:p>
    <w:p w:rsidR="190DD140" w:rsidP="26E5AD82" w:rsidRDefault="190DD140" w14:paraId="7F73B1DD" w14:textId="2E8F3E96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You should look at:</w:t>
      </w:r>
    </w:p>
    <w:p w:rsidR="190DD140" w:rsidP="26E5AD82" w:rsidRDefault="190DD140" w14:paraId="7CA3E98B" w14:textId="67FB5105">
      <w:pPr>
        <w:pStyle w:val="Normal"/>
        <w:numPr>
          <w:ilvl w:val="0"/>
          <w:numId w:val="13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="190DD140">
        <w:rPr/>
        <w:t xml:space="preserve">DESeq2 results for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BL vs D1</w:t>
      </w:r>
    </w:p>
    <w:p w:rsidR="190DD140" w:rsidP="26E5AD82" w:rsidRDefault="190DD140" w14:paraId="0A049249" w14:textId="2A981F66">
      <w:pPr>
        <w:pStyle w:val="Normal"/>
        <w:numPr>
          <w:ilvl w:val="0"/>
          <w:numId w:val="13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="190DD140">
        <w:rPr/>
        <w:t xml:space="preserve">DESeq2 results for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BL vs D2</w:t>
      </w:r>
    </w:p>
    <w:p w:rsidR="190DD140" w:rsidP="26E5AD82" w:rsidRDefault="190DD140" w14:paraId="404821DA" w14:textId="318D1717">
      <w:pPr>
        <w:pStyle w:val="Normal"/>
        <w:numPr>
          <w:ilvl w:val="0"/>
          <w:numId w:val="132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volcano plots</w:t>
      </w:r>
    </w:p>
    <w:p w:rsidR="190DD140" w:rsidP="26E5AD82" w:rsidRDefault="190DD140" w14:paraId="571E9F81" w14:textId="2D5812CA">
      <w:pPr>
        <w:pStyle w:val="Normal"/>
        <w:numPr>
          <w:ilvl w:val="0"/>
          <w:numId w:val="132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heatmaps</w:t>
      </w:r>
    </w:p>
    <w:p w:rsidR="190DD140" w:rsidP="26E5AD82" w:rsidRDefault="190DD140" w14:paraId="3E0CA73F" w14:textId="7B45CC4B">
      <w:pPr>
        <w:pStyle w:val="Normal"/>
        <w:numPr>
          <w:ilvl w:val="0"/>
          <w:numId w:val="132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mean-expression scatter plots</w:t>
      </w:r>
    </w:p>
    <w:p w:rsidR="190DD140" w:rsidP="26E5AD82" w:rsidRDefault="190DD140" w14:paraId="42B24921" w14:textId="580CE887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 xml:space="preserve">If there are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few or no significant differences</w:t>
      </w:r>
      <w:r w:rsidR="190DD140">
        <w:rPr/>
        <w:t xml:space="preserve"> and gene-level means are similar, that supports using that day as a proxy baseline.</w:t>
      </w:r>
    </w:p>
    <w:p w:rsidR="26E5AD82" w:rsidP="26E5AD82" w:rsidRDefault="26E5AD82" w14:paraId="0CD67F27" w14:textId="393A42A9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29F0B671" w14:textId="753F757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Fifth</w:t>
      </w:r>
    </w:p>
    <w:p w:rsidR="190DD140" w:rsidP="26E5AD82" w:rsidRDefault="190DD140" w14:paraId="0E3A06EC" w14:textId="2ED8BB9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Run:</w:t>
      </w:r>
    </w:p>
    <w:p w:rsidR="190DD140" w:rsidP="26E5AD82" w:rsidRDefault="190DD140" w14:paraId="10520679" w14:textId="4BE111BD">
      <w:pPr>
        <w:pStyle w:val="Normal"/>
        <w:numPr>
          <w:ilvl w:val="0"/>
          <w:numId w:val="13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05_infected_vs_uninfected_selected_days.R</w:t>
      </w:r>
    </w:p>
    <w:p w:rsidR="190DD140" w:rsidP="26E5AD82" w:rsidRDefault="190DD140" w14:paraId="233E908E" w14:textId="72F461CB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After deciding whether your working baseline is:</w:t>
      </w:r>
    </w:p>
    <w:p w:rsidR="190DD140" w:rsidP="26E5AD82" w:rsidRDefault="190DD140" w14:paraId="33043A9C" w14:textId="3A778681">
      <w:pPr>
        <w:pStyle w:val="Normal"/>
        <w:numPr>
          <w:ilvl w:val="0"/>
          <w:numId w:val="134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BL</w:t>
      </w:r>
    </w:p>
    <w:p w:rsidR="190DD140" w:rsidP="26E5AD82" w:rsidRDefault="190DD140" w14:paraId="6C646071" w14:textId="548DCCAB">
      <w:pPr>
        <w:pStyle w:val="Normal"/>
        <w:numPr>
          <w:ilvl w:val="0"/>
          <w:numId w:val="134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D1</w:t>
      </w:r>
    </w:p>
    <w:p w:rsidR="190DD140" w:rsidP="26E5AD82" w:rsidRDefault="190DD140" w14:paraId="2C320F0F" w14:textId="0008354C">
      <w:pPr>
        <w:pStyle w:val="Normal"/>
        <w:numPr>
          <w:ilvl w:val="0"/>
          <w:numId w:val="134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or D2</w:t>
      </w:r>
    </w:p>
    <w:p w:rsidR="190DD140" w:rsidP="26E5AD82" w:rsidRDefault="190DD140" w14:paraId="70359529" w14:textId="0F347E48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edit this line in the script:</w:t>
      </w:r>
    </w:p>
    <w:p w:rsidR="190DD140" w:rsidP="26E5AD82" w:rsidRDefault="190DD140" w14:paraId="1806F102" w14:textId="30011761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</w:t>
      </w:r>
    </w:p>
    <w:p w:rsidR="190DD140" w:rsidP="26E5AD82" w:rsidRDefault="190DD140" w14:paraId="760C41F1" w14:textId="28D908E2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baseline_timepoint &lt;- "BL"</w:t>
      </w:r>
      <w:r>
        <w:br/>
      </w:r>
    </w:p>
    <w:p w:rsidR="190DD140" w:rsidP="26E5AD82" w:rsidRDefault="190DD140" w14:paraId="4D6739AC" w14:textId="49E3BE84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and change it if needed to:</w:t>
      </w:r>
    </w:p>
    <w:p w:rsidR="190DD140" w:rsidP="26E5AD82" w:rsidRDefault="190DD140" w14:paraId="2BFAD1EB" w14:textId="254D49EC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</w:t>
      </w:r>
    </w:p>
    <w:p w:rsidR="190DD140" w:rsidP="26E5AD82" w:rsidRDefault="190DD140" w14:paraId="52B5DFE2" w14:textId="0B70CDD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baseline_timepoint &lt;- "D1"</w:t>
      </w:r>
      <w:r>
        <w:br/>
      </w:r>
    </w:p>
    <w:p w:rsidR="190DD140" w:rsidP="26E5AD82" w:rsidRDefault="190DD140" w14:paraId="29220CA7" w14:textId="4BD03966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or</w:t>
      </w:r>
    </w:p>
    <w:p w:rsidR="190DD140" w:rsidP="26E5AD82" w:rsidRDefault="190DD140" w14:paraId="440F575E" w14:textId="18149F5F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r</w:t>
      </w:r>
    </w:p>
    <w:p w:rsidR="190DD140" w:rsidP="26E5AD82" w:rsidRDefault="190DD140" w14:paraId="71EA9887" w14:textId="4CE2BB2B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baseline_timepoint &lt;- "D2"</w:t>
      </w:r>
      <w:r>
        <w:br/>
      </w:r>
    </w:p>
    <w:p w:rsidR="190DD140" w:rsidP="26E5AD82" w:rsidRDefault="190DD140" w14:paraId="575E205C" w14:textId="10AB5C2D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Then it will compare infected vs uninfected at:</w:t>
      </w:r>
    </w:p>
    <w:p w:rsidR="190DD140" w:rsidP="26E5AD82" w:rsidRDefault="190DD140" w14:paraId="21582AEA" w14:textId="6D84E80D">
      <w:pPr>
        <w:pStyle w:val="Normal"/>
        <w:numPr>
          <w:ilvl w:val="0"/>
          <w:numId w:val="135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your chosen baseline</w:t>
      </w:r>
    </w:p>
    <w:p w:rsidR="190DD140" w:rsidP="26E5AD82" w:rsidRDefault="190DD140" w14:paraId="530F50C5" w14:textId="70C886F5">
      <w:pPr>
        <w:pStyle w:val="Normal"/>
        <w:numPr>
          <w:ilvl w:val="0"/>
          <w:numId w:val="135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D3</w:t>
      </w:r>
    </w:p>
    <w:p w:rsidR="190DD140" w:rsidP="26E5AD82" w:rsidRDefault="190DD140" w14:paraId="61846AAA" w14:textId="2D8900CE">
      <w:pPr>
        <w:pStyle w:val="Normal"/>
        <w:numPr>
          <w:ilvl w:val="0"/>
          <w:numId w:val="135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D7</w:t>
      </w:r>
    </w:p>
    <w:p w:rsidR="190DD140" w:rsidP="26E5AD82" w:rsidRDefault="190DD140" w14:paraId="3DDA2AC8" w14:textId="09546CD4">
      <w:pPr>
        <w:pStyle w:val="Normal"/>
        <w:numPr>
          <w:ilvl w:val="0"/>
          <w:numId w:val="135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D14</w:t>
      </w:r>
    </w:p>
    <w:p w:rsidR="190DD140" w:rsidP="26E5AD82" w:rsidRDefault="190DD140" w14:paraId="7A6D28A3" w14:textId="5C618737">
      <w:pPr>
        <w:pStyle w:val="Normal"/>
        <w:numPr>
          <w:ilvl w:val="0"/>
          <w:numId w:val="135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D28</w:t>
      </w:r>
    </w:p>
    <w:p w:rsidR="190DD140" w:rsidP="26E5AD82" w:rsidRDefault="190DD140" w14:paraId="346FC38E" w14:textId="5E4F5D6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 few important interpretation notes</w:t>
      </w:r>
    </w:p>
    <w:p w:rsidR="190DD140" w:rsidP="26E5AD82" w:rsidRDefault="190DD140" w14:paraId="0939C1E1" w14:textId="3869D40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1. Very small viral gene set</w:t>
      </w:r>
    </w:p>
    <w:p w:rsidR="190DD140" w:rsidP="26E5AD82" w:rsidRDefault="190DD140" w14:paraId="7978641C" w14:textId="76D00F8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 xml:space="preserve">You only have about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11 RSV genes</w:t>
      </w:r>
      <w:r w:rsidR="190DD140">
        <w:rPr/>
        <w:t>, so:</w:t>
      </w:r>
    </w:p>
    <w:p w:rsidR="190DD140" w:rsidP="26E5AD82" w:rsidRDefault="190DD140" w14:paraId="42D0B21E" w14:textId="4A9C6D2E">
      <w:pPr>
        <w:pStyle w:val="Normal"/>
        <w:numPr>
          <w:ilvl w:val="0"/>
          <w:numId w:val="13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PCA and clustering are still useful,</w:t>
      </w:r>
    </w:p>
    <w:p w:rsidR="190DD140" w:rsidP="26E5AD82" w:rsidRDefault="190DD140" w14:paraId="16A43097" w14:textId="193362B7">
      <w:pPr>
        <w:pStyle w:val="Normal"/>
        <w:numPr>
          <w:ilvl w:val="0"/>
          <w:numId w:val="13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 xml:space="preserve">but variance partition and DE testing will be based on a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small feature set</w:t>
      </w:r>
      <w:r w:rsidR="190DD140">
        <w:rPr/>
        <w:t>,</w:t>
      </w:r>
    </w:p>
    <w:p w:rsidR="190DD140" w:rsidP="26E5AD82" w:rsidRDefault="190DD140" w14:paraId="6511BB48" w14:textId="58C7AC5D">
      <w:pPr>
        <w:pStyle w:val="Normal"/>
        <w:numPr>
          <w:ilvl w:val="0"/>
          <w:numId w:val="136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so results should be interpreted cautiously.</w:t>
      </w:r>
    </w:p>
    <w:p w:rsidR="26E5AD82" w:rsidP="26E5AD82" w:rsidRDefault="26E5AD82" w14:paraId="6E8EA224" w14:textId="083E73B6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3A0743ED" w14:textId="332E706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2. DESeq2 for repeated measures</w:t>
      </w:r>
    </w:p>
    <w:p w:rsidR="190DD140" w:rsidP="26E5AD82" w:rsidRDefault="190DD140" w14:paraId="2854663C" w14:textId="495D839F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 xml:space="preserve">Your current analyses are mostly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simple group comparisons</w:t>
      </w:r>
      <w:r w:rsidR="190DD140">
        <w:rPr/>
        <w:t>, not fully repeated-measures longitudinal models.</w:t>
      </w:r>
    </w:p>
    <w:p w:rsidR="190DD140" w:rsidP="26E5AD82" w:rsidRDefault="190DD140" w14:paraId="6D46F01A" w14:textId="588EB45C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That is okay for exploratory analysis, but for a stronger final longitudinal model, you may later want:</w:t>
      </w:r>
    </w:p>
    <w:p w:rsidR="190DD140" w:rsidP="26E5AD82" w:rsidRDefault="190DD140" w14:paraId="1C60FF93" w14:textId="27A0C462">
      <w:pPr>
        <w:pStyle w:val="Normal"/>
        <w:numPr>
          <w:ilvl w:val="0"/>
          <w:numId w:val="137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subject-aware modelling</w:t>
      </w:r>
    </w:p>
    <w:p w:rsidR="190DD140" w:rsidP="26E5AD82" w:rsidRDefault="190DD140" w14:paraId="75CF4463" w14:textId="2C262C72">
      <w:pPr>
        <w:pStyle w:val="Normal"/>
        <w:numPr>
          <w:ilvl w:val="0"/>
          <w:numId w:val="137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mixed-effects approaches</w:t>
      </w:r>
    </w:p>
    <w:p w:rsidR="190DD140" w:rsidP="26E5AD82" w:rsidRDefault="190DD140" w14:paraId="28253260" w14:textId="3A2AB824">
      <w:pPr>
        <w:pStyle w:val="Normal"/>
        <w:numPr>
          <w:ilvl w:val="0"/>
          <w:numId w:val="137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or a repeated-measures design where feasible</w:t>
      </w:r>
    </w:p>
    <w:p w:rsidR="190DD140" w:rsidP="26E5AD82" w:rsidRDefault="190DD140" w14:paraId="0963A79D" w14:textId="7A706C8B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For example:</w:t>
      </w:r>
    </w:p>
    <w:p w:rsidR="190DD140" w:rsidP="26E5AD82" w:rsidRDefault="190DD140" w14:paraId="45150178" w14:textId="0CDBDD35">
      <w:pPr>
        <w:pStyle w:val="Normal"/>
        <w:numPr>
          <w:ilvl w:val="0"/>
          <w:numId w:val="13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="190DD140">
        <w:rPr/>
        <w:t xml:space="preserve">dream from </w:t>
      </w: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variancePartition</w:t>
      </w:r>
    </w:p>
    <w:p w:rsidR="190DD140" w:rsidP="26E5AD82" w:rsidRDefault="190DD140" w14:paraId="1C9B1EF6" w14:textId="011B3341">
      <w:pPr>
        <w:pStyle w:val="Normal"/>
        <w:numPr>
          <w:ilvl w:val="0"/>
          <w:numId w:val="138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limma-voom with duplicate correlation</w:t>
      </w:r>
    </w:p>
    <w:p w:rsidR="190DD140" w:rsidP="26E5AD82" w:rsidRDefault="190DD140" w14:paraId="350DDCD1" w14:textId="686832AE">
      <w:pPr>
        <w:pStyle w:val="Normal"/>
        <w:numPr>
          <w:ilvl w:val="0"/>
          <w:numId w:val="138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or paired subject-level analyses where baseline exists</w:t>
      </w:r>
    </w:p>
    <w:p w:rsidR="26E5AD82" w:rsidP="26E5AD82" w:rsidRDefault="26E5AD82" w14:paraId="1199BE5D" w14:textId="50C367F0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63698E12" w14:textId="75222BA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3. Uninfected viral counts</w:t>
      </w:r>
    </w:p>
    <w:p w:rsidR="190DD140" w:rsidP="26E5AD82" w:rsidRDefault="190DD140" w14:paraId="3C4B684E" w14:textId="337AFC2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If truly uninfected individuals have near-zero RSV counts, infected vs uninfected DE testing may be somewhat trivial biologically, because the main signal may just be:</w:t>
      </w:r>
    </w:p>
    <w:p w:rsidR="190DD140" w:rsidP="26E5AD82" w:rsidRDefault="190DD140" w14:paraId="76B220C2" w14:textId="625C0A4A">
      <w:pPr>
        <w:pStyle w:val="Normal"/>
        <w:numPr>
          <w:ilvl w:val="0"/>
          <w:numId w:val="139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viral present vs absent</w:t>
      </w:r>
    </w:p>
    <w:p w:rsidR="190DD140" w:rsidP="26E5AD82" w:rsidRDefault="190DD140" w14:paraId="00C337BE" w14:textId="5FDF3306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That is still informative, but it is worth keeping in mind.</w:t>
      </w:r>
    </w:p>
    <w:p w:rsidR="26E5AD82" w:rsidP="26E5AD82" w:rsidRDefault="26E5AD82" w14:paraId="30D92C98" w14:textId="6D2D8024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190DD140" w:rsidP="26E5AD82" w:rsidRDefault="190DD140" w14:paraId="69361B0E" w14:textId="51C115B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6E5AD82" w:rsidR="190DD1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4. Thresholds for “biologically significant”</w:t>
      </w:r>
    </w:p>
    <w:p w:rsidR="190DD140" w:rsidP="26E5AD82" w:rsidRDefault="190DD140" w14:paraId="70587FBA" w14:textId="551550BD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There is no single universal cutoff, but your first script helps explore:</w:t>
      </w:r>
    </w:p>
    <w:p w:rsidR="190DD140" w:rsidP="26E5AD82" w:rsidRDefault="190DD140" w14:paraId="4DE420B9" w14:textId="77A25D9F">
      <w:pPr>
        <w:pStyle w:val="Normal"/>
        <w:numPr>
          <w:ilvl w:val="0"/>
          <w:numId w:val="14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raw count thresholds</w:t>
      </w:r>
    </w:p>
    <w:p w:rsidR="190DD140" w:rsidP="26E5AD82" w:rsidRDefault="190DD140" w14:paraId="6568433A" w14:textId="1073D09F">
      <w:pPr>
        <w:pStyle w:val="Normal"/>
        <w:numPr>
          <w:ilvl w:val="0"/>
          <w:numId w:val="14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proportion of samples with detectable expression</w:t>
      </w:r>
    </w:p>
    <w:p w:rsidR="190DD140" w:rsidP="26E5AD82" w:rsidRDefault="190DD140" w14:paraId="081E8B6F" w14:textId="485356E7">
      <w:pPr>
        <w:pStyle w:val="Normal"/>
        <w:numPr>
          <w:ilvl w:val="0"/>
          <w:numId w:val="14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mean expression levels</w:t>
      </w:r>
    </w:p>
    <w:p w:rsidR="190DD140" w:rsidP="26E5AD82" w:rsidRDefault="190DD140" w14:paraId="4C5AD624" w14:textId="4F584D10">
      <w:pPr>
        <w:pStyle w:val="Normal"/>
        <w:numPr>
          <w:ilvl w:val="0"/>
          <w:numId w:val="140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sample total viral load</w:t>
      </w:r>
    </w:p>
    <w:p w:rsidR="190DD140" w:rsidP="26E5AD82" w:rsidRDefault="190DD140" w14:paraId="6C738625" w14:textId="3DBCB163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In practice, biologically meaningful filters often combine:</w:t>
      </w:r>
    </w:p>
    <w:p w:rsidR="190DD140" w:rsidP="26E5AD82" w:rsidRDefault="190DD140" w14:paraId="14FDA19A" w14:textId="63580B51">
      <w:pPr>
        <w:pStyle w:val="Normal"/>
        <w:numPr>
          <w:ilvl w:val="0"/>
          <w:numId w:val="141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minimum count threshold</w:t>
      </w:r>
    </w:p>
    <w:p w:rsidR="190DD140" w:rsidP="26E5AD82" w:rsidRDefault="190DD140" w14:paraId="134B6180" w14:textId="402944B4">
      <w:pPr>
        <w:pStyle w:val="Normal"/>
        <w:numPr>
          <w:ilvl w:val="0"/>
          <w:numId w:val="141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minimum number of samples above threshold</w:t>
      </w:r>
    </w:p>
    <w:p w:rsidR="190DD140" w:rsidP="26E5AD82" w:rsidRDefault="190DD140" w14:paraId="785FF4CB" w14:textId="2A9FB5FC">
      <w:pPr>
        <w:pStyle w:val="Normal"/>
        <w:numPr>
          <w:ilvl w:val="0"/>
          <w:numId w:val="141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and fold-change magnitude</w:t>
      </w:r>
    </w:p>
    <w:p w:rsidR="190DD140" w:rsidP="26E5AD82" w:rsidRDefault="190DD140" w14:paraId="70E9A3CA" w14:textId="2742F027">
      <w:pPr>
        <w:bidi w:val="0"/>
        <w:spacing w:before="0" w:beforeAutospacing="off" w:after="0" w:afterAutospacing="off" w:line="259" w:lineRule="auto"/>
        <w:ind w:right="0"/>
        <w:jc w:val="left"/>
      </w:pPr>
      <w:r w:rsidR="190DD140">
        <w:rPr/>
        <w:t>For example, later you might define an RSV gene as meaningfully expressed if:</w:t>
      </w:r>
    </w:p>
    <w:p w:rsidR="190DD140" w:rsidP="26E5AD82" w:rsidRDefault="190DD140" w14:paraId="7A4B66AF" w14:textId="29FA3162">
      <w:pPr>
        <w:pStyle w:val="Normal"/>
        <w:numPr>
          <w:ilvl w:val="0"/>
          <w:numId w:val="142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count &gt; 10 in at least a few infected samples</w:t>
      </w:r>
    </w:p>
    <w:p w:rsidR="190DD140" w:rsidP="26E5AD82" w:rsidRDefault="190DD140" w14:paraId="0E1EA3FD" w14:textId="3CE97F2B">
      <w:pPr>
        <w:pStyle w:val="Normal"/>
        <w:numPr>
          <w:ilvl w:val="0"/>
          <w:numId w:val="142"/>
        </w:numPr>
        <w:bidi w:val="0"/>
        <w:spacing w:before="0" w:beforeAutospacing="off" w:after="0" w:afterAutospacing="off" w:line="259" w:lineRule="auto"/>
        <w:ind w:right="0"/>
        <w:jc w:val="left"/>
        <w:rPr/>
      </w:pPr>
      <w:r w:rsidR="190DD140">
        <w:rPr/>
        <w:t>and/or detectable across relevant timepoints</w:t>
      </w:r>
    </w:p>
    <w:p w:rsidR="563C5160" w:rsidP="26E5AD82" w:rsidRDefault="563C5160" w14:paraId="4703E908" w14:textId="5D6E74A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6E5AD82" w:rsidR="563C51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Here are some initial interpretations:</w:t>
      </w:r>
    </w:p>
    <w:p w:rsidR="26E5AD82" w:rsidP="26E5AD82" w:rsidRDefault="26E5AD82" w14:paraId="3E9B2130" w14:textId="61A244B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63C5160" w:rsidP="26E5AD82" w:rsidRDefault="563C5160" w14:paraId="0D027ECB" w14:textId="775B348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26E5AD82" w:rsidR="563C51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the threshold plot, </w:t>
      </w:r>
    </w:p>
    <w:p w:rsidR="563C5160" w:rsidP="26E5AD82" w:rsidRDefault="563C5160" w14:paraId="171B5B13" w14:textId="0FF4ECB2">
      <w:pPr>
        <w:numPr>
          <w:ilvl w:val="0"/>
          <w:numId w:val="143"/>
        </w:numPr>
        <w:bidi w:val="0"/>
        <w:spacing w:before="0" w:beforeAutospacing="off" w:after="0" w:afterAutospacing="off"/>
        <w:jc w:val="left"/>
        <w:rPr/>
      </w:pPr>
      <w:r w:rsidR="563C5160">
        <w:rPr/>
        <w:t>At higher thresholds, the number of detectable genes drops sharply in some samples.</w:t>
      </w:r>
    </w:p>
    <w:p w:rsidR="563C5160" w:rsidP="26E5AD82" w:rsidRDefault="563C5160" w14:paraId="2A699DBA" w14:textId="76F63D8A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jc w:val="left"/>
        <w:rPr/>
      </w:pPr>
      <w:r w:rsidR="563C5160">
        <w:rPr/>
        <w:t>There is wide heterogeneity, especially at thresholds like 20 and 50.</w:t>
      </w:r>
    </w:p>
    <w:p w:rsidR="563C5160" w:rsidP="26E5AD82" w:rsidRDefault="563C5160" w14:paraId="3D259EE0" w14:textId="0B184364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jc w:val="left"/>
        <w:rPr/>
      </w:pPr>
      <w:r w:rsidR="563C5160">
        <w:rPr/>
        <w:t xml:space="preserve">Some samples have </w:t>
      </w:r>
      <w:r w:rsidR="563C5160">
        <w:rPr/>
        <w:t>very few genes above higher thresholds</w:t>
      </w:r>
      <w:r w:rsidR="563C5160">
        <w:rPr/>
        <w:t>, which may indicate low-information samples.</w:t>
      </w:r>
    </w:p>
    <w:p w:rsidR="563C5160" w:rsidP="26E5AD82" w:rsidRDefault="563C5160" w14:paraId="339FC9C2" w14:textId="3F2C2187">
      <w:pPr>
        <w:bidi w:val="0"/>
        <w:spacing w:before="210" w:beforeAutospacing="off" w:after="210" w:afterAutospacing="off"/>
        <w:jc w:val="left"/>
      </w:pPr>
      <w:r w:rsidR="563C5160">
        <w:rPr/>
        <w:t xml:space="preserve">A sample may be considered </w:t>
      </w:r>
      <w:r w:rsidR="563C5160">
        <w:rPr/>
        <w:t>low-information for viral analysis</w:t>
      </w:r>
      <w:r w:rsidR="563C5160">
        <w:rPr/>
        <w:t xml:space="preserve"> if:</w:t>
      </w:r>
    </w:p>
    <w:p w:rsidR="563C5160" w:rsidP="26E5AD82" w:rsidRDefault="563C5160" w14:paraId="21B94EE3" w14:textId="00C1162E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jc w:val="left"/>
        <w:rPr/>
      </w:pPr>
      <w:r w:rsidR="563C5160">
        <w:rPr/>
        <w:t>only a very small number of RSV genes are detectable above modest thresholds,</w:t>
      </w:r>
    </w:p>
    <w:p w:rsidR="563C5160" w:rsidP="26E5AD82" w:rsidRDefault="563C5160" w14:paraId="0FBD0479" w14:textId="06736B35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jc w:val="left"/>
        <w:rPr/>
      </w:pPr>
      <w:r w:rsidR="563C5160">
        <w:rPr/>
        <w:t>and total RSV counts are very low,</w:t>
      </w:r>
    </w:p>
    <w:p w:rsidR="563C5160" w:rsidP="26E5AD82" w:rsidRDefault="563C5160" w14:paraId="53A6856D" w14:textId="38992015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jc w:val="left"/>
        <w:rPr/>
      </w:pPr>
      <w:r w:rsidR="563C5160">
        <w:rPr/>
        <w:t>and coverage is sparse / patchy,</w:t>
      </w:r>
    </w:p>
    <w:p w:rsidR="563C5160" w:rsidP="26E5AD82" w:rsidRDefault="563C5160" w14:paraId="225FE5F5" w14:textId="4A187856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jc w:val="left"/>
        <w:rPr/>
      </w:pPr>
      <w:r w:rsidR="563C5160">
        <w:rPr/>
        <w:t>and it clusters oddly with near-zero samples.</w:t>
      </w:r>
    </w:p>
    <w:p w:rsidR="563C5160" w:rsidP="26E5AD82" w:rsidRDefault="563C5160" w14:paraId="68192EC9" w14:textId="27A72B4B">
      <w:pPr>
        <w:bidi w:val="0"/>
        <w:spacing w:before="210" w:beforeAutospacing="off" w:after="210" w:afterAutospacing="off"/>
        <w:jc w:val="left"/>
      </w:pPr>
      <w:r w:rsidR="563C5160">
        <w:rPr/>
        <w:t>For example, if a sample has:</w:t>
      </w:r>
    </w:p>
    <w:p w:rsidR="563C5160" w:rsidP="26E5AD82" w:rsidRDefault="563C5160" w14:paraId="54411FA6" w14:textId="0AEE20F1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</w:pPr>
      <w:r w:rsidR="563C5160">
        <w:rPr/>
        <w:t>only 0-2 genes above threshold 20</w:t>
      </w:r>
    </w:p>
    <w:p w:rsidR="563C5160" w:rsidP="26E5AD82" w:rsidRDefault="563C5160" w14:paraId="1CAA931E" w14:textId="6BDEDA75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jc w:val="left"/>
        <w:rPr/>
      </w:pPr>
      <w:r w:rsidR="563C5160">
        <w:rPr/>
        <w:t>and very low total RSV counts</w:t>
      </w:r>
    </w:p>
    <w:p w:rsidR="563C5160" w:rsidP="26E5AD82" w:rsidRDefault="563C5160" w14:paraId="126FEC41" w14:textId="2FD65FEC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jc w:val="left"/>
        <w:rPr/>
      </w:pPr>
      <w:r w:rsidR="563C5160">
        <w:rPr/>
        <w:t>and nearly flat/zero genome coverage</w:t>
      </w:r>
    </w:p>
    <w:p w:rsidR="563C5160" w:rsidP="26E5AD82" w:rsidRDefault="563C5160" w14:paraId="0FEC3A0A" w14:textId="3E858843">
      <w:pPr>
        <w:bidi w:val="0"/>
        <w:spacing w:before="210" w:beforeAutospacing="off" w:after="210" w:afterAutospacing="off"/>
        <w:jc w:val="left"/>
      </w:pPr>
      <w:r w:rsidR="563C5160">
        <w:rPr/>
        <w:t>then it may contribute little biological information.</w:t>
      </w:r>
    </w:p>
    <w:p w:rsidR="563C5160" w:rsidP="26E5AD82" w:rsidRDefault="563C5160" w14:paraId="19B7BF86" w14:textId="76C4CAB2">
      <w:pPr>
        <w:bidi w:val="0"/>
        <w:spacing w:before="210" w:beforeAutospacing="off" w:after="210" w:afterAutospacing="off"/>
        <w:jc w:val="left"/>
      </w:pPr>
      <w:r w:rsidR="563C5160">
        <w:rPr/>
        <w:t>If uninfected samples are expected to have near-zero RSV, low detectability is also biologically expected.</w:t>
      </w:r>
    </w:p>
    <w:p w:rsidR="563C5160" w:rsidP="26E5AD82" w:rsidRDefault="563C5160" w14:paraId="69B95DD4" w14:textId="1BEC334B">
      <w:pPr>
        <w:bidi w:val="0"/>
        <w:spacing w:before="210" w:beforeAutospacing="off" w:after="210" w:afterAutospacing="off"/>
        <w:jc w:val="left"/>
      </w:pPr>
      <w:r w:rsidR="563C5160">
        <w:rPr/>
        <w:t>So this filter is more useful for:</w:t>
      </w:r>
    </w:p>
    <w:p w:rsidR="563C5160" w:rsidP="26E5AD82" w:rsidRDefault="563C5160" w14:paraId="62F9CBA2" w14:textId="1B8159DC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jc w:val="left"/>
        <w:rPr/>
      </w:pPr>
      <w:r w:rsidR="563C5160">
        <w:rPr/>
        <w:t xml:space="preserve">identifying </w:t>
      </w:r>
      <w:r w:rsidR="563C5160">
        <w:rPr/>
        <w:t>weak infected samples</w:t>
      </w:r>
    </w:p>
    <w:p w:rsidR="563C5160" w:rsidP="26E5AD82" w:rsidRDefault="563C5160" w14:paraId="782336A6" w14:textId="0393FBD7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jc w:val="left"/>
        <w:rPr/>
      </w:pPr>
      <w:r w:rsidR="563C5160">
        <w:rPr/>
        <w:t>or deciding whether a sample should be treated as “RSV not meaningfully detected”</w:t>
      </w:r>
    </w:p>
    <w:p w:rsidR="563C5160" w:rsidP="760F36CC" w:rsidRDefault="563C5160" w14:paraId="12DCFEC7" w14:textId="5DC5B351">
      <w:pPr>
        <w:pStyle w:val="Normal"/>
        <w:bidi w:val="0"/>
        <w:spacing w:before="210" w:beforeAutospacing="off" w:after="21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563C5160">
        <w:rPr/>
        <w:t>rather than blanket exclusion of all low-count samples.</w:t>
      </w:r>
      <w:r w:rsidR="10F4E085">
        <w:drawing>
          <wp:inline wp14:editId="6640BCB6" wp14:anchorId="1D53D393">
            <wp:extent cx="5943600" cy="3695700"/>
            <wp:effectExtent l="0" t="0" r="0" b="0"/>
            <wp:docPr id="752220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409017" name="Picture 1134409017"/>
                    <pic:cNvPicPr/>
                  </pic:nvPicPr>
                  <pic:blipFill>
                    <a:blip xmlns:r="http://schemas.openxmlformats.org/officeDocument/2006/relationships" r:embed="rId2047638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5AD82" w:rsidP="26E5AD82" w:rsidRDefault="26E5AD82" w14:paraId="7571CBB1" w14:textId="16772CB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60F36CC" w:rsidR="10F4E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the heatmap sample-sample:</w:t>
      </w:r>
    </w:p>
    <w:p w:rsidR="10F4E085" w:rsidP="760F36CC" w:rsidRDefault="10F4E085" w14:paraId="661B0445" w14:textId="29B5DED3">
      <w:pPr>
        <w:bidi w:val="0"/>
        <w:spacing w:before="210" w:beforeAutospacing="off" w:after="210" w:afterAutospacing="off"/>
        <w:jc w:val="left"/>
      </w:pPr>
      <w:r w:rsidR="10F4E085">
        <w:rPr/>
        <w:t xml:space="preserve">Outlier </w:t>
      </w:r>
      <w:r w:rsidR="10F4E085">
        <w:rPr/>
        <w:t>suscpicious</w:t>
      </w:r>
      <w:r w:rsidR="10F4E085">
        <w:rPr/>
        <w:t xml:space="preserve"> pattern</w:t>
      </w:r>
    </w:p>
    <w:p w:rsidR="10F4E085" w:rsidP="760F36CC" w:rsidRDefault="10F4E085" w14:paraId="6416E44A" w14:textId="6D33C416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jc w:val="left"/>
        <w:rPr/>
      </w:pPr>
      <w:r w:rsidR="10F4E085">
        <w:rPr/>
        <w:t>a horizontal/vertical bright stripe across much of the heatmap,</w:t>
      </w:r>
    </w:p>
    <w:p w:rsidR="10F4E085" w:rsidP="760F36CC" w:rsidRDefault="10F4E085" w14:paraId="383DA118" w14:textId="48EFDFA2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jc w:val="left"/>
        <w:rPr/>
      </w:pPr>
      <w:r w:rsidR="10F4E085">
        <w:rPr/>
        <w:t>meaning it is far from almost every other sample.</w:t>
      </w:r>
    </w:p>
    <w:p w:rsidR="10F4E085" w:rsidP="760F36CC" w:rsidRDefault="10F4E085" w14:paraId="4A0951EB" w14:textId="2A9526E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10F4E085">
        <w:rPr/>
        <w:t>I should extract the actual sample distances numerically and rank samples by mean distance to all others. That is much more objective than eyeballing.</w:t>
      </w:r>
      <w:r w:rsidR="637C7E3C">
        <w:drawing>
          <wp:inline wp14:editId="529A56AB" wp14:anchorId="1CB75F80">
            <wp:extent cx="5943600" cy="5753100"/>
            <wp:effectExtent l="0" t="0" r="0" b="0"/>
            <wp:docPr id="62697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076056" name="Picture 1836076056"/>
                    <pic:cNvPicPr/>
                  </pic:nvPicPr>
                  <pic:blipFill>
                    <a:blip xmlns:r="http://schemas.openxmlformats.org/officeDocument/2006/relationships" r:embed="rId1225329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F36CC" w:rsidP="760F36CC" w:rsidRDefault="760F36CC" w14:paraId="79025997" w14:textId="0F797E3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637C7E3C">
        <w:rPr/>
        <w:t>PCA plot</w:t>
      </w:r>
    </w:p>
    <w:p w:rsidR="637C7E3C" w:rsidP="14455A51" w:rsidRDefault="637C7E3C" w14:paraId="24334A3E" w14:textId="4B47E6F5">
      <w:pPr>
        <w:bidi w:val="0"/>
        <w:spacing w:before="210" w:beforeAutospacing="off" w:after="210" w:afterAutospacing="off"/>
        <w:jc w:val="left"/>
      </w:pPr>
      <w:r w:rsidR="637C7E3C">
        <w:rPr/>
        <w:t>PCA reduces the 11-gene RSV matrix into major axes of variation.</w:t>
      </w:r>
    </w:p>
    <w:p w:rsidR="637C7E3C" w:rsidP="14455A51" w:rsidRDefault="637C7E3C" w14:paraId="1AD2FDFC" w14:textId="5B67BFD4">
      <w:pPr>
        <w:bidi w:val="0"/>
        <w:spacing w:before="210" w:beforeAutospacing="off" w:after="210" w:afterAutospacing="off"/>
        <w:jc w:val="left"/>
      </w:pPr>
      <w:r w:rsidR="637C7E3C">
        <w:rPr/>
        <w:t>Here:</w:t>
      </w:r>
    </w:p>
    <w:p w:rsidR="637C7E3C" w:rsidP="14455A51" w:rsidRDefault="637C7E3C" w14:paraId="3C0C57B2" w14:textId="773790C9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jc w:val="left"/>
        <w:rPr/>
      </w:pPr>
      <w:r w:rsidR="637C7E3C">
        <w:rPr/>
        <w:t>PC1 = 55.1%</w:t>
      </w:r>
    </w:p>
    <w:p w:rsidR="637C7E3C" w:rsidP="14455A51" w:rsidRDefault="637C7E3C" w14:paraId="6EB6D452" w14:textId="3816B6EC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jc w:val="left"/>
        <w:rPr/>
      </w:pPr>
      <w:r w:rsidR="637C7E3C">
        <w:rPr/>
        <w:t>PC2 = 17.6%</w:t>
      </w:r>
    </w:p>
    <w:p w:rsidR="637C7E3C" w:rsidP="14455A51" w:rsidRDefault="637C7E3C" w14:paraId="3A7D26F8" w14:textId="1978383D">
      <w:pPr>
        <w:bidi w:val="0"/>
        <w:spacing w:before="210" w:beforeAutospacing="off" w:after="210" w:afterAutospacing="off"/>
        <w:jc w:val="left"/>
      </w:pPr>
      <w:r w:rsidR="637C7E3C">
        <w:rPr/>
        <w:t>So together they explain about:</w:t>
      </w:r>
    </w:p>
    <w:p w:rsidR="637C7E3C" w:rsidP="14455A51" w:rsidRDefault="637C7E3C" w14:paraId="057649F6" w14:textId="57A4DF2E">
      <w:pPr>
        <w:bidi w:val="0"/>
        <w:jc w:val="center"/>
      </w:pPr>
      <w:r w:rsidRPr="14455A51" w:rsidR="637C7E3C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x-iv_mathan"/>
        </w:rPr>
        <w:t>55.1+17.6=72.7%</w:t>
      </w:r>
      <w:r w:rsidRPr="14455A51" w:rsidR="637C7E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1C24"/>
          <w:sz w:val="21"/>
          <w:szCs w:val="21"/>
          <w:u w:val="none"/>
          <w:lang w:val="en-US"/>
        </w:rPr>
        <w:t>55.1+17.6=72.7%</w:t>
      </w:r>
    </w:p>
    <w:p w:rsidR="637C7E3C" w:rsidP="14455A51" w:rsidRDefault="637C7E3C" w14:paraId="5EC17CBD" w14:textId="63A0328A">
      <w:pPr>
        <w:bidi w:val="0"/>
        <w:spacing w:before="210" w:beforeAutospacing="off" w:after="210" w:afterAutospacing="off"/>
        <w:jc w:val="left"/>
      </w:pPr>
      <w:r w:rsidR="637C7E3C">
        <w:rPr/>
        <w:t>of the variance, which is substantial.</w:t>
      </w:r>
    </w:p>
    <w:p w:rsidR="637C7E3C" w:rsidP="14455A51" w:rsidRDefault="637C7E3C" w14:paraId="236FBD88" w14:textId="08588F16">
      <w:pPr>
        <w:pStyle w:val="Heading2"/>
        <w:bidi w:val="0"/>
        <w:spacing w:before="299" w:beforeAutospacing="off" w:after="299" w:afterAutospacing="off"/>
        <w:jc w:val="left"/>
      </w:pPr>
      <w:r w:rsidR="637C7E3C">
        <w:rPr/>
        <w:t>How to interpret</w:t>
      </w:r>
    </w:p>
    <w:p w:rsidR="637C7E3C" w:rsidP="14455A51" w:rsidRDefault="637C7E3C" w14:paraId="0811550C" w14:textId="45D2E656">
      <w:pPr>
        <w:bidi w:val="0"/>
        <w:spacing w:before="210" w:beforeAutospacing="off" w:after="210" w:afterAutospacing="off"/>
        <w:jc w:val="left"/>
      </w:pPr>
      <w:r w:rsidR="637C7E3C">
        <w:rPr/>
        <w:t>A PCA outlier could mean:</w:t>
      </w:r>
    </w:p>
    <w:p w:rsidR="637C7E3C" w:rsidP="14455A51" w:rsidRDefault="637C7E3C" w14:paraId="34CE5F32" w14:textId="44C6AA24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jc w:val="left"/>
        <w:rPr/>
      </w:pPr>
      <w:r w:rsidR="637C7E3C">
        <w:rPr/>
        <w:t>very high viral load,</w:t>
      </w:r>
    </w:p>
    <w:p w:rsidR="637C7E3C" w:rsidP="14455A51" w:rsidRDefault="637C7E3C" w14:paraId="67FFFBFF" w14:textId="18054D42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jc w:val="left"/>
        <w:rPr/>
      </w:pPr>
      <w:r w:rsidR="637C7E3C">
        <w:rPr/>
        <w:t>unusual gene expression balance,</w:t>
      </w:r>
    </w:p>
    <w:p w:rsidR="637C7E3C" w:rsidP="14455A51" w:rsidRDefault="637C7E3C" w14:paraId="2D0B8763" w14:textId="0E1FF7B4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jc w:val="left"/>
        <w:rPr/>
      </w:pPr>
      <w:r w:rsidR="637C7E3C">
        <w:rPr/>
        <w:t>timepoint-specific biology,</w:t>
      </w:r>
    </w:p>
    <w:p w:rsidR="637C7E3C" w:rsidP="14455A51" w:rsidRDefault="637C7E3C" w14:paraId="4D97BD27" w14:textId="3776B82F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jc w:val="left"/>
        <w:rPr/>
      </w:pPr>
      <w:r w:rsidR="637C7E3C">
        <w:rPr/>
        <w:t>poor sample quality,</w:t>
      </w:r>
    </w:p>
    <w:p w:rsidR="637C7E3C" w:rsidP="14455A51" w:rsidRDefault="637C7E3C" w14:paraId="5E6C4517" w14:textId="3EA130F0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jc w:val="left"/>
        <w:rPr/>
      </w:pPr>
      <w:r w:rsidR="637C7E3C">
        <w:rPr/>
        <w:t>or sample misassignment</w:t>
      </w:r>
    </w:p>
    <w:p w:rsidR="637C7E3C" w:rsidP="14455A51" w:rsidRDefault="637C7E3C" w14:paraId="3765ACB0" w14:textId="702FB498">
      <w:pPr>
        <w:pStyle w:val="Heading3"/>
        <w:bidi w:val="0"/>
        <w:spacing w:before="281" w:beforeAutospacing="off" w:after="281" w:afterAutospacing="off"/>
        <w:jc w:val="left"/>
      </w:pPr>
      <w:r w:rsidR="637C7E3C">
        <w:rPr/>
        <w:t>Important</w:t>
      </w:r>
    </w:p>
    <w:p w:rsidR="637C7E3C" w:rsidP="14455A51" w:rsidRDefault="637C7E3C" w14:paraId="060BD844" w14:textId="05A2F6C2">
      <w:pPr>
        <w:bidi w:val="0"/>
        <w:spacing w:before="210" w:beforeAutospacing="off" w:after="210" w:afterAutospacing="off"/>
        <w:jc w:val="left"/>
      </w:pPr>
      <w:r w:rsidR="637C7E3C">
        <w:rPr/>
        <w:t xml:space="preserve">Do </w:t>
      </w:r>
      <w:r w:rsidR="637C7E3C">
        <w:rPr/>
        <w:t>not</w:t>
      </w:r>
      <w:r w:rsidR="637C7E3C">
        <w:rPr/>
        <w:t xml:space="preserve"> remove PCA outliers automatically. Instead ask:</w:t>
      </w:r>
    </w:p>
    <w:p w:rsidR="637C7E3C" w:rsidP="14455A51" w:rsidRDefault="637C7E3C" w14:paraId="6596B032" w14:textId="0434C55B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jc w:val="left"/>
        <w:rPr/>
      </w:pPr>
      <w:r w:rsidR="637C7E3C">
        <w:rPr/>
        <w:t>Do they also have unusual mapping QC?</w:t>
      </w:r>
    </w:p>
    <w:p w:rsidR="637C7E3C" w:rsidP="14455A51" w:rsidRDefault="637C7E3C" w14:paraId="5FF5FD29" w14:textId="2399F519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jc w:val="left"/>
        <w:rPr/>
      </w:pPr>
      <w:r w:rsidR="637C7E3C">
        <w:rPr/>
        <w:t>Do they have odd genome coverage?</w:t>
      </w:r>
    </w:p>
    <w:p w:rsidR="637C7E3C" w:rsidP="14455A51" w:rsidRDefault="637C7E3C" w14:paraId="220A2B6B" w14:textId="1F7D7365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jc w:val="left"/>
        <w:rPr/>
      </w:pPr>
      <w:r w:rsidR="637C7E3C">
        <w:rPr/>
        <w:t>Are total RSV counts extremely high or extremely low?</w:t>
      </w:r>
    </w:p>
    <w:p w:rsidR="637C7E3C" w:rsidP="14455A51" w:rsidRDefault="637C7E3C" w14:paraId="005C8B74" w14:textId="26D113C2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jc w:val="left"/>
        <w:rPr/>
      </w:pPr>
      <w:r w:rsidR="637C7E3C">
        <w:rPr/>
        <w:t>Are they inconsistent with their own subject/timepoint trajectory?</w:t>
      </w:r>
    </w:p>
    <w:p w:rsidR="637C7E3C" w:rsidP="14455A51" w:rsidRDefault="637C7E3C" w14:paraId="39D7CC8D" w14:textId="67D82C8E">
      <w:pPr>
        <w:bidi w:val="0"/>
        <w:spacing w:before="210" w:beforeAutospacing="off" w:after="210" w:afterAutospacing="off"/>
        <w:jc w:val="left"/>
      </w:pPr>
      <w:r w:rsidR="637C7E3C">
        <w:rPr/>
        <w:t>If yes to multiple concerns, then filtering becomes more justified.</w:t>
      </w:r>
    </w:p>
    <w:p w:rsidR="14455A51" w:rsidP="14455A51" w:rsidRDefault="14455A51" w14:paraId="03A06B80" w14:textId="7BCB4D7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277CA8EE" w:rsidP="14455A51" w:rsidRDefault="277CA8EE" w14:paraId="258FCDB0" w14:textId="5D4C74A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277CA8EE">
        <w:rPr/>
        <w:t xml:space="preserve">Most interesting plots so far: </w:t>
      </w:r>
    </w:p>
    <w:p w:rsidR="14455A51" w:rsidP="14455A51" w:rsidRDefault="14455A51" w14:paraId="226A206E" w14:textId="54A1CBE0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0DEA3147" w:rsidP="14455A51" w:rsidRDefault="0DEA3147" w14:paraId="00A6BB75" w14:textId="017C56C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381C75B1">
        <w:drawing>
          <wp:inline wp14:editId="1782772C" wp14:anchorId="61256723">
            <wp:extent cx="5943600" cy="2076450"/>
            <wp:effectExtent l="0" t="0" r="0" b="0"/>
            <wp:docPr id="279477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477200" name="Picture 279477200"/>
                    <pic:cNvPicPr/>
                  </pic:nvPicPr>
                  <pic:blipFill>
                    <a:blip xmlns:r="http://schemas.openxmlformats.org/officeDocument/2006/relationships" r:embed="rId189511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C75B1">
        <w:drawing>
          <wp:inline wp14:editId="61A45A29" wp14:anchorId="6F5BC577">
            <wp:extent cx="5943600" cy="2124075"/>
            <wp:effectExtent l="0" t="0" r="0" b="0"/>
            <wp:docPr id="1548343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343957" name="Picture 1548343957"/>
                    <pic:cNvPicPr/>
                  </pic:nvPicPr>
                  <pic:blipFill>
                    <a:blip xmlns:r="http://schemas.openxmlformats.org/officeDocument/2006/relationships" r:embed="rId204106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455A51">
        <w:drawing>
          <wp:anchor distT="0" distB="0" distL="114300" distR="114300" simplePos="0" relativeHeight="251658240" behindDoc="0" locked="0" layoutInCell="1" allowOverlap="1" wp14:editId="3AEEE487" wp14:anchorId="53212C5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924300"/>
            <wp:effectExtent l="0" t="0" r="0" b="0"/>
            <wp:wrapSquare wrapText="bothSides"/>
            <wp:docPr id="84779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797341" name="Picture 847797341"/>
                    <pic:cNvPicPr/>
                  </pic:nvPicPr>
                  <pic:blipFill>
                    <a:blip xmlns:r="http://schemas.openxmlformats.org/officeDocument/2006/relationships" r:embed="rId194339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D08644" w:rsidP="47D08644" w:rsidRDefault="47D08644" w14:paraId="6818A535" w14:textId="0147FE7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47D08644" w:rsidP="47D08644" w:rsidRDefault="47D08644" w14:paraId="0A4C03E1" w14:textId="54C6249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47D08644" w:rsidP="47D08644" w:rsidRDefault="47D08644" w14:paraId="36C373AE" w14:textId="5EA263F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47D08644" w:rsidP="47D08644" w:rsidRDefault="47D08644" w14:paraId="384D9D98" w14:textId="3A921517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23920FF5" w:rsidP="47D08644" w:rsidRDefault="23920FF5" w14:paraId="2665BC43" w14:textId="45E32203">
      <w:pPr>
        <w:pStyle w:val="Heading1"/>
      </w:pPr>
      <w:r w:rsidR="23920FF5">
        <w:rPr/>
        <w:t xml:space="preserve">Transcriptomics </w:t>
      </w:r>
      <w:r w:rsidR="23920FF5">
        <w:rPr/>
        <w:t>Optimisation</w:t>
      </w:r>
      <w:r w:rsidR="23920FF5">
        <w:rPr/>
        <w:t xml:space="preserve"> July 21, 2026</w:t>
      </w:r>
    </w:p>
    <w:p w:rsidR="23920FF5" w:rsidP="47D08644" w:rsidRDefault="23920FF5" w14:paraId="60F617E4" w14:textId="37CB7B53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</w:pPr>
      <w:r w:rsidR="23920FF5">
        <w:rPr/>
        <w:t xml:space="preserve">Another sample </w:t>
      </w:r>
      <w:r w:rsidRPr="47D08644" w:rsidR="23920FF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CP024-BL was added to the project directory and needs to be added to my analysis...</w:t>
      </w:r>
    </w:p>
    <w:p w:rsidR="23920FF5" w:rsidP="47D08644" w:rsidRDefault="23920FF5" w14:paraId="1DE59912" w14:textId="2D06ABC0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23920FF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So made a script that does </w:t>
      </w:r>
      <w:r w:rsidRPr="47D08644" w:rsidR="23920FF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all of</w:t>
      </w:r>
      <w:r w:rsidRPr="47D08644" w:rsidR="23920FF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 the </w:t>
      </w:r>
      <w:r w:rsidRPr="47D08644" w:rsidR="23920FF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>FastQC</w:t>
      </w:r>
      <w:r w:rsidRPr="47D08644" w:rsidR="23920FF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30"/>
          <w:szCs w:val="30"/>
          <w:lang w:val="en-US"/>
        </w:rPr>
        <w:t xml:space="preserve">, trimming, aligning, and addition to my matrix and analysis: </w:t>
      </w:r>
      <w:r w:rsidRPr="47D08644" w:rsidR="744FBA7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process_new_rsv_sample.sh in ephemeral directory</w:t>
      </w:r>
    </w:p>
    <w:p w:rsidR="40F2C908" w:rsidP="47D08644" w:rsidRDefault="40F2C908" w14:paraId="3B3B70AE" w14:textId="5AD6C82F">
      <w:pPr>
        <w:pStyle w:val="ListParagraph"/>
        <w:numPr>
          <w:ilvl w:val="1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This ran sucessfully</w:t>
      </w:r>
    </w:p>
    <w:p w:rsidR="40F2C908" w:rsidP="47D08644" w:rsidRDefault="40F2C908" w14:paraId="05D2C6A4" w14:textId="64C51D71">
      <w:pPr>
        <w:pStyle w:val="ListParagraph"/>
        <w:numPr>
          <w:ilvl w:val="1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I then reran the </w:t>
      </w: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r_analysis</w:t>
      </w: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from before using an updated script to deal with many 0 gene expression levels</w:t>
      </w:r>
    </w:p>
    <w:p w:rsidR="40F2C908" w:rsidP="47D08644" w:rsidRDefault="40F2C908" w14:paraId="3764770C" w14:textId="6EFCE779">
      <w:pPr>
        <w:pStyle w:val="Normal"/>
        <w:bidi w:val="0"/>
        <w:spacing w:before="0" w:beforeAutospacing="off" w:after="0" w:afterAutospacing="off" w:line="259" w:lineRule="auto"/>
        <w:ind w:left="720" w:right="0"/>
        <w:jc w:val="left"/>
      </w:pP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Rscript</w:t>
      </w: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/</w:t>
      </w: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rds</w:t>
      </w: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/general/user/pdg25/ephemeral/</w:t>
      </w: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rsv_star_expression_analysis_split_portable_poscounts.R</w:t>
      </w:r>
    </w:p>
    <w:p w:rsidR="40F2C908" w:rsidP="47D08644" w:rsidRDefault="40F2C908" w14:paraId="33A6D4E8" w14:textId="5B16409B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40F2C90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Then I</w:t>
      </w:r>
      <w:r w:rsidRPr="47D08644" w:rsidR="400419B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wanted to update my STAR/Bowtie2 comparisons... </w:t>
      </w:r>
      <w:r w:rsidRPr="47D08644" w:rsidR="400419B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maybe wait</w:t>
      </w:r>
      <w:r w:rsidRPr="47D08644" w:rsidR="400419B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on this</w:t>
      </w:r>
      <w:r w:rsidRPr="47D08644" w:rsidR="14362AC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...</w:t>
      </w:r>
    </w:p>
    <w:p w:rsidR="322D181D" w:rsidP="47D08644" w:rsidRDefault="322D181D" w14:paraId="6D772608" w14:textId="6B5C15CD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While th</w:t>
      </w:r>
      <w:r w:rsidRPr="47D08644" w:rsidR="400419B5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ese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ran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I wanted to 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visualise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genome coverage on IGV</w:t>
      </w:r>
    </w:p>
    <w:p w:rsidR="322D181D" w:rsidP="47D08644" w:rsidRDefault="322D181D" w14:paraId="4F817A5E" w14:textId="154D7E9E">
      <w:pPr>
        <w:pStyle w:val="ListParagraph"/>
        <w:numPr>
          <w:ilvl w:val="1"/>
          <w:numId w:val="15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On my 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rsv_transcriptomics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conda</w:t>
      </w:r>
      <w:r w:rsidRPr="47D08644" w:rsidR="322D181D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 xml:space="preserve"> env, I ran this</w:t>
      </w:r>
    </w:p>
    <w:p w:rsidR="47D08644" w:rsidP="47D08644" w:rsidRDefault="47D08644" w14:paraId="2326B50C" w14:textId="2D72FA8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</w:p>
    <w:p w:rsidR="322D181D" w:rsidP="47D08644" w:rsidRDefault="322D181D" w14:paraId="49BC1790" w14:textId="4551CBB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1. Install missing tools</w:t>
      </w:r>
    </w:p>
    <w:p w:rsidR="322D181D" w:rsidP="47D08644" w:rsidRDefault="322D181D" w14:paraId="6C65DB2B" w14:textId="538E84DD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22D181D" w:rsidP="47D08644" w:rsidRDefault="322D181D" w14:paraId="029BD778" w14:textId="4050DE3E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conda install -y -c bioconda bedtools ucsc-bedgraphtobigwig</w:t>
      </w:r>
      <w:r>
        <w:br/>
      </w:r>
    </w:p>
    <w:p w:rsidR="322D181D" w:rsidP="47D08644" w:rsidRDefault="322D181D" w14:paraId="4F2766F7" w14:textId="6492627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2. Build the FASTA index using full path</w:t>
      </w:r>
    </w:p>
    <w:p w:rsidR="322D181D" w:rsidP="47D08644" w:rsidRDefault="322D181D" w14:paraId="593B9674" w14:textId="3DCC2F58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22D181D" w:rsidP="47D08644" w:rsidRDefault="322D181D" w14:paraId="37A4557B" w14:textId="222429D1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samtools faidx /rds/general/user/pdg25/ephemeral/reference/rsv/KM360090.1_genome.fa</w:t>
      </w:r>
      <w:r>
        <w:br/>
      </w:r>
    </w:p>
    <w:p w:rsidR="322D181D" w:rsidP="47D08644" w:rsidRDefault="322D181D" w14:paraId="10FA43A0" w14:textId="1BE8C2F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3. Build chromosome sizes file</w:t>
      </w:r>
    </w:p>
    <w:p w:rsidR="322D181D" w:rsidP="47D08644" w:rsidRDefault="322D181D" w14:paraId="7F0F87C9" w14:textId="6B84E6E5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22D181D" w:rsidP="47D08644" w:rsidRDefault="322D181D" w14:paraId="3A6247DD" w14:textId="03CD2734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cut -f1,2 /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rds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/general/user/pdg25/ephemeral/reference/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rsv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/KM360090.1_genome.fa.fai &gt; /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rds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/general/user/pdg25/ephemeral/reference/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rsv</w:t>
      </w:r>
      <w:r w:rsidRPr="47D08644" w:rsidR="322D1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/KM360090.1.chrom.sizes</w:t>
      </w:r>
      <w:r>
        <w:br/>
      </w:r>
    </w:p>
    <w:p w:rsidR="58B5C67A" w:rsidP="47D08644" w:rsidRDefault="58B5C67A" w14:paraId="39910161" w14:textId="6FEFBD7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58B5C6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4. Check they exist</w:t>
      </w:r>
    </w:p>
    <w:p w:rsidR="598249DC" w:rsidP="47D08644" w:rsidRDefault="598249DC" w14:paraId="491B4D8D" w14:textId="79BE3E63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(rsv_transcriptomics) [pdg25@login-c ephemeral]$ ls -lh /rds/general/user/pdg25/ephemeral/reference/rsv/KM360090.1_genome.fa*</w:t>
      </w:r>
    </w:p>
    <w:p w:rsidR="598249DC" w:rsidP="47D08644" w:rsidRDefault="598249DC" w14:paraId="2F467CA0" w14:textId="6F9E1011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-rw-r-----. 1 pdg25 hpc--rdsonly 16K Jul  7 16:46 /rds/general/user/pdg25/ephemeral/reference/rsv/KM360090.1_genome.fa</w:t>
      </w:r>
    </w:p>
    <w:p w:rsidR="598249DC" w:rsidP="47D08644" w:rsidRDefault="598249DC" w14:paraId="4CBE6134" w14:textId="336BB689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-rw-r--r--. 1 pdg25 hpc--rdsonly  26 Jul 21 18:10 /rds/general/user/pdg25/ephemeral/reference/rsv/KM360090.1_genome.fa.fai</w:t>
      </w:r>
    </w:p>
    <w:p w:rsidR="598249DC" w:rsidP="47D08644" w:rsidRDefault="598249DC" w14:paraId="29CEB25B" w14:textId="49042422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(rsv_transcriptomics) [pdg25@login-c ephemeral]$ ls -lh /rds/general/user/pdg25/ephemeral/reference/rsv/KM360090.1.chrom.sizes</w:t>
      </w:r>
    </w:p>
    <w:p w:rsidR="598249DC" w:rsidP="47D08644" w:rsidRDefault="598249DC" w14:paraId="7BEBAF1D" w14:textId="48252A43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-rw-r--r--. 1 pdg25 hpc--rdsonly 17 Jul 21 18:10 /rds/general/user/pdg25/ephemeral/reference/rsv/KM360090.1.chrom.sizes</w:t>
      </w:r>
    </w:p>
    <w:p w:rsidR="598249DC" w:rsidP="47D08644" w:rsidRDefault="598249DC" w14:paraId="26C471DF" w14:textId="2E5029AE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(rsv_transcriptomics) [pdg25@login-c ephemeral]$ cat /rds/general/user/pdg25/ephemeral/reference/rsv/KM360090.1.chrom.sizes</w:t>
      </w:r>
    </w:p>
    <w:p w:rsidR="598249DC" w:rsidP="47D08644" w:rsidRDefault="598249DC" w14:paraId="22F3A782" w14:textId="293E44A6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KM360090.1</w:t>
      </w:r>
      <w:r>
        <w:tab/>
      </w:r>
      <w:r w:rsidRPr="47D08644" w:rsidR="598249D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15147</w:t>
      </w:r>
    </w:p>
    <w:p w:rsidR="47D08644" w:rsidP="47D08644" w:rsidRDefault="47D08644" w14:paraId="32D9197E" w14:textId="0B096F19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33B71043" w:rsidP="47D08644" w:rsidRDefault="33B71043" w14:paraId="00B83094" w14:textId="018A8C1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5. Then test one sample BAM</w:t>
      </w:r>
    </w:p>
    <w:p w:rsidR="33B71043" w:rsidP="47D08644" w:rsidRDefault="33B71043" w14:paraId="452DC0BE" w14:textId="3955B442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Once the above works, try one sample first.</w:t>
      </w:r>
    </w:p>
    <w:p w:rsidR="33B71043" w:rsidP="47D08644" w:rsidRDefault="33B71043" w14:paraId="4784CD24" w14:textId="0E7262B5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your BAM is:</w:t>
      </w:r>
    </w:p>
    <w:p w:rsidR="33B71043" w:rsidP="47D08644" w:rsidRDefault="33B71043" w14:paraId="1ACD2AE1" w14:textId="20BF0DD9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3B71043" w:rsidP="47D08644" w:rsidRDefault="33B71043" w14:paraId="409C01BD" w14:textId="3CAEDEA1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/rds/general/user/pdg25/ephemeral/alignments_rsv_star/CP015-D28-NasalScrape/CP015-D28-NasalScrape.bam</w:t>
      </w:r>
      <w:r>
        <w:br/>
      </w:r>
    </w:p>
    <w:p w:rsidR="33B71043" w:rsidP="47D08644" w:rsidRDefault="33B71043" w14:paraId="670454DA" w14:textId="4ACC5764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then run:</w:t>
      </w:r>
    </w:p>
    <w:p w:rsidR="33B71043" w:rsidP="47D08644" w:rsidRDefault="33B71043" w14:paraId="01F8BA51" w14:textId="47439061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Generate bedGraph</w:t>
      </w:r>
    </w:p>
    <w:p w:rsidR="33B71043" w:rsidP="47D08644" w:rsidRDefault="33B71043" w14:paraId="66CF97BF" w14:textId="1A54E1F3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3B71043" w:rsidP="47D08644" w:rsidRDefault="33B71043" w14:paraId="0A9933FA" w14:textId="04D77ED0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bedtools genomecov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-ibam /rds/general/user/pdg25/ephemeral/alignments_rsv_star/CP015-D28-NasalScrape/CP015-D28-NasalScrape.bam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-bga &gt; /rds/general/user/pdg25/ephemeral/alignments_rsv_star/CP015-D28-NasalScrape/CP015-D28-NasalScrape.coverage.bedgraph</w:t>
      </w:r>
      <w:r>
        <w:br/>
      </w:r>
    </w:p>
    <w:p w:rsidR="33B71043" w:rsidP="47D08644" w:rsidRDefault="33B71043" w14:paraId="57A29DBD" w14:textId="5E95B6C8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Sort it</w:t>
      </w:r>
    </w:p>
    <w:p w:rsidR="33B71043" w:rsidP="47D08644" w:rsidRDefault="33B71043" w14:paraId="437C1A4C" w14:textId="0BAA73B2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3B71043" w:rsidP="47D08644" w:rsidRDefault="33B71043" w14:paraId="4F777D82" w14:textId="461D1077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sort -k1,1 -k2,2n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/rds/general/user/pdg25/ephemeral/alignments_rsv_star/CP015-D28-NasalScrape/CP015-D28-NasalScrape.coverage.bedgraph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&gt; /rds/general/user/pdg25/ephemeral/alignments_rsv_star/CP015-D28-NasalScrape/CP015-D28-NasalScrape.coverage.sorted.bedgraph</w:t>
      </w:r>
      <w:r>
        <w:br/>
      </w:r>
    </w:p>
    <w:p w:rsidR="33B71043" w:rsidP="47D08644" w:rsidRDefault="33B71043" w14:paraId="1AC1152A" w14:textId="4611A93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Convert to bigWig</w:t>
      </w:r>
    </w:p>
    <w:p w:rsidR="33B71043" w:rsidP="47D08644" w:rsidRDefault="33B71043" w14:paraId="4B004C85" w14:textId="3B36DBD9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bash</w:t>
      </w:r>
    </w:p>
    <w:p w:rsidR="33B71043" w:rsidP="47D08644" w:rsidRDefault="33B71043" w14:paraId="11994A2F" w14:textId="0B4A6EBA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bedGraphToBigWig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/rds/general/user/pdg25/ephemeral/alignments_rsv_star/CP015-D28-NasalScrape/CP015-D28-NasalScrape.coverage.sorted.bedgraph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/rds/general/user/pdg25/ephemeral/reference/rsv/KM360090.1.chrom.sizes \</w:t>
      </w:r>
      <w:r>
        <w:br/>
      </w:r>
      <w:r w:rsidRPr="47D08644" w:rsidR="33B71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 /rds/general/user/pdg25/ephemeral/alignments_rsv_star/CP015-D28-NasalScrape/CP015-D28-NasalScrape.coverage.bw</w:t>
      </w:r>
      <w:r>
        <w:br/>
      </w:r>
    </w:p>
    <w:p w:rsidR="33B71043" w:rsidP="47D08644" w:rsidRDefault="33B71043" w14:paraId="247A61E2" w14:textId="6FFF8390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 xml:space="preserve">Load genome 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fasta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 xml:space="preserve"> under genome, load 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gtf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 xml:space="preserve"> under tracks, and load individual .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bw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 xml:space="preserve"> under tracks too</w:t>
      </w:r>
    </w:p>
    <w:p w:rsidR="33B71043" w:rsidP="47D08644" w:rsidRDefault="33B71043" w14:paraId="12397621" w14:textId="4427151C">
      <w:pPr>
        <w:pStyle w:val="ListParagraph"/>
        <w:numPr>
          <w:ilvl w:val="1"/>
          <w:numId w:val="15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 xml:space="preserve">(Had to create a 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gtf</w:t>
      </w:r>
      <w:r w:rsidRPr="47D08644" w:rsidR="33B71043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 xml:space="preserve"> file with the gene names and not the protein ID, so used an R script for that</w:t>
      </w:r>
      <w:r w:rsidRPr="47D08644" w:rsidR="0942C20D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: make_igv_named_gtf.R under thesis desktop folder)</w:t>
      </w:r>
    </w:p>
    <w:p w:rsidR="47D08644" w:rsidP="47D08644" w:rsidRDefault="47D08644" w14:paraId="034F7927" w14:textId="214C2490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</w:pPr>
    </w:p>
    <w:p w:rsidR="1979B373" w:rsidP="47D08644" w:rsidRDefault="1979B373" w14:paraId="4AC8BA82" w14:textId="34C2185D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</w:pPr>
      <w:r w:rsidRPr="47D08644" w:rsidR="1979B373"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  <w:t>6.</w:t>
      </w:r>
      <w:r w:rsidRPr="47D08644" w:rsidR="2EE023C2"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  <w:t xml:space="preserve"> T</w:t>
      </w:r>
      <w:r w:rsidRPr="47D08644" w:rsidR="5ABB6035"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  <w:t xml:space="preserve">hen converted to </w:t>
      </w:r>
      <w:r w:rsidRPr="47D08644" w:rsidR="5ABB6035"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  <w:t>bigWig</w:t>
      </w:r>
      <w:r w:rsidRPr="47D08644" w:rsidR="5ABB6035">
        <w:rPr>
          <w:rFonts w:ascii="Calibri" w:hAnsi="Calibri" w:eastAsia="Calibri" w:cs="Calibri"/>
          <w:b w:val="1"/>
          <w:bCs w:val="1"/>
          <w:color w:val="0D0D0D" w:themeColor="text1" w:themeTint="F2" w:themeShade="FF"/>
          <w:sz w:val="24"/>
          <w:szCs w:val="24"/>
        </w:rPr>
        <w:t xml:space="preserve"> for all files</w:t>
      </w:r>
    </w:p>
    <w:p w:rsidR="47D08644" w:rsidP="47D08644" w:rsidRDefault="47D08644" w14:paraId="730C2E7B" w14:textId="39869A03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5ABB6035" w:rsidP="47D08644" w:rsidRDefault="5ABB6035" w14:paraId="10CAC164" w14:textId="31831204">
      <w:pPr>
        <w:bidi w:val="0"/>
        <w:spacing w:before="0" w:beforeAutospacing="off" w:after="0" w:afterAutospacing="off" w:line="259" w:lineRule="auto"/>
        <w:ind w:left="0" w:right="0"/>
        <w:jc w:val="left"/>
      </w:pPr>
      <w:r w:rsidRPr="47D08644" w:rsidR="5ABB6035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bash</w:t>
      </w:r>
    </w:p>
    <w:p w:rsidR="5ABB6035" w:rsidP="47D08644" w:rsidRDefault="5ABB6035" w14:paraId="7E509A34" w14:textId="20B44038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for bam in /rds/general/user/pdg25/ephemeral/alignments_rsv_star/*/*.Aligned.sortedByCoord.bam; do</w:t>
      </w:r>
    </w:p>
    <w:p w:rsidR="5ABB6035" w:rsidP="47D08644" w:rsidRDefault="5ABB6035" w14:paraId="6CACA7B0" w14:textId="4D56E433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dir=$(dirname "$bam")</w:t>
      </w:r>
    </w:p>
    <w:p w:rsidR="5ABB6035" w:rsidP="47D08644" w:rsidRDefault="5ABB6035" w14:paraId="6D90E6E2" w14:textId="708DA389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sample=$(basename "$bam" .Aligned.sortedByCoord.bam)</w:t>
      </w:r>
    </w:p>
    <w:p w:rsidR="5ABB6035" w:rsidP="47D08644" w:rsidRDefault="5ABB6035" w14:paraId="080DECF0" w14:textId="57E98E36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&gt; </w:t>
      </w:r>
    </w:p>
    <w:p w:rsidR="5ABB6035" w:rsidP="47D08644" w:rsidRDefault="5ABB6035" w14:paraId="23CF2E9C" w14:textId="1F0DE5C9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echo "Processing $sample"</w:t>
      </w:r>
    </w:p>
    <w:p w:rsidR="5ABB6035" w:rsidP="47D08644" w:rsidRDefault="5ABB6035" w14:paraId="02AD2F03" w14:textId="2BF7D948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&gt; </w:t>
      </w:r>
    </w:p>
    <w:p w:rsidR="5ABB6035" w:rsidP="47D08644" w:rsidRDefault="5ABB6035" w14:paraId="38E469C0" w14:textId="5AE6596E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bedtools genomecov -ibam "$bam" -bga &gt; "${dir}/${sample}.coverage.bedgraph"</w:t>
      </w:r>
    </w:p>
    <w:p w:rsidR="5ABB6035" w:rsidP="47D08644" w:rsidRDefault="5ABB6035" w14:paraId="4C52A5D0" w14:textId="1450650D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sort -k1,1 -k2,2n "${dir}/${sample}.coverage.bedgraph" &gt; "${dir}/${sample}.coverage.sorted.bedgraph"</w:t>
      </w:r>
    </w:p>
    <w:p w:rsidR="5ABB6035" w:rsidP="47D08644" w:rsidRDefault="5ABB6035" w14:paraId="593D2AFA" w14:textId="4C69C3FB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bedGraphToBigWig "${dir}/${sample}.coverage.sorted.bedgraph" \</w:t>
      </w:r>
    </w:p>
    <w:p w:rsidR="5ABB6035" w:rsidP="47D08644" w:rsidRDefault="5ABB6035" w14:paraId="55405FAC" w14:textId="0FB8A93A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    /rds/general/user/pdg25/ephemeral/reference/rsv/KM360090.1.chrom.sizes \</w:t>
      </w:r>
    </w:p>
    <w:p w:rsidR="5ABB6035" w:rsidP="47D08644" w:rsidRDefault="5ABB6035" w14:paraId="59003F90" w14:textId="434D9E85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        "${dir}/${sample}.coverage.bw"</w:t>
      </w:r>
    </w:p>
    <w:p w:rsidR="5ABB6035" w:rsidP="47D08644" w:rsidRDefault="5ABB6035" w14:paraId="1CF5474D" w14:textId="4DD0F946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7D08644" w:rsidR="5ABB60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D0D0D" w:themeColor="text1" w:themeTint="F2" w:themeShade="FF"/>
          <w:sz w:val="24"/>
          <w:szCs w:val="24"/>
          <w:lang w:val="en-US"/>
        </w:rPr>
        <w:t>&gt; done</w:t>
      </w:r>
    </w:p>
    <w:p w:rsidR="47D08644" w:rsidP="47D08644" w:rsidRDefault="47D08644" w14:paraId="29ECCB0D" w14:textId="3D3EF13A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425F85F5" w:rsidP="47D08644" w:rsidRDefault="425F85F5" w14:paraId="7FBAFDEF" w14:textId="2419E4E0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  <w:r w:rsidRPr="47D08644" w:rsidR="425F85F5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I then made summary tracks for infected / uninfected / mean at various timepoints... using this R script titled: make_mean_rsv_bigwig_tracks.</w:t>
      </w:r>
      <w:r w:rsidRPr="47D08644" w:rsidR="38916AD5"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  <w:t>R</w:t>
      </w:r>
    </w:p>
    <w:p w:rsidR="47D08644" w:rsidP="47D08644" w:rsidRDefault="47D08644" w14:paraId="1D635227" w14:textId="114713B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47D08644" w:rsidP="47D08644" w:rsidRDefault="47D08644" w14:paraId="650F0AE0" w14:textId="00FDD6C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47D08644" w:rsidP="47D08644" w:rsidRDefault="47D08644" w14:paraId="1A5D31AF" w14:textId="369A78B7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47D08644" w:rsidP="47D08644" w:rsidRDefault="47D08644" w14:paraId="0B766DDB" w14:textId="1521C341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47D08644" w:rsidP="47D08644" w:rsidRDefault="47D08644" w14:paraId="73B2EEDB" w14:textId="1F173CDE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47D08644" w:rsidP="47D08644" w:rsidRDefault="47D08644" w14:paraId="636A05F0" w14:textId="13A48AD2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47D08644" w:rsidP="47D08644" w:rsidRDefault="47D08644" w14:paraId="033B0876" w14:textId="6C3B2870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color w:val="595959" w:themeColor="text1" w:themeTint="A6" w:themeShade="FF"/>
          <w:sz w:val="30"/>
          <w:szCs w:val="30"/>
        </w:rPr>
      </w:pPr>
    </w:p>
    <w:p w:rsidR="38916AD5" w:rsidP="47D08644" w:rsidRDefault="38916AD5" w14:paraId="77CB6569" w14:textId="05E7846B">
      <w:pPr>
        <w:pStyle w:val="Heading1"/>
      </w:pPr>
      <w:r w:rsidR="38916AD5">
        <w:rPr/>
        <w:t xml:space="preserve">Transcriptomics </w:t>
      </w:r>
      <w:r w:rsidR="38916AD5">
        <w:rPr/>
        <w:t>Optimisation</w:t>
      </w:r>
      <w:r w:rsidR="38916AD5">
        <w:rPr/>
        <w:t xml:space="preserve"> July 22, 2026</w:t>
      </w:r>
    </w:p>
    <w:p w:rsidR="1D02DC79" w:rsidP="47D08644" w:rsidRDefault="1D02DC79" w14:paraId="5CB458A6" w14:textId="6F76C6F3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</w:pPr>
      <w:r w:rsidRPr="47D08644" w:rsidR="1D02DC79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95959" w:themeColor="text1" w:themeTint="A6" w:themeShade="FF"/>
          <w:sz w:val="30"/>
          <w:szCs w:val="30"/>
          <w:u w:val="none"/>
          <w:lang w:val="en-US"/>
        </w:rPr>
        <w:t>Notes on how the gene expression y-axis was labeled and calculated</w:t>
      </w:r>
    </w:p>
    <w:p w:rsidR="1D02DC79" w:rsidP="47D08644" w:rsidRDefault="1D02DC79" w14:paraId="6A0C4F95" w14:textId="3F39C232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</w:t>
      </w: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the plotted value </w:t>
      </w: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is </w:t>
      </w: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mean(log2 (count+1))</w:t>
      </w:r>
    </w:p>
    <w:p w:rsidR="1D02DC79" w:rsidP="47D08644" w:rsidRDefault="1D02DC79" w14:paraId="36A02733" w14:textId="5412E62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Interpretation</w:t>
      </w:r>
    </w:p>
    <w:p w:rsidR="1D02DC79" w:rsidP="47D08644" w:rsidRDefault="1D02DC79" w14:paraId="4A59ACE7" w14:textId="69B3BFC6">
      <w:pPr>
        <w:pStyle w:val="Normal"/>
        <w:numPr>
          <w:ilvl w:val="0"/>
          <w:numId w:val="15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count = raw featureCounts count for that viral gene in that sample</w:t>
      </w:r>
    </w:p>
    <w:p w:rsidR="1D02DC79" w:rsidP="47D08644" w:rsidRDefault="1D02DC79" w14:paraId="42B9C527" w14:textId="0ED17E54">
      <w:pPr>
        <w:pStyle w:val="Normal"/>
        <w:numPr>
          <w:ilvl w:val="0"/>
          <w:numId w:val="15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+1 = avoids taking log of zero</w:t>
      </w:r>
    </w:p>
    <w:p w:rsidR="1D02DC79" w:rsidP="47D08644" w:rsidRDefault="1D02DC79" w14:paraId="43738D07" w14:textId="399C656A">
      <w:pPr>
        <w:pStyle w:val="Normal"/>
        <w:numPr>
          <w:ilvl w:val="0"/>
          <w:numId w:val="15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log2(...) = compresses very large differences so the plot is easier to read</w:t>
      </w:r>
    </w:p>
    <w:p w:rsidR="1D02DC79" w:rsidP="47D08644" w:rsidRDefault="1D02DC79" w14:paraId="67E851A9" w14:textId="0A0C34C0">
      <w:pPr>
        <w:pStyle w:val="Normal"/>
        <w:numPr>
          <w:ilvl w:val="0"/>
          <w:numId w:val="15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1D02DC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mean(...) = average across all samples in that group/timepoint</w:t>
      </w:r>
    </w:p>
    <w:p w:rsidR="4E8BA648" w:rsidP="47D08644" w:rsidRDefault="4E8BA648" w14:paraId="086B5F8D" w14:textId="5E8EFBFD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The y-axis is in </w:t>
      </w: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log base 2 transformed counts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.</w:t>
      </w:r>
    </w:p>
    <w:p w:rsidR="4E8BA648" w:rsidP="47D08644" w:rsidRDefault="4E8BA648" w14:paraId="01E6D700" w14:textId="030D3AAE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 difference of about:</w:t>
      </w:r>
    </w:p>
    <w:p w:rsidR="4E8BA648" w:rsidP="47D08644" w:rsidRDefault="4E8BA648" w14:paraId="7C7D99D1" w14:textId="46246AAE">
      <w:pPr>
        <w:pStyle w:val="Normal"/>
        <w:numPr>
          <w:ilvl w:val="0"/>
          <w:numId w:val="15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1 unit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means roughly a </w:t>
      </w: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2-fold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difference in count scale</w:t>
      </w:r>
    </w:p>
    <w:p w:rsidR="4E8BA648" w:rsidP="47D08644" w:rsidRDefault="4E8BA648" w14:paraId="34A0BE84" w14:textId="1639E09C">
      <w:pPr>
        <w:pStyle w:val="Normal"/>
        <w:numPr>
          <w:ilvl w:val="0"/>
          <w:numId w:val="15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2 units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means roughly a </w:t>
      </w: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4-fold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difference</w:t>
      </w:r>
    </w:p>
    <w:p w:rsidR="4E8BA648" w:rsidP="47D08644" w:rsidRDefault="4E8BA648" w14:paraId="43A83C6E" w14:textId="29DA5600">
      <w:pPr>
        <w:pStyle w:val="Normal"/>
        <w:numPr>
          <w:ilvl w:val="0"/>
          <w:numId w:val="15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3 units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means roughly an </w:t>
      </w: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8-fold</w:t>
      </w: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difference</w:t>
      </w:r>
    </w:p>
    <w:p w:rsidR="4E8BA648" w:rsidP="47D08644" w:rsidRDefault="4E8BA648" w14:paraId="11F5BD5F" w14:textId="7C7ED955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To help with interpretation, I also added a second plot with:</w:t>
      </w:r>
    </w:p>
    <w:p w:rsidR="4E8BA648" w:rsidP="47D08644" w:rsidRDefault="4E8BA648" w14:paraId="255266AC" w14:textId="4DC906CB">
      <w:pPr>
        <w:pStyle w:val="Normal"/>
        <w:numPr>
          <w:ilvl w:val="0"/>
          <w:numId w:val="15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y-axis = </w:t>
      </w: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mean raw count + 1</w:t>
      </w:r>
    </w:p>
    <w:p w:rsidR="4E8BA648" w:rsidP="47D08644" w:rsidRDefault="4E8BA648" w14:paraId="7B9B688A" w14:textId="0B77C7F3">
      <w:pPr>
        <w:pStyle w:val="Normal"/>
        <w:numPr>
          <w:ilvl w:val="0"/>
          <w:numId w:val="15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displayed on a </w:t>
      </w:r>
      <w:r w:rsidRPr="47D08644" w:rsidR="4E8BA6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log10 scale</w:t>
      </w:r>
    </w:p>
    <w:p w:rsidR="4E8BA648" w:rsidP="47D08644" w:rsidRDefault="4E8BA648" w14:paraId="5C762755" w14:textId="4DA39475">
      <w:p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4E8BA6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That often feels more biologically intuitive</w:t>
      </w:r>
    </w:p>
    <w:p w:rsidR="47D08644" w:rsidP="47D08644" w:rsidRDefault="47D08644" w14:paraId="65788757" w14:textId="45FAFF7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46928C86" w:rsidP="47D08644" w:rsidRDefault="46928C86" w14:paraId="488DC7D3" w14:textId="7E99126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57CDFF9E" w:rsidR="46928C8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Results thoughts</w:t>
      </w:r>
    </w:p>
    <w:p w:rsidR="46928C86" w:rsidP="47D08644" w:rsidRDefault="46928C86" w14:paraId="01E384AA" w14:textId="60C5F56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7E275744">
        <w:drawing>
          <wp:inline wp14:editId="32377D91" wp14:anchorId="6E538DBC">
            <wp:extent cx="5943600" cy="4438650"/>
            <wp:effectExtent l="0" t="0" r="0" b="0"/>
            <wp:docPr id="1484466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466908" name="Picture 1484466908"/>
                    <pic:cNvPicPr/>
                  </pic:nvPicPr>
                  <pic:blipFill>
                    <a:blip xmlns:r="http://schemas.openxmlformats.org/officeDocument/2006/relationships" r:embed="rId16144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75744" w:rsidP="57CDFF9E" w:rsidRDefault="7E275744" w14:paraId="6645B009" w14:textId="0D2F616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7E275744">
        <w:drawing>
          <wp:inline wp14:editId="60FC3C82" wp14:anchorId="781F194D">
            <wp:extent cx="5943600" cy="4457700"/>
            <wp:effectExtent l="0" t="0" r="0" b="0"/>
            <wp:docPr id="1881963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963832" name="Picture 1881963832"/>
                    <pic:cNvPicPr/>
                  </pic:nvPicPr>
                  <pic:blipFill>
                    <a:blip xmlns:r="http://schemas.openxmlformats.org/officeDocument/2006/relationships" r:embed="rId1381811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4F306" w:rsidP="47D08644" w:rsidRDefault="7244F306" w14:paraId="7ACA9ED0" w14:textId="0D6A8E43">
      <w:pPr>
        <w:pStyle w:val="ListParagraph"/>
        <w:numPr>
          <w:ilvl w:val="0"/>
          <w:numId w:val="15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7244F3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Day 7 points </w:t>
      </w:r>
      <w:r w:rsidRPr="47D08644" w:rsidR="7244F3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seem to be more</w:t>
      </w:r>
      <w:r w:rsidRPr="47D08644" w:rsidR="7244F3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spread out than baseline or day 14/28</w:t>
      </w:r>
    </w:p>
    <w:p w:rsidR="62E6826F" w:rsidP="47D08644" w:rsidRDefault="62E6826F" w14:paraId="09AC28A1" w14:textId="0A6F0554">
      <w:pPr>
        <w:pStyle w:val="ListParagraph"/>
        <w:numPr>
          <w:ilvl w:val="0"/>
          <w:numId w:val="15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62E682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Other than some outliers, Day 7 samples </w:t>
      </w:r>
      <w:r w:rsidRPr="47D08644" w:rsidR="62E682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seem to be</w:t>
      </w:r>
      <w:r w:rsidRPr="47D08644" w:rsidR="62E682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more separated </w:t>
      </w:r>
    </w:p>
    <w:p w:rsidR="0B258FF5" w:rsidP="47D08644" w:rsidRDefault="0B258FF5" w14:paraId="072FBFC3" w14:textId="5D1C4A22">
      <w:pPr>
        <w:pStyle w:val="ListParagraph"/>
        <w:numPr>
          <w:ilvl w:val="0"/>
          <w:numId w:val="1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0B258F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Samples on the right side have high positive PC1 scores, so genes with large PC1 loadings push samples to the right</w:t>
      </w:r>
    </w:p>
    <w:p w:rsidR="0B258FF5" w:rsidP="47D08644" w:rsidRDefault="0B258FF5" w14:paraId="53473E2B" w14:textId="6A8D48B9">
      <w:pPr>
        <w:pStyle w:val="ListParagraph"/>
        <w:numPr>
          <w:ilvl w:val="1"/>
          <w:numId w:val="1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0B258F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Strongest negative loadings are</w:t>
      </w:r>
    </w:p>
    <w:p w:rsidR="0B258FF5" w:rsidP="57CDFF9E" w:rsidRDefault="0B258FF5" w14:paraId="527DC0F3" w14:textId="76DDFFC8">
      <w:pPr>
        <w:pStyle w:val="ListParagraph"/>
        <w:numPr>
          <w:ilvl w:val="2"/>
          <w:numId w:val="1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7CDFF9E" w:rsidR="70738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NS2 = -0.395, SH –0.337, NS1 = -0.281. P = -0.229</w:t>
      </w:r>
    </w:p>
    <w:p w:rsidR="0B258FF5" w:rsidP="57CDFF9E" w:rsidRDefault="0B258FF5" w14:paraId="587AA487" w14:textId="49A9980A">
      <w:pPr>
        <w:pStyle w:val="ListParagraph"/>
        <w:numPr>
          <w:ilvl w:val="1"/>
          <w:numId w:val="159"/>
        </w:numPr>
        <w:suppressLineNumbers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7CDFF9E" w:rsidR="0B258F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Strongest positive is </w:t>
      </w:r>
      <w:r w:rsidRPr="57CDFF9E" w:rsidR="0B258F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large protein with +0</w:t>
      </w:r>
      <w:r w:rsidRPr="57CDFF9E" w:rsidR="6A35C84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.728</w:t>
      </w:r>
    </w:p>
    <w:p w:rsidR="0F6D0BA5" w:rsidP="47D08644" w:rsidRDefault="0F6D0BA5" w14:paraId="2FDB73E3" w14:textId="78DE2530">
      <w:pPr>
        <w:pStyle w:val="ListParagraph"/>
        <w:numPr>
          <w:ilvl w:val="1"/>
          <w:numId w:val="1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0F6D0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So far right samples have </w:t>
      </w:r>
      <w:r w:rsidRPr="47D08644" w:rsidR="0F6D0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relatively higher</w:t>
      </w:r>
      <w:r w:rsidRPr="47D08644" w:rsidR="0F6D0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L protein expression and lower expression of </w:t>
      </w:r>
      <w:r w:rsidRPr="47D08644" w:rsidR="543608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NS1/2, SH, P</w:t>
      </w:r>
    </w:p>
    <w:p w:rsidR="6F347A94" w:rsidP="47D08644" w:rsidRDefault="6F347A94" w14:paraId="4B2D0190" w14:textId="669E6D1E">
      <w:pPr>
        <w:pStyle w:val="ListParagraph"/>
        <w:numPr>
          <w:ilvl w:val="2"/>
          <w:numId w:val="1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6F347A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Have a gene-balance pattern more skewed towards large protein and away from NS1/2, SH, P</w:t>
      </w:r>
    </w:p>
    <w:p w:rsidR="5436088A" w:rsidP="47D08644" w:rsidRDefault="5436088A" w14:paraId="674FC6F3" w14:textId="6A33B103">
      <w:pPr>
        <w:pStyle w:val="ListParagraph"/>
        <w:numPr>
          <w:ilvl w:val="1"/>
          <w:numId w:val="15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47D08644" w:rsidR="543608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</w:t>
      </w:r>
      <w:r w:rsidRPr="47D08644" w:rsidR="7244F3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amples</w:t>
      </w:r>
      <w:r w:rsidRPr="47D08644" w:rsidR="543608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far to the left have higher expression of NS1/2, SH, </w:t>
      </w:r>
      <w:r w:rsidRPr="47D08644" w:rsidR="543608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</w:t>
      </w:r>
      <w:r w:rsidRPr="47D08644" w:rsidR="25A2CB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and lower expression of large protein</w:t>
      </w:r>
    </w:p>
    <w:p w:rsidR="030FBF88" w:rsidP="57CDFF9E" w:rsidRDefault="030FBF88" w14:paraId="59DEA041" w14:textId="3D0C430F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7CDFF9E" w:rsidR="030FBF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Samples PC2 </w:t>
      </w:r>
      <w:r w:rsidRPr="57CDFF9E" w:rsidR="744AC5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 much strong positive</w:t>
      </w:r>
      <w:r w:rsidRPr="57CDFF9E" w:rsidR="030FBF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7CDFF9E" w:rsidR="676253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but strong negative of large protein –0.403 and fusion protein –0.400 </w:t>
      </w:r>
    </w:p>
    <w:p w:rsidR="47D08644" w:rsidP="57CDFF9E" w:rsidRDefault="47D08644" w14:paraId="60551D11" w14:textId="62B823DA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30FBF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Samples PC3</w:t>
      </w:r>
      <w:r w:rsidRPr="57CDFF9E" w:rsidR="030FBF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are </w:t>
      </w:r>
    </w:p>
    <w:p w:rsidR="47D08644" w:rsidP="57CDFF9E" w:rsidRDefault="47D08644" w14:paraId="5063B204" w14:textId="1920EE0B">
      <w:pPr>
        <w:pStyle w:val="ListParagraph"/>
        <w:numPr>
          <w:ilvl w:val="1"/>
          <w:numId w:val="15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6029C7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N </w:t>
      </w:r>
      <w:r w:rsidRPr="57CDFF9E" w:rsidR="030FBF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+0.</w:t>
      </w:r>
      <w:r w:rsidRPr="57CDFF9E" w:rsidR="4CE7AF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524</w:t>
      </w:r>
      <w:r w:rsidRPr="57CDFF9E" w:rsidR="7B60C9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and attachment +0.376</w:t>
      </w:r>
    </w:p>
    <w:p w:rsidR="47D08644" w:rsidP="57CDFF9E" w:rsidRDefault="47D08644" w14:paraId="23FB8ACC" w14:textId="45DA786D">
      <w:pPr>
        <w:pStyle w:val="ListParagraph"/>
        <w:numPr>
          <w:ilvl w:val="1"/>
          <w:numId w:val="159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7B60C9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Negative</w:t>
      </w:r>
      <w:r w:rsidRPr="57CDFF9E" w:rsidR="7B60C9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are P = -0.481 and L = -0.384</w:t>
      </w:r>
    </w:p>
    <w:p w:rsidR="47D08644" w:rsidP="57CDFF9E" w:rsidRDefault="47D08644" w14:paraId="2923701F" w14:textId="71DE4142">
      <w:pPr>
        <w:pStyle w:val="ListParagraph"/>
        <w:numPr>
          <w:ilvl w:val="1"/>
          <w:numId w:val="15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30FBF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High PC3 samples associated with attachment matrix SH</w:t>
      </w:r>
    </w:p>
    <w:p w:rsidR="47D08644" w:rsidP="47D08644" w:rsidRDefault="47D08644" w14:paraId="6E2C6B57" w14:textId="6ACE65E6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0C18306D">
        <w:drawing>
          <wp:inline wp14:editId="2E7C6516" wp14:anchorId="223A5CC0">
            <wp:extent cx="5943600" cy="3990975"/>
            <wp:effectExtent l="0" t="0" r="0" b="0"/>
            <wp:docPr id="138404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041273" name="Picture 1384041273"/>
                    <pic:cNvPicPr/>
                  </pic:nvPicPr>
                  <pic:blipFill>
                    <a:blip xmlns:r="http://schemas.openxmlformats.org/officeDocument/2006/relationships" r:embed="rId238596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08644" w:rsidP="57CDFF9E" w:rsidRDefault="47D08644" w14:paraId="0723E237" w14:textId="5150C837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3CA6D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</w:t>
      </w:r>
      <w:r w:rsidRPr="57CDFF9E" w:rsidR="03CA6D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most of gene to gene or sample to sample variation is not expl</w:t>
      </w:r>
      <w:r w:rsidRPr="57CDFF9E" w:rsidR="18D43F4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ained by infection status, subject, timepoint or RNA counts</w:t>
      </w:r>
    </w:p>
    <w:p w:rsidR="47D08644" w:rsidP="57CDFF9E" w:rsidRDefault="47D08644" w14:paraId="7F9323EA" w14:textId="63AB293C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8D43F4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</w:t>
      </w:r>
      <w:r w:rsidRPr="57CDFF9E" w:rsidR="18D43F4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variation could be from noise, samping variability, non-linear temporal variability, subject biology, measurement no</w:t>
      </w:r>
      <w:r w:rsidRPr="57CDFF9E" w:rsidR="0BA905A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ise from </w:t>
      </w:r>
      <w:r w:rsidRPr="57CDFF9E" w:rsidR="0BA905A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very small</w:t>
      </w:r>
      <w:r w:rsidRPr="57CDFF9E" w:rsidR="0BA905A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gene set size</w:t>
      </w:r>
    </w:p>
    <w:p w:rsidR="47D08644" w:rsidP="57CDFF9E" w:rsidRDefault="47D08644" w14:paraId="79CC9D58" w14:textId="6E5EEA54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Could </w:t>
      </w: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demonstrate</w:t>
      </w: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that viral gene expression is complex: RSV expression over time is not well captured by linear time or one infection status term</w:t>
      </w:r>
    </w:p>
    <w:p w:rsidR="47D08644" w:rsidP="57CDFF9E" w:rsidRDefault="47D08644" w14:paraId="5883E766" w14:textId="0996DC26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Also</w:t>
      </w: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reduction in power due to missing baseline samples</w:t>
      </w:r>
    </w:p>
    <w:p w:rsidR="47D08644" w:rsidP="57CDFF9E" w:rsidRDefault="47D08644" w14:paraId="6FE1D862" w14:textId="412B087C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</w:t>
      </w: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infection status or day only explains a modest part of variation, though there is some signal from subject and </w:t>
      </w: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maybe infection</w:t>
      </w:r>
      <w:r w:rsidRPr="57CDFF9E" w:rsidR="529A6F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or time </w:t>
      </w:r>
      <w:r w:rsidRPr="57CDFF9E" w:rsidR="5654FB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the small number of viral genes limits the partitioning that can be done</w:t>
      </w:r>
    </w:p>
    <w:p w:rsidR="47D08644" w:rsidP="57CDFF9E" w:rsidRDefault="47D08644" w14:paraId="01693738" w14:textId="7E101F58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4F8136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PC1 </w:t>
      </w: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explains: 42%</w:t>
      </w:r>
    </w:p>
    <w:p w:rsidR="47D08644" w:rsidP="57CDFF9E" w:rsidRDefault="47D08644" w14:paraId="740A96FA" w14:textId="6E17FF0F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of the total variance and is strongly driven by </w:t>
      </w:r>
      <w:r w:rsidRPr="57CDFF9E" w:rsidR="4F8136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large protein</w:t>
      </w: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, with opposing contributions from NS2, small hydrophobic protein, NS1, phosphoprotein, and matrix protein.</w:t>
      </w:r>
    </w:p>
    <w:p w:rsidR="47D08644" w:rsidP="57CDFF9E" w:rsidRDefault="47D08644" w14:paraId="6F880CDF" w14:textId="4968381F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4F8136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PC2 </w:t>
      </w: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explains: 21.3%</w:t>
      </w:r>
    </w:p>
    <w:p w:rsidR="47D08644" w:rsidP="57CDFF9E" w:rsidRDefault="47D08644" w14:paraId="68D95E15" w14:textId="0A1844BA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and reflects a different gene-balance axis, with stronger negative contributions from large protein, fusion, attachment, M2-1, and related genes.</w:t>
      </w:r>
    </w:p>
    <w:p w:rsidR="47D08644" w:rsidP="57CDFF9E" w:rsidRDefault="47D08644" w14:paraId="0FBBAF9D" w14:textId="732E92F7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So the right-side outliers are primarily </w:t>
      </w:r>
      <w:r w:rsidRPr="57CDFF9E" w:rsidR="4F8136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PC1-driven</w:t>
      </w: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, and therefore primarily associated with </w:t>
      </w:r>
      <w:r w:rsidRPr="57CDFF9E" w:rsidR="4F8136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large protein-heavy expression structure</w:t>
      </w:r>
      <w:r w:rsidRPr="57CDFF9E" w:rsidR="4F8136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.</w:t>
      </w:r>
    </w:p>
    <w:p w:rsidR="47D08644" w:rsidP="57CDFF9E" w:rsidRDefault="47D08644" w14:paraId="058F093A" w14:textId="3AB88CFE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2B6543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 also looked at if library size affected results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to 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ask: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is the change in viral load 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techniclal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library size or 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biologically meaningful result</w:t>
      </w:r>
    </w:p>
    <w:p w:rsidR="47D08644" w:rsidP="57CDFF9E" w:rsidRDefault="47D08644" w14:paraId="5BDD5672" w14:textId="6C0A727C">
      <w:pPr>
        <w:pStyle w:val="ListParagraph"/>
        <w:numPr>
          <w:ilvl w:val="1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Incoporate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STAR metrics of number of input reads, uniquely mapped reads number and percentage and ask</w:t>
      </w:r>
    </w:p>
    <w:p w:rsidR="47D08644" w:rsidP="57CDFF9E" w:rsidRDefault="47D08644" w14:paraId="5428D5EA" w14:textId="5C04E14A">
      <w:pPr>
        <w:pStyle w:val="ListParagraph"/>
        <w:numPr>
          <w:ilvl w:val="2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Does PC1 correlate with input reads (then sequency depth/library size may influence PCA), unique 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reads ,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or total 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rsv</w:t>
      </w:r>
      <w:r w:rsidRPr="57CDFF9E" w:rsidR="6CFA1D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counts</w:t>
      </w:r>
      <w:r w:rsidRPr="57CDFF9E" w:rsidR="4C2AF8D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(then PCA reflects viral abundance biology *</w:t>
      </w:r>
      <w:r w:rsidRPr="57CDFF9E" w:rsidR="4C2AF8D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ie</w:t>
      </w:r>
      <w:r w:rsidRPr="57CDFF9E" w:rsidR="4C2AF8D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effects from increase viral burden*</w:t>
      </w:r>
      <w:r w:rsidRPr="57CDFF9E" w:rsidR="6DAE6B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not just library size)</w:t>
      </w:r>
    </w:p>
    <w:p w:rsidR="47D08644" w:rsidP="57CDFF9E" w:rsidRDefault="47D08644" w14:paraId="6AFED693" w14:textId="3F80CFCD">
      <w:pPr>
        <w:pStyle w:val="ListParagraph"/>
        <w:numPr>
          <w:ilvl w:val="2"/>
          <w:numId w:val="16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6DAE6B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neither correlate, then PCA drive more by relative gene-expression pattern</w:t>
      </w:r>
    </w:p>
    <w:p w:rsidR="47D08644" w:rsidP="57CDFF9E" w:rsidRDefault="47D08644" w14:paraId="09F812F7" w14:textId="53F423D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47D08644" w:rsidP="57CDFF9E" w:rsidRDefault="47D08644" w14:paraId="49C8D8BD" w14:textId="58E0AE5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47D08644" w:rsidP="57CDFF9E" w:rsidRDefault="47D08644" w14:paraId="3B2CF9DF" w14:textId="1AC1BA8B">
      <w:pPr>
        <w:pStyle w:val="Heading1"/>
        <w:spacing w:before="0" w:beforeAutospacing="off" w:after="0" w:afterAutospacing="off" w:line="259" w:lineRule="auto"/>
        <w:ind/>
      </w:pPr>
      <w:r w:rsidR="17CFEC8F">
        <w:rPr/>
        <w:t>Transcriptomics Optimisation July 23, 2026</w:t>
      </w:r>
    </w:p>
    <w:p w:rsidR="47D08644" w:rsidP="57CDFF9E" w:rsidRDefault="47D08644" w14:paraId="7ED17D91" w14:textId="06D5A9D0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Realized that PCA plots might be skewed due to high total RSV count samples rather than gene expression changes</w:t>
      </w:r>
    </w:p>
    <w:p w:rsidR="17CFEC8F" w:rsidP="57CDFF9E" w:rsidRDefault="17CFEC8F" w14:paraId="6277C996" w14:textId="6ADE6816">
      <w:pPr>
        <w:pStyle w:val="ListParagraph"/>
        <w:numPr>
          <w:ilvl w:val="1"/>
          <w:numId w:val="16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Options to adjust for this:</w:t>
      </w:r>
    </w:p>
    <w:p w:rsidR="17CFEC8F" w:rsidP="57CDFF9E" w:rsidRDefault="17CFEC8F" w14:paraId="76C127E6" w14:textId="43926A1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Option A: convert each sample to proportions</w:t>
      </w:r>
    </w:p>
    <w:p w:rsidR="17CFEC8F" w:rsidP="57CDFF9E" w:rsidRDefault="17CFEC8F" w14:paraId="5AD47333" w14:textId="0C90E419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For each sample: proportion = count</w:t>
      </w: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/(</w:t>
      </w: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sum of genes *</w:t>
      </w:r>
      <w:r w:rsidRPr="57CDFF9E" w:rsidR="27E832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count)</w:t>
      </w:r>
    </w:p>
    <w:p w:rsidR="17CFEC8F" w:rsidP="57CDFF9E" w:rsidRDefault="17CFEC8F" w14:paraId="47F66D6B" w14:textId="475AAAA1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This makes each sample sum to 1 across RSV genes.</w:t>
      </w:r>
    </w:p>
    <w:p w:rsidR="17CFEC8F" w:rsidP="57CDFF9E" w:rsidRDefault="17CFEC8F" w14:paraId="01C52B57" w14:textId="4613DAE0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Then PCA is driven by:</w:t>
      </w:r>
    </w:p>
    <w:p w:rsidR="17CFEC8F" w:rsidP="57CDFF9E" w:rsidRDefault="17CFEC8F" w14:paraId="46E408BD" w14:textId="21EEEEBC">
      <w:pPr>
        <w:pStyle w:val="Normal"/>
        <w:numPr>
          <w:ilvl w:val="0"/>
          <w:numId w:val="162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relative fraction of large protein</w:t>
      </w:r>
    </w:p>
    <w:p w:rsidR="17CFEC8F" w:rsidP="57CDFF9E" w:rsidRDefault="17CFEC8F" w14:paraId="2163EF18" w14:textId="682AD8C5">
      <w:pPr>
        <w:pStyle w:val="Normal"/>
        <w:numPr>
          <w:ilvl w:val="0"/>
          <w:numId w:val="162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relative fraction of NS1</w:t>
      </w:r>
    </w:p>
    <w:p w:rsidR="17CFEC8F" w:rsidP="57CDFF9E" w:rsidRDefault="17CFEC8F" w14:paraId="091D589E" w14:textId="6B8697DD">
      <w:pPr>
        <w:pStyle w:val="Normal"/>
        <w:numPr>
          <w:ilvl w:val="0"/>
          <w:numId w:val="162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relative fraction of fusion</w:t>
      </w:r>
    </w:p>
    <w:p w:rsidR="17CFEC8F" w:rsidP="57CDFF9E" w:rsidRDefault="17CFEC8F" w14:paraId="7C3C1B9A" w14:textId="054BE5A6">
      <w:pPr>
        <w:pStyle w:val="Normal"/>
        <w:numPr>
          <w:ilvl w:val="0"/>
          <w:numId w:val="162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etc.</w:t>
      </w:r>
    </w:p>
    <w:p w:rsidR="17CFEC8F" w:rsidP="57CDFF9E" w:rsidRDefault="17CFEC8F" w14:paraId="50630EDD" w14:textId="0EC9904A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rather than total RSV burden.</w:t>
      </w:r>
    </w:p>
    <w:p w:rsidR="17CFEC8F" w:rsidP="57CDFF9E" w:rsidRDefault="17CFEC8F" w14:paraId="795A5EDD" w14:textId="1C79563E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Pros</w:t>
      </w:r>
    </w:p>
    <w:p w:rsidR="17CFEC8F" w:rsidP="57CDFF9E" w:rsidRDefault="17CFEC8F" w14:paraId="528B17A5" w14:textId="13EAF31F">
      <w:pPr>
        <w:pStyle w:val="Normal"/>
        <w:numPr>
          <w:ilvl w:val="0"/>
          <w:numId w:val="163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directly answers your question about relative gene expression pattern</w:t>
      </w:r>
    </w:p>
    <w:p w:rsidR="17CFEC8F" w:rsidP="57CDFF9E" w:rsidRDefault="17CFEC8F" w14:paraId="2D41451B" w14:textId="58019477">
      <w:pPr>
        <w:pStyle w:val="Normal"/>
        <w:numPr>
          <w:ilvl w:val="0"/>
          <w:numId w:val="163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very intuitive</w:t>
      </w:r>
    </w:p>
    <w:p w:rsidR="17CFEC8F" w:rsidP="57CDFF9E" w:rsidRDefault="17CFEC8F" w14:paraId="6E168A75" w14:textId="5C20F4C5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Cons</w:t>
      </w:r>
    </w:p>
    <w:p w:rsidR="17CFEC8F" w:rsidP="57CDFF9E" w:rsidRDefault="17CFEC8F" w14:paraId="62B43AEC" w14:textId="79131839">
      <w:pPr>
        <w:pStyle w:val="Normal"/>
        <w:numPr>
          <w:ilvl w:val="0"/>
          <w:numId w:val="164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low-count samples can become noisy</w:t>
      </w:r>
    </w:p>
    <w:p w:rsidR="17CFEC8F" w:rsidP="57CDFF9E" w:rsidRDefault="17CFEC8F" w14:paraId="79F2F837" w14:textId="4CA6F46E">
      <w:pPr>
        <w:pStyle w:val="Normal"/>
        <w:numPr>
          <w:ilvl w:val="0"/>
          <w:numId w:val="164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7CFEC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zeros can still be tricky</w:t>
      </w:r>
    </w:p>
    <w:p w:rsidR="57CDFF9E" w:rsidP="57CDFF9E" w:rsidRDefault="57CDFF9E" w14:paraId="6280173A" w14:textId="57E73EC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71479015" w:rsidP="57CDFF9E" w:rsidRDefault="71479015" w14:paraId="5438A6F6" w14:textId="3D3DA7FA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7147901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Option B: log-ratio style normalized proportions</w:t>
      </w:r>
    </w:p>
    <w:p w:rsidR="71479015" w:rsidP="57CDFF9E" w:rsidRDefault="71479015" w14:paraId="4CBF5874" w14:textId="02D1A8AF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714790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For example:</w:t>
      </w:r>
    </w:p>
    <w:p w:rsidR="71479015" w:rsidP="57CDFF9E" w:rsidRDefault="71479015" w14:paraId="649B33BA" w14:textId="58EE72CD">
      <w:pPr>
        <w:pStyle w:val="Normal"/>
        <w:numPr>
          <w:ilvl w:val="0"/>
          <w:numId w:val="165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714790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compute proportions</w:t>
      </w:r>
    </w:p>
    <w:p w:rsidR="71479015" w:rsidP="57CDFF9E" w:rsidRDefault="71479015" w14:paraId="17EF5FCD" w14:textId="786703AA">
      <w:pPr>
        <w:pStyle w:val="Normal"/>
        <w:numPr>
          <w:ilvl w:val="0"/>
          <w:numId w:val="165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714790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then use log2(proportion + small pseudocount)</w:t>
      </w:r>
    </w:p>
    <w:p w:rsidR="71479015" w:rsidP="57CDFF9E" w:rsidRDefault="71479015" w14:paraId="635D65B7" w14:textId="352AD29C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714790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This gives a smoother PCA input.</w:t>
      </w:r>
    </w:p>
    <w:p w:rsidR="1A378C00" w:rsidP="57CDFF9E" w:rsidRDefault="1A378C00" w14:paraId="50F0D53F" w14:textId="12898930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Option</w:t>
      </w:r>
      <w:r w:rsidRPr="57CDFF9E" w:rsidR="1A378C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C: regress out total RSV counts</w:t>
      </w:r>
    </w:p>
    <w:p w:rsidR="1A378C00" w:rsidP="57CDFF9E" w:rsidRDefault="1A378C00" w14:paraId="41C91E06" w14:textId="5C9A2B9E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Another approach is:</w:t>
      </w:r>
    </w:p>
    <w:p w:rsidR="1A378C00" w:rsidP="57CDFF9E" w:rsidRDefault="1A378C00" w14:paraId="05CA0538" w14:textId="726C9B07">
      <w:pPr>
        <w:pStyle w:val="Normal"/>
        <w:numPr>
          <w:ilvl w:val="0"/>
          <w:numId w:val="166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transform counts</w:t>
      </w:r>
    </w:p>
    <w:p w:rsidR="1A378C00" w:rsidP="57CDFF9E" w:rsidRDefault="1A378C00" w14:paraId="75968984" w14:textId="38A53AFB">
      <w:pPr>
        <w:pStyle w:val="Normal"/>
        <w:numPr>
          <w:ilvl w:val="0"/>
          <w:numId w:val="166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then regress each gene on total RSV counts</w:t>
      </w:r>
    </w:p>
    <w:p w:rsidR="1A378C00" w:rsidP="57CDFF9E" w:rsidRDefault="1A378C00" w14:paraId="2811DC49" w14:textId="4E306C93">
      <w:pPr>
        <w:pStyle w:val="Normal"/>
        <w:numPr>
          <w:ilvl w:val="0"/>
          <w:numId w:val="166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use the residuals for PCA</w:t>
      </w:r>
    </w:p>
    <w:p w:rsidR="1A378C00" w:rsidP="57CDFF9E" w:rsidRDefault="1A378C00" w14:paraId="3C392F14" w14:textId="3EC2FA54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That gives a PCA of variation </w:t>
      </w:r>
      <w:r w:rsidRPr="57CDFF9E" w:rsidR="1A378C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independent of total RSV count</w:t>
      </w: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.</w:t>
      </w:r>
    </w:p>
    <w:p w:rsidR="1A378C00" w:rsidP="57CDFF9E" w:rsidRDefault="1A378C00" w14:paraId="1A88CFC2" w14:textId="4AA3B727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Pros</w:t>
      </w:r>
    </w:p>
    <w:p w:rsidR="1A378C00" w:rsidP="57CDFF9E" w:rsidRDefault="1A378C00" w14:paraId="18C1B8FE" w14:textId="0B6AD736">
      <w:pPr>
        <w:pStyle w:val="Normal"/>
        <w:numPr>
          <w:ilvl w:val="0"/>
          <w:numId w:val="167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explicitly removes total-RSV-count effect</w:t>
      </w:r>
    </w:p>
    <w:p w:rsidR="1A378C00" w:rsidP="57CDFF9E" w:rsidRDefault="1A378C00" w14:paraId="4FFA70F6" w14:textId="516CF52B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Cons</w:t>
      </w:r>
    </w:p>
    <w:p w:rsidR="1A378C00" w:rsidP="57CDFF9E" w:rsidRDefault="1A378C00" w14:paraId="1544767A" w14:textId="75586ED9">
      <w:pPr>
        <w:pStyle w:val="Normal"/>
        <w:numPr>
          <w:ilvl w:val="0"/>
          <w:numId w:val="168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less intuitive biologically</w:t>
      </w:r>
    </w:p>
    <w:p w:rsidR="1A378C00" w:rsidP="57CDFF9E" w:rsidRDefault="1A378C00" w14:paraId="58AA5894" w14:textId="08D9ED2F">
      <w:pPr>
        <w:pStyle w:val="Normal"/>
        <w:numPr>
          <w:ilvl w:val="0"/>
          <w:numId w:val="168"/>
        </w:numPr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378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residual PCA can be harder to explain</w:t>
      </w:r>
    </w:p>
    <w:p w:rsidR="57CDFF9E" w:rsidP="57CDFF9E" w:rsidRDefault="57CDFF9E" w14:paraId="62628FBE" w14:textId="13F10FA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</w:p>
    <w:p w:rsidR="1AA708E8" w:rsidP="57CDFF9E" w:rsidRDefault="1AA708E8" w14:paraId="77EB9CE5" w14:textId="3B469009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A70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So</w:t>
      </w:r>
      <w:r w:rsidRPr="57CDFF9E" w:rsidR="1AA70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my next steps are: </w:t>
      </w:r>
    </w:p>
    <w:p w:rsidR="1AA708E8" w:rsidP="57CDFF9E" w:rsidRDefault="1AA708E8" w14:paraId="4F2B78B6" w14:textId="33952E43">
      <w:pPr>
        <w:pStyle w:val="Normal"/>
        <w:bidi w:val="0"/>
        <w:spacing w:before="0" w:beforeAutospacing="off" w:after="0" w:afterAutospacing="off" w:line="259" w:lineRule="auto"/>
        <w:ind w:left="0" w:right="0" w:firstLine="72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A70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1. PCA on normalized RSV gene proportions</w:t>
      </w:r>
    </w:p>
    <w:p w:rsidR="1AA708E8" w:rsidP="57CDFF9E" w:rsidRDefault="1AA708E8" w14:paraId="36215806" w14:textId="54A34925">
      <w:pPr>
        <w:bidi w:val="0"/>
        <w:spacing w:before="0" w:beforeAutospacing="off" w:after="0" w:afterAutospacing="off" w:line="259" w:lineRule="auto"/>
        <w:ind w:left="72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A70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This shows </w:t>
      </w:r>
      <w:r w:rsidRPr="57CDFF9E" w:rsidR="1AA70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relative viral gene composition</w:t>
      </w:r>
      <w:r w:rsidRPr="57CDFF9E" w:rsidR="1AA70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.</w:t>
      </w:r>
    </w:p>
    <w:p w:rsidR="1AA708E8" w:rsidP="57CDFF9E" w:rsidRDefault="1AA708E8" w14:paraId="06074F6E" w14:textId="4806FBCE">
      <w:pPr>
        <w:pStyle w:val="Normal"/>
        <w:bidi w:val="0"/>
        <w:spacing w:before="0" w:beforeAutospacing="off" w:after="0" w:afterAutospacing="off" w:line="259" w:lineRule="auto"/>
        <w:ind w:left="0" w:right="0" w:firstLine="72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A708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2. PCA on residualized expression after adjusting for total RSV counts</w:t>
      </w:r>
    </w:p>
    <w:p w:rsidR="1AA708E8" w:rsidP="57CDFF9E" w:rsidRDefault="1AA708E8" w14:paraId="784057A1" w14:textId="2E132A65">
      <w:pPr>
        <w:bidi w:val="0"/>
        <w:spacing w:before="0" w:beforeAutospacing="off" w:after="0" w:afterAutospacing="off" w:line="259" w:lineRule="auto"/>
        <w:ind w:left="72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A70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This shows whether any clustering remains after removing the total-RSV-count effect.</w:t>
      </w:r>
    </w:p>
    <w:p w:rsidR="1AA708E8" w:rsidP="57CDFF9E" w:rsidRDefault="1AA708E8" w14:paraId="5BD07615" w14:textId="36A04F8C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1AA708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If both show similar clustering, then your pattern is not just driven by total viral burden.</w:t>
      </w:r>
    </w:p>
    <w:p w:rsidR="57CDFF9E" w:rsidP="57CDFF9E" w:rsidRDefault="57CDFF9E" w14:paraId="137ADA2A" w14:textId="4AD755B5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D0D0D" w:themeColor="text1" w:themeTint="F2" w:themeShade="FF"/>
          <w:sz w:val="24"/>
          <w:szCs w:val="24"/>
        </w:rPr>
      </w:pPr>
    </w:p>
    <w:p w:rsidR="0F6D339F" w:rsidP="57CDFF9E" w:rsidRDefault="0F6D339F" w14:paraId="3C1527B5" w14:textId="4DBA3F1D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Made script 12: </w:t>
      </w:r>
      <w:r w:rsidRPr="57CDFF9E" w:rsidR="0F6D33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12_lowest_highest_rsv_samples_and_gene_patterns.R</w:t>
      </w:r>
    </w:p>
    <w:p w:rsidR="0F6D339F" w:rsidP="57CDFF9E" w:rsidRDefault="0F6D339F" w14:paraId="1FF68031" w14:textId="35139B3E">
      <w:pPr>
        <w:pStyle w:val="ListParagraph"/>
        <w:numPr>
          <w:ilvl w:val="1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It finds lowest/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highesst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RSV samples and compares gene patterns between samples</w:t>
      </w:r>
    </w:p>
    <w:p w:rsidR="0F6D339F" w:rsidP="57CDFF9E" w:rsidRDefault="0F6D339F" w14:paraId="31075114" w14:textId="66F575E1">
      <w:pPr>
        <w:pStyle w:val="ListParagraph"/>
        <w:numPr>
          <w:ilvl w:val="1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See whether: lowest-highest RSV samples are just uniform or if they have unusual gene-balance pattern</w:t>
      </w:r>
    </w:p>
    <w:p w:rsidR="0F6D339F" w:rsidP="57CDFF9E" w:rsidRDefault="0F6D339F" w14:paraId="22EF9B30" w14:textId="578A808F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Made script 13: </w:t>
      </w:r>
      <w:r w:rsidRPr="57CDFF9E" w:rsidR="0F6D33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13_pca_normalized_for_total_rsv_counts.R</w:t>
      </w:r>
    </w:p>
    <w:p w:rsidR="0F6D339F" w:rsidP="57CDFF9E" w:rsidRDefault="0F6D339F" w14:paraId="1387F61B" w14:textId="5322BA89">
      <w:pPr>
        <w:pStyle w:val="ListParagraph"/>
        <w:numPr>
          <w:ilvl w:val="1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Makes PCA on within samples RSV gene proportions</w:t>
      </w:r>
    </w:p>
    <w:p w:rsidR="0F6D339F" w:rsidP="57CDFF9E" w:rsidRDefault="0F6D339F" w14:paraId="726A49A7" w14:textId="772DE205">
      <w:pPr>
        <w:pStyle w:val="ListParagraph"/>
        <w:numPr>
          <w:ilvl w:val="1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Does a 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residualised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expression after adjusting for total RSV counts</w:t>
      </w:r>
    </w:p>
    <w:p w:rsidR="0F6D339F" w:rsidP="57CDFF9E" w:rsidRDefault="0F6D339F" w14:paraId="17D4AF66" w14:textId="6C509BCC">
      <w:pPr>
        <w:pStyle w:val="ListParagraph"/>
        <w:numPr>
          <w:ilvl w:val="1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See whether: </w:t>
      </w:r>
    </w:p>
    <w:p w:rsidR="0F6D339F" w:rsidP="57CDFF9E" w:rsidRDefault="0F6D339F" w14:paraId="5A6B302B" w14:textId="4A96BB42">
      <w:pPr>
        <w:pStyle w:val="ListParagraph"/>
        <w:numPr>
          <w:ilvl w:val="2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clustering 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remains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after removing total RSV </w:t>
      </w: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magnitude</w:t>
      </w:r>
    </w:p>
    <w:p w:rsidR="6DA126E6" w:rsidP="57CDFF9E" w:rsidRDefault="6DA126E6" w14:paraId="30A5CC8F" w14:textId="30ABEE6E">
      <w:pPr>
        <w:pStyle w:val="ListParagraph"/>
        <w:numPr>
          <w:ilvl w:val="2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6DA126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samples still separated when using proportions only</w:t>
      </w:r>
    </w:p>
    <w:p w:rsidR="6DA126E6" w:rsidP="57CDFF9E" w:rsidRDefault="6DA126E6" w14:paraId="1D7B08C8" w14:textId="7CB5BCFA">
      <w:pPr>
        <w:pStyle w:val="ListParagraph"/>
        <w:numPr>
          <w:ilvl w:val="2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6DA126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Outliers </w:t>
      </w:r>
      <w:r w:rsidRPr="57CDFF9E" w:rsidR="6DA126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remain</w:t>
      </w:r>
      <w:r w:rsidRPr="57CDFF9E" w:rsidR="6DA126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 xml:space="preserve"> after residualising against total RSV counts</w:t>
      </w:r>
    </w:p>
    <w:p w:rsidR="0F6D339F" w:rsidP="57CDFF9E" w:rsidRDefault="0F6D339F" w14:paraId="25671EDF" w14:textId="639677AC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</w:pPr>
      <w:r w:rsidRPr="57CDFF9E" w:rsidR="0F6D3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US"/>
        </w:rPr>
        <w:t>Also updated script 02 to make points colored by total RSV counts so I can tell is the original PCA clustering aligns with viral burden</w:t>
      </w:r>
    </w:p>
    <w:sectPr w:rsidRPr="000467FC" w:rsidR="007D1F5F">
      <w:footerReference w:type="default" r:id="rId11"/>
      <w:pgSz w:w="12240" w:h="15840" w:orient="portrait"/>
      <w:pgMar w:top="720" w:right="1440" w:bottom="1800" w:left="1440" w:header="720" w:footer="720" w:gutter="0"/>
      <w:cols w:space="720"/>
      <w:titlePg/>
      <w:docGrid w:linePitch="360"/>
      <w:headerReference w:type="default" r:id="R7b39fe7182224564"/>
      <w:headerReference w:type="first" r:id="R985616553af5451b"/>
      <w:footerReference w:type="first" r:id="R9e42e105b7bc4f4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nitials="GPD" w:author="Garcia, Paloma D" w:date="2026-06-26T12:42:00Z" w:id="0">
    <w:p w:rsidR="00174530" w:rsidP="00174530" w:rsidRDefault="00174530" w14:paraId="222AFF59" w14:textId="77777777">
      <w:r>
        <w:rPr>
          <w:rStyle w:val="CommentReference"/>
        </w:rPr>
        <w:annotationRef/>
      </w:r>
      <w:r>
        <w:rPr>
          <w:sz w:val="20"/>
          <w:szCs w:val="20"/>
        </w:rPr>
        <w:t>ok ask Daisy (5.3 seems to be a bit better for code) </w:t>
      </w:r>
    </w:p>
    <w:p w:rsidR="00174530" w:rsidP="00174530" w:rsidRDefault="00174530" w14:paraId="6692B679" w14:textId="77777777">
      <w:r>
        <w:rPr>
          <w:sz w:val="20"/>
          <w:szCs w:val="20"/>
        </w:rPr>
        <w:t> it can give you server alive scripts or run it in a tmux window</w:t>
      </w:r>
    </w:p>
    <w:p w:rsidR="00174530" w:rsidP="00174530" w:rsidRDefault="00174530" w14:paraId="256F2231" w14:textId="77777777"/>
    <w:p w:rsidR="00174530" w:rsidP="00174530" w:rsidRDefault="00174530" w14:paraId="0CF9D3F0" w14:textId="77777777"/>
  </w:comment>
  <w:comment xmlns:w="http://schemas.openxmlformats.org/wordprocessingml/2006/main" w:initials="GP" w:author="Garcia, Paloma D" w:date="2026-07-17T15:48:38" w:id="1623248987">
    <w:p xmlns:w14="http://schemas.microsoft.com/office/word/2010/wordml" xmlns:w="http://schemas.openxmlformats.org/wordprocessingml/2006/main" w:rsidR="5CD0CCAC" w:rsidRDefault="237EE42E" w14:paraId="1503EB9F" w14:textId="60783377">
      <w:pPr>
        <w:pStyle w:val="CommentText"/>
      </w:pPr>
      <w:r>
        <w:rPr>
          <w:rStyle w:val="CommentReference"/>
        </w:rPr>
        <w:annotationRef/>
      </w:r>
      <w:r w:rsidRPr="0284D814" w:rsidR="7C567E4E">
        <w:t xml:space="preserve">Resources: </w:t>
      </w:r>
      <w:r>
        <w:fldChar w:fldCharType="begin"/>
      </w:r>
      <w:r>
        <w:instrText>HYPERLINK https://bioconductor.org/packages/devel/bioc/vignettes/DESeq2/inst/doc/DESeq2.html,</w:instrText>
      </w:r>
      <w:r>
        <w:fldChar w:fldCharType="separate"/>
      </w:r>
      <w:r w:rsidRPr="737CAA00" w:rsidR="47FD7CB0">
        <w:rPr>
          <w:rStyle w:val="Hyperlink"/>
        </w:rPr>
        <w:t>https://bioconductor.org/packages/devel/bioc/vignettes/DESeq2/inst/doc/DESeq2.html,</w:t>
      </w:r>
      <w:r>
        <w:fldChar w:fldCharType="end"/>
      </w:r>
      <w:r w:rsidRPr="54788FBA" w:rsidR="649B0901">
        <w:t xml:space="preserve"> and </w:t>
      </w:r>
      <w:r>
        <w:fldChar w:fldCharType="begin"/>
      </w:r>
      <w:r>
        <w:instrText>HYPERLINK https://introtogenomics.readthedocs.io/en/latest/2021.11.11.DeseqTutorial.html</w:instrText>
      </w:r>
      <w:r>
        <w:fldChar w:fldCharType="separate"/>
      </w:r>
      <w:r w:rsidRPr="6ACDAD16" w:rsidR="07E278DB">
        <w:rPr>
          <w:rStyle w:val="Hyperlink"/>
        </w:rPr>
        <w:t>https://introtogenomics.readthedocs.io/en/latest/2021.11.11.DeseqTutorial.html</w:t>
      </w:r>
      <w:r>
        <w:fldChar w:fldCharType="end"/>
      </w:r>
      <w:r w:rsidRPr="022A57C2" w:rsidR="049CAF85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CF9D3F0"/>
  <w15:commentEx w15:done="0" w15:paraId="1503EB9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C2B36F8" w16cex:dateUtc="2026-06-26T11:42:00Z"/>
  <w16cex:commentExtensible w16cex:durableId="5773B8E6" w16cex:dateUtc="2026-07-17T14:48:38.43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F9D3F0" w16cid:durableId="3C2B36F8"/>
  <w16cid:commentId w16cid:paraId="1503EB9F" w16cid:durableId="5773B8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4144C" w:rsidRDefault="0014144C" w14:paraId="7D94FD15" w14:textId="77777777">
      <w:r>
        <w:separator/>
      </w:r>
    </w:p>
    <w:p w:rsidR="0014144C" w:rsidRDefault="0014144C" w14:paraId="57BE1247" w14:textId="77777777"/>
  </w:endnote>
  <w:endnote w:type="continuationSeparator" w:id="0">
    <w:p w:rsidR="0014144C" w:rsidRDefault="0014144C" w14:paraId="159659F5" w14:textId="77777777">
      <w:r>
        <w:continuationSeparator/>
      </w:r>
    </w:p>
    <w:p w:rsidR="0014144C" w:rsidRDefault="0014144C" w14:paraId="4405C0F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roxima Nova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7F8B" w:rsidRDefault="0014144C" w14:paraId="3E41053E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D08644" w:rsidTr="47D08644" w14:paraId="3BA88587">
      <w:trPr>
        <w:trHeight w:val="300"/>
      </w:trPr>
      <w:tc>
        <w:tcPr>
          <w:tcW w:w="3120" w:type="dxa"/>
          <w:tcMar/>
        </w:tcPr>
        <w:p w:rsidR="47D08644" w:rsidP="47D08644" w:rsidRDefault="47D08644" w14:paraId="272E5860" w14:textId="3814487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D08644" w:rsidP="47D08644" w:rsidRDefault="47D08644" w14:paraId="2E9B2BAD" w14:textId="4C1311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D08644" w:rsidP="47D08644" w:rsidRDefault="47D08644" w14:paraId="3E5A7908" w14:textId="416A87F1">
          <w:pPr>
            <w:pStyle w:val="Header"/>
            <w:bidi w:val="0"/>
            <w:ind w:right="-115"/>
            <w:jc w:val="right"/>
          </w:pPr>
        </w:p>
      </w:tc>
    </w:tr>
  </w:tbl>
  <w:p w:rsidR="47D08644" w:rsidP="47D08644" w:rsidRDefault="47D08644" w14:paraId="46C79BA0" w14:textId="17F1BC0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4144C" w:rsidRDefault="0014144C" w14:paraId="497E4476" w14:textId="77777777">
      <w:r>
        <w:separator/>
      </w:r>
    </w:p>
    <w:p w:rsidR="0014144C" w:rsidRDefault="0014144C" w14:paraId="0C1542B4" w14:textId="77777777"/>
  </w:footnote>
  <w:footnote w:type="continuationSeparator" w:id="0">
    <w:p w:rsidR="0014144C" w:rsidRDefault="0014144C" w14:paraId="4A5EEF3D" w14:textId="77777777">
      <w:r>
        <w:continuationSeparator/>
      </w:r>
    </w:p>
    <w:p w:rsidR="0014144C" w:rsidRDefault="0014144C" w14:paraId="370CE35C" w14:textId="77777777"/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D08644" w:rsidTr="47D08644" w14:paraId="40E1898A">
      <w:trPr>
        <w:trHeight w:val="300"/>
      </w:trPr>
      <w:tc>
        <w:tcPr>
          <w:tcW w:w="3120" w:type="dxa"/>
          <w:tcMar/>
        </w:tcPr>
        <w:p w:rsidR="47D08644" w:rsidP="47D08644" w:rsidRDefault="47D08644" w14:paraId="76083F54" w14:textId="03F9C7F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D08644" w:rsidP="47D08644" w:rsidRDefault="47D08644" w14:paraId="5EF3313B" w14:textId="467EB9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D08644" w:rsidP="47D08644" w:rsidRDefault="47D08644" w14:paraId="16DE27DB" w14:textId="631072F8">
          <w:pPr>
            <w:pStyle w:val="Header"/>
            <w:bidi w:val="0"/>
            <w:ind w:right="-115"/>
            <w:jc w:val="right"/>
          </w:pPr>
        </w:p>
      </w:tc>
    </w:tr>
  </w:tbl>
  <w:p w:rsidR="47D08644" w:rsidP="47D08644" w:rsidRDefault="47D08644" w14:paraId="7294598C" w14:textId="4DED36B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D08644" w:rsidTr="47D08644" w14:paraId="2202D64C">
      <w:trPr>
        <w:trHeight w:val="300"/>
      </w:trPr>
      <w:tc>
        <w:tcPr>
          <w:tcW w:w="3120" w:type="dxa"/>
          <w:tcMar/>
        </w:tcPr>
        <w:p w:rsidR="47D08644" w:rsidP="47D08644" w:rsidRDefault="47D08644" w14:paraId="142D484C" w14:textId="54293F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D08644" w:rsidP="47D08644" w:rsidRDefault="47D08644" w14:paraId="5375CE9D" w14:textId="5B95D17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D08644" w:rsidP="47D08644" w:rsidRDefault="47D08644" w14:paraId="4045ED8B" w14:textId="41FFDB57">
          <w:pPr>
            <w:pStyle w:val="Header"/>
            <w:bidi w:val="0"/>
            <w:ind w:right="-115"/>
            <w:jc w:val="right"/>
          </w:pPr>
        </w:p>
      </w:tc>
    </w:tr>
  </w:tbl>
  <w:p w:rsidR="47D08644" w:rsidP="47D08644" w:rsidRDefault="47D08644" w14:paraId="56AA61B2" w14:textId="1F8EC16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nEI6scai+7Nae" int2:id="yMvaTclY">
      <int2:state int2:type="spell" int2:value="Rejected"/>
    </int2:textHash>
    <int2:bookmark int2:bookmarkName="_Int_6lhS8Wwz" int2:invalidationBookmarkName="" int2:hashCode="r7b4e9CJ8piK3l" int2:id="BQ5EKP7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168">
    <w:nsid w:val="5d48e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2750e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3eb67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7e57a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102de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193ed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52aa7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68918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5a3ac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b950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23d77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5b327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e186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6039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a72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d17c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6aab2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2b7cc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310d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7e6413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b32e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a34e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1531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7a642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690d8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2fefc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45ea1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7c5ea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2a80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13b1b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4cc84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62868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7e26e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64c54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a3f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e8d6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f0fb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4e21e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49edd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6a371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6a722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2369e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d9e5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d487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687c3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4a59b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d59c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a549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a8c2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1817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87f0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929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1db02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18250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8be8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2b824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e322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4b58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1578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26b6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49e72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7e5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a98f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3605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afd1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a7b8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fb13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f1f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cfd7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fbb9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ae4f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265b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c817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ca16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db43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1095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ee8c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d3a7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d4d5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ee97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4436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fad7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db7e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cd6c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21b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63bb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615a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668c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b4bd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c2d9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8299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d2ba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d4b0d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63564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92df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e2a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e8d0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9518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fd73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b9f4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e428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7527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59d2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6029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c0e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752c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0e52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dd21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38db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e5eeb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8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58">
    <w:nsid w:val="2d5cb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788e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fa3c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d2c4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0b4d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b7c8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52">
    <w:nsid w:val="51a1a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7c1f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a429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509f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8899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458d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42f3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21ef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a24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2f4d3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dbaa1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0826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3e4e3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06299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2553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8581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8f8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bd5c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1b16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e14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849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3474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af2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5ea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743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d41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e59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a36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965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7be7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0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9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6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83be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0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9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6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7d21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0">
    <w:nsid w:val="1a5f0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24c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bd00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d3fc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1a7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A4429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14E679DE"/>
    <w:multiLevelType w:val="multilevel"/>
    <w:tmpl w:val="2BA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E846DE"/>
    <w:multiLevelType w:val="hybridMultilevel"/>
    <w:tmpl w:val="4A5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030914"/>
    <w:multiLevelType w:val="hybridMultilevel"/>
    <w:tmpl w:val="023AE2B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20906CDF"/>
    <w:multiLevelType w:val="hybridMultilevel"/>
    <w:tmpl w:val="F97CC85E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424731"/>
    <w:multiLevelType w:val="hybridMultilevel"/>
    <w:tmpl w:val="E7F40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5908E0"/>
    <w:multiLevelType w:val="multilevel"/>
    <w:tmpl w:val="5CA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6C70B0A"/>
    <w:multiLevelType w:val="hybridMultilevel"/>
    <w:tmpl w:val="482AF578"/>
    <w:lvl w:ilvl="0" w:tplc="04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A863F0A"/>
    <w:multiLevelType w:val="hybridMultilevel"/>
    <w:tmpl w:val="5BA408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4CFC2E15"/>
    <w:multiLevelType w:val="hybridMultilevel"/>
    <w:tmpl w:val="2416B3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867CF8"/>
    <w:multiLevelType w:val="hybridMultilevel"/>
    <w:tmpl w:val="09B2592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81D176D"/>
    <w:multiLevelType w:val="hybridMultilevel"/>
    <w:tmpl w:val="767AC3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BF04703"/>
    <w:multiLevelType w:val="multilevel"/>
    <w:tmpl w:val="0BC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2788F"/>
    <w:multiLevelType w:val="hybridMultilevel"/>
    <w:tmpl w:val="D5CA46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748235305">
    <w:abstractNumId w:val="1"/>
  </w:num>
  <w:num w:numId="2" w16cid:durableId="148062270">
    <w:abstractNumId w:val="0"/>
  </w:num>
  <w:num w:numId="3" w16cid:durableId="84890336">
    <w:abstractNumId w:val="5"/>
  </w:num>
  <w:num w:numId="4" w16cid:durableId="396586219">
    <w:abstractNumId w:val="14"/>
  </w:num>
  <w:num w:numId="5" w16cid:durableId="145513318">
    <w:abstractNumId w:val="2"/>
  </w:num>
  <w:num w:numId="6" w16cid:durableId="38867065">
    <w:abstractNumId w:val="6"/>
  </w:num>
  <w:num w:numId="7" w16cid:durableId="310452342">
    <w:abstractNumId w:val="15"/>
  </w:num>
  <w:num w:numId="8" w16cid:durableId="1100251131">
    <w:abstractNumId w:val="3"/>
  </w:num>
  <w:num w:numId="9" w16cid:durableId="596137834">
    <w:abstractNumId w:val="10"/>
  </w:num>
  <w:num w:numId="10" w16cid:durableId="1478569731">
    <w:abstractNumId w:val="9"/>
  </w:num>
  <w:num w:numId="11" w16cid:durableId="1372421212">
    <w:abstractNumId w:val="4"/>
  </w:num>
  <w:num w:numId="12" w16cid:durableId="1983197335">
    <w:abstractNumId w:val="11"/>
  </w:num>
  <w:num w:numId="13" w16cid:durableId="1089473324">
    <w:abstractNumId w:val="12"/>
  </w:num>
  <w:num w:numId="14" w16cid:durableId="1922135921">
    <w:abstractNumId w:val="13"/>
  </w:num>
  <w:num w:numId="15" w16cid:durableId="1277982496">
    <w:abstractNumId w:val="7"/>
  </w:num>
  <w:num w:numId="16" w16cid:durableId="166021423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rcia, Paloma D">
    <w15:presenceInfo w15:providerId="AD" w15:userId="S::pdg25@ic.ac.uk::8e999c12-2fdc-4720-9d6c-f8bdfc8e233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05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9A"/>
    <w:rsid w:val="000467FC"/>
    <w:rsid w:val="000B23A2"/>
    <w:rsid w:val="0014144C"/>
    <w:rsid w:val="00174530"/>
    <w:rsid w:val="001D82B6"/>
    <w:rsid w:val="001F6819"/>
    <w:rsid w:val="00244BD4"/>
    <w:rsid w:val="0027217D"/>
    <w:rsid w:val="002ABA39"/>
    <w:rsid w:val="00361263"/>
    <w:rsid w:val="003AB6C3"/>
    <w:rsid w:val="003D7E50"/>
    <w:rsid w:val="00547629"/>
    <w:rsid w:val="0055756F"/>
    <w:rsid w:val="00624862"/>
    <w:rsid w:val="00647034"/>
    <w:rsid w:val="006B408E"/>
    <w:rsid w:val="006F3303"/>
    <w:rsid w:val="00792DC3"/>
    <w:rsid w:val="007B60DB"/>
    <w:rsid w:val="007D1F5F"/>
    <w:rsid w:val="008F17CA"/>
    <w:rsid w:val="009568D2"/>
    <w:rsid w:val="00956D4F"/>
    <w:rsid w:val="00985CED"/>
    <w:rsid w:val="009E1CA6"/>
    <w:rsid w:val="00A0473E"/>
    <w:rsid w:val="00A53D9A"/>
    <w:rsid w:val="00A74D80"/>
    <w:rsid w:val="00A86242"/>
    <w:rsid w:val="00B50913"/>
    <w:rsid w:val="00BD5CED"/>
    <w:rsid w:val="00C5DBD7"/>
    <w:rsid w:val="00CB7DD0"/>
    <w:rsid w:val="00DA04C5"/>
    <w:rsid w:val="00DD7F8B"/>
    <w:rsid w:val="00E3600F"/>
    <w:rsid w:val="00EF14E1"/>
    <w:rsid w:val="00F31F6E"/>
    <w:rsid w:val="00FC51A4"/>
    <w:rsid w:val="00FD5146"/>
    <w:rsid w:val="01043F83"/>
    <w:rsid w:val="010FE77B"/>
    <w:rsid w:val="01350DB8"/>
    <w:rsid w:val="013FA184"/>
    <w:rsid w:val="014D37A3"/>
    <w:rsid w:val="015A13B7"/>
    <w:rsid w:val="01747E71"/>
    <w:rsid w:val="01D30B21"/>
    <w:rsid w:val="01D6269C"/>
    <w:rsid w:val="0204D0BD"/>
    <w:rsid w:val="0223F72E"/>
    <w:rsid w:val="0252961D"/>
    <w:rsid w:val="025B658F"/>
    <w:rsid w:val="025D151B"/>
    <w:rsid w:val="026C6464"/>
    <w:rsid w:val="026CC5C6"/>
    <w:rsid w:val="02F44921"/>
    <w:rsid w:val="03014B35"/>
    <w:rsid w:val="030FB4D7"/>
    <w:rsid w:val="030FBF88"/>
    <w:rsid w:val="03207F0B"/>
    <w:rsid w:val="033E5B0D"/>
    <w:rsid w:val="0378430E"/>
    <w:rsid w:val="0391ACBE"/>
    <w:rsid w:val="03CA6D40"/>
    <w:rsid w:val="03D34528"/>
    <w:rsid w:val="03F7F282"/>
    <w:rsid w:val="040E1868"/>
    <w:rsid w:val="0451C249"/>
    <w:rsid w:val="04587CB9"/>
    <w:rsid w:val="049A9AEC"/>
    <w:rsid w:val="049C1EA9"/>
    <w:rsid w:val="05379F94"/>
    <w:rsid w:val="0582BE08"/>
    <w:rsid w:val="05A7D752"/>
    <w:rsid w:val="05EE6F0E"/>
    <w:rsid w:val="05FD9D37"/>
    <w:rsid w:val="0603DE7B"/>
    <w:rsid w:val="06784F6B"/>
    <w:rsid w:val="06833C02"/>
    <w:rsid w:val="069B2AA8"/>
    <w:rsid w:val="06CC263F"/>
    <w:rsid w:val="0712413A"/>
    <w:rsid w:val="072D3779"/>
    <w:rsid w:val="072DFBD2"/>
    <w:rsid w:val="07359DC7"/>
    <w:rsid w:val="073A8DF1"/>
    <w:rsid w:val="073E49F1"/>
    <w:rsid w:val="075B9410"/>
    <w:rsid w:val="075D8CB0"/>
    <w:rsid w:val="076E66B2"/>
    <w:rsid w:val="0770F5C5"/>
    <w:rsid w:val="07893C3F"/>
    <w:rsid w:val="0797BBEC"/>
    <w:rsid w:val="079CFF17"/>
    <w:rsid w:val="07ADF551"/>
    <w:rsid w:val="07C8ADDA"/>
    <w:rsid w:val="07C971A2"/>
    <w:rsid w:val="07DE3BAC"/>
    <w:rsid w:val="08197A7D"/>
    <w:rsid w:val="08438860"/>
    <w:rsid w:val="0872856E"/>
    <w:rsid w:val="08780229"/>
    <w:rsid w:val="089C6432"/>
    <w:rsid w:val="08DE378E"/>
    <w:rsid w:val="08FBA873"/>
    <w:rsid w:val="090D47A8"/>
    <w:rsid w:val="091B4687"/>
    <w:rsid w:val="091E95CA"/>
    <w:rsid w:val="09202594"/>
    <w:rsid w:val="092AE83A"/>
    <w:rsid w:val="0935F5E0"/>
    <w:rsid w:val="093B351C"/>
    <w:rsid w:val="0942C20D"/>
    <w:rsid w:val="09595540"/>
    <w:rsid w:val="096408E0"/>
    <w:rsid w:val="096A41CF"/>
    <w:rsid w:val="099D3018"/>
    <w:rsid w:val="09DB9DD6"/>
    <w:rsid w:val="0A235765"/>
    <w:rsid w:val="0A5FAA5C"/>
    <w:rsid w:val="0A9303DE"/>
    <w:rsid w:val="0AB2CCBB"/>
    <w:rsid w:val="0B02E096"/>
    <w:rsid w:val="0B1CA872"/>
    <w:rsid w:val="0B258FF5"/>
    <w:rsid w:val="0B868FB5"/>
    <w:rsid w:val="0BA905A8"/>
    <w:rsid w:val="0BB4CAB1"/>
    <w:rsid w:val="0C18306D"/>
    <w:rsid w:val="0C183873"/>
    <w:rsid w:val="0C33A358"/>
    <w:rsid w:val="0C4E6712"/>
    <w:rsid w:val="0C66EF73"/>
    <w:rsid w:val="0C7EF2AC"/>
    <w:rsid w:val="0C87C543"/>
    <w:rsid w:val="0CABFF3A"/>
    <w:rsid w:val="0CB057E1"/>
    <w:rsid w:val="0CC9875E"/>
    <w:rsid w:val="0D0598F6"/>
    <w:rsid w:val="0D0DFD46"/>
    <w:rsid w:val="0D24CF73"/>
    <w:rsid w:val="0D2F93A5"/>
    <w:rsid w:val="0D5529DF"/>
    <w:rsid w:val="0D584B96"/>
    <w:rsid w:val="0D5FBA12"/>
    <w:rsid w:val="0D7AE571"/>
    <w:rsid w:val="0D7AF384"/>
    <w:rsid w:val="0DAF2F18"/>
    <w:rsid w:val="0DDAC488"/>
    <w:rsid w:val="0DE56522"/>
    <w:rsid w:val="0DEA3147"/>
    <w:rsid w:val="0DEDB035"/>
    <w:rsid w:val="0DF59847"/>
    <w:rsid w:val="0E2E364F"/>
    <w:rsid w:val="0E8C8492"/>
    <w:rsid w:val="0EA13A11"/>
    <w:rsid w:val="0EBB9048"/>
    <w:rsid w:val="0EC28F0A"/>
    <w:rsid w:val="0ED85062"/>
    <w:rsid w:val="0EEFCCC4"/>
    <w:rsid w:val="0EF974AA"/>
    <w:rsid w:val="0F6D0BA5"/>
    <w:rsid w:val="0F6D339F"/>
    <w:rsid w:val="0F6F2AC1"/>
    <w:rsid w:val="0F8AC732"/>
    <w:rsid w:val="0FA0E34E"/>
    <w:rsid w:val="0FDE9494"/>
    <w:rsid w:val="105C8C97"/>
    <w:rsid w:val="10757FC4"/>
    <w:rsid w:val="10A8B70E"/>
    <w:rsid w:val="10DF35EF"/>
    <w:rsid w:val="10F4E085"/>
    <w:rsid w:val="111C5EA7"/>
    <w:rsid w:val="11304B52"/>
    <w:rsid w:val="11317336"/>
    <w:rsid w:val="1168D298"/>
    <w:rsid w:val="11A3B2B1"/>
    <w:rsid w:val="11A4D345"/>
    <w:rsid w:val="11C666F4"/>
    <w:rsid w:val="11C880FF"/>
    <w:rsid w:val="11EE6D6B"/>
    <w:rsid w:val="1288C0C9"/>
    <w:rsid w:val="1294DA92"/>
    <w:rsid w:val="12D28559"/>
    <w:rsid w:val="12E462C0"/>
    <w:rsid w:val="1323F484"/>
    <w:rsid w:val="1348A8BF"/>
    <w:rsid w:val="1358087E"/>
    <w:rsid w:val="136DAD6F"/>
    <w:rsid w:val="137256B0"/>
    <w:rsid w:val="1390DE52"/>
    <w:rsid w:val="1392A7F9"/>
    <w:rsid w:val="13A60E21"/>
    <w:rsid w:val="13C489C8"/>
    <w:rsid w:val="13CD2C06"/>
    <w:rsid w:val="13CFB0D9"/>
    <w:rsid w:val="13D2CD20"/>
    <w:rsid w:val="13DA5BAD"/>
    <w:rsid w:val="13E98F04"/>
    <w:rsid w:val="14362AC5"/>
    <w:rsid w:val="14455A51"/>
    <w:rsid w:val="144A4060"/>
    <w:rsid w:val="145CA420"/>
    <w:rsid w:val="1460C887"/>
    <w:rsid w:val="149C5531"/>
    <w:rsid w:val="14A0CFE4"/>
    <w:rsid w:val="14CE6E60"/>
    <w:rsid w:val="14E3AA62"/>
    <w:rsid w:val="14E7D9C6"/>
    <w:rsid w:val="14F994AB"/>
    <w:rsid w:val="14FF26AB"/>
    <w:rsid w:val="14FFF2AC"/>
    <w:rsid w:val="150A446C"/>
    <w:rsid w:val="151EB164"/>
    <w:rsid w:val="1526B195"/>
    <w:rsid w:val="155897C7"/>
    <w:rsid w:val="15730907"/>
    <w:rsid w:val="158A04FA"/>
    <w:rsid w:val="15AD0613"/>
    <w:rsid w:val="15D26DFC"/>
    <w:rsid w:val="15D463BE"/>
    <w:rsid w:val="1612A0FD"/>
    <w:rsid w:val="1668280E"/>
    <w:rsid w:val="16B4848F"/>
    <w:rsid w:val="16CC6C6D"/>
    <w:rsid w:val="170DA2B3"/>
    <w:rsid w:val="174B0EDB"/>
    <w:rsid w:val="174B3312"/>
    <w:rsid w:val="179392B7"/>
    <w:rsid w:val="17BC670D"/>
    <w:rsid w:val="17BE0774"/>
    <w:rsid w:val="17C4A29A"/>
    <w:rsid w:val="17C64050"/>
    <w:rsid w:val="17CFEC8F"/>
    <w:rsid w:val="17E75C16"/>
    <w:rsid w:val="18098ED2"/>
    <w:rsid w:val="18114568"/>
    <w:rsid w:val="184CC001"/>
    <w:rsid w:val="186EBE60"/>
    <w:rsid w:val="18946763"/>
    <w:rsid w:val="18C327FD"/>
    <w:rsid w:val="18D43F4A"/>
    <w:rsid w:val="18DA2185"/>
    <w:rsid w:val="1901A9C2"/>
    <w:rsid w:val="1905FAB0"/>
    <w:rsid w:val="190DD140"/>
    <w:rsid w:val="193585EE"/>
    <w:rsid w:val="1941AB91"/>
    <w:rsid w:val="1979B373"/>
    <w:rsid w:val="19A87E26"/>
    <w:rsid w:val="19AFB292"/>
    <w:rsid w:val="19B23F48"/>
    <w:rsid w:val="19D1ACC9"/>
    <w:rsid w:val="19D9EA07"/>
    <w:rsid w:val="1A378C00"/>
    <w:rsid w:val="1A7D1C97"/>
    <w:rsid w:val="1A80FB32"/>
    <w:rsid w:val="1AA708E8"/>
    <w:rsid w:val="1AAC36C8"/>
    <w:rsid w:val="1AB48645"/>
    <w:rsid w:val="1ABA7E78"/>
    <w:rsid w:val="1ACF2F3C"/>
    <w:rsid w:val="1B14777A"/>
    <w:rsid w:val="1B2263A3"/>
    <w:rsid w:val="1B237F87"/>
    <w:rsid w:val="1B47DD20"/>
    <w:rsid w:val="1B58D043"/>
    <w:rsid w:val="1B658EA8"/>
    <w:rsid w:val="1B6E958C"/>
    <w:rsid w:val="1B8BE6B0"/>
    <w:rsid w:val="1B973803"/>
    <w:rsid w:val="1B9A0CF8"/>
    <w:rsid w:val="1BAB5668"/>
    <w:rsid w:val="1BC8DD86"/>
    <w:rsid w:val="1BFD172D"/>
    <w:rsid w:val="1C0D009B"/>
    <w:rsid w:val="1C343A37"/>
    <w:rsid w:val="1C4B4DED"/>
    <w:rsid w:val="1CA5128C"/>
    <w:rsid w:val="1CC56706"/>
    <w:rsid w:val="1CC598BE"/>
    <w:rsid w:val="1CE5B05E"/>
    <w:rsid w:val="1CFD03CF"/>
    <w:rsid w:val="1D02DC79"/>
    <w:rsid w:val="1D0F72FB"/>
    <w:rsid w:val="1D2E9544"/>
    <w:rsid w:val="1D641B9C"/>
    <w:rsid w:val="1D7CD1D1"/>
    <w:rsid w:val="1D7D2548"/>
    <w:rsid w:val="1D973074"/>
    <w:rsid w:val="1DAF92BF"/>
    <w:rsid w:val="1E408CED"/>
    <w:rsid w:val="1E511980"/>
    <w:rsid w:val="1E7BE578"/>
    <w:rsid w:val="1E9CCFD6"/>
    <w:rsid w:val="1EA70670"/>
    <w:rsid w:val="1EC1467C"/>
    <w:rsid w:val="1EC814D0"/>
    <w:rsid w:val="1F089FD6"/>
    <w:rsid w:val="1F0D9653"/>
    <w:rsid w:val="1F308622"/>
    <w:rsid w:val="1F3E8634"/>
    <w:rsid w:val="1F4AC9FC"/>
    <w:rsid w:val="1F7765D5"/>
    <w:rsid w:val="1F8CEB98"/>
    <w:rsid w:val="1FAB593A"/>
    <w:rsid w:val="1FC2A06F"/>
    <w:rsid w:val="1FDC7CF9"/>
    <w:rsid w:val="1FF0A123"/>
    <w:rsid w:val="20037646"/>
    <w:rsid w:val="200638A3"/>
    <w:rsid w:val="20271A14"/>
    <w:rsid w:val="20D2BBF8"/>
    <w:rsid w:val="20DC7A3E"/>
    <w:rsid w:val="21520CF8"/>
    <w:rsid w:val="215582E0"/>
    <w:rsid w:val="21818DE9"/>
    <w:rsid w:val="21D093AA"/>
    <w:rsid w:val="22A6FFF7"/>
    <w:rsid w:val="22A77139"/>
    <w:rsid w:val="22BC8705"/>
    <w:rsid w:val="22CAFF14"/>
    <w:rsid w:val="23720C47"/>
    <w:rsid w:val="2386C930"/>
    <w:rsid w:val="23920FF5"/>
    <w:rsid w:val="23D43712"/>
    <w:rsid w:val="23D94C76"/>
    <w:rsid w:val="23E72315"/>
    <w:rsid w:val="24045BCD"/>
    <w:rsid w:val="241D172D"/>
    <w:rsid w:val="241F0FEA"/>
    <w:rsid w:val="242630B6"/>
    <w:rsid w:val="2427B9AE"/>
    <w:rsid w:val="244032E8"/>
    <w:rsid w:val="244A6485"/>
    <w:rsid w:val="2466CDF8"/>
    <w:rsid w:val="2481DC3F"/>
    <w:rsid w:val="24918B10"/>
    <w:rsid w:val="249F6125"/>
    <w:rsid w:val="252EC6CA"/>
    <w:rsid w:val="25362ADE"/>
    <w:rsid w:val="2552E031"/>
    <w:rsid w:val="255B033F"/>
    <w:rsid w:val="2586C62C"/>
    <w:rsid w:val="259545DC"/>
    <w:rsid w:val="2597CC5C"/>
    <w:rsid w:val="25A2CBD5"/>
    <w:rsid w:val="25C89FCD"/>
    <w:rsid w:val="25D45ECD"/>
    <w:rsid w:val="25E58B79"/>
    <w:rsid w:val="260D9CB1"/>
    <w:rsid w:val="261299CC"/>
    <w:rsid w:val="261E2A25"/>
    <w:rsid w:val="266D2B5F"/>
    <w:rsid w:val="26706E95"/>
    <w:rsid w:val="26E5AD82"/>
    <w:rsid w:val="26F7B581"/>
    <w:rsid w:val="272245C1"/>
    <w:rsid w:val="27684A80"/>
    <w:rsid w:val="276CF18D"/>
    <w:rsid w:val="2772FE85"/>
    <w:rsid w:val="277B8184"/>
    <w:rsid w:val="277CA8EE"/>
    <w:rsid w:val="278550D5"/>
    <w:rsid w:val="278C1ABB"/>
    <w:rsid w:val="27A583C2"/>
    <w:rsid w:val="27E832B4"/>
    <w:rsid w:val="283C1CC7"/>
    <w:rsid w:val="28714BBA"/>
    <w:rsid w:val="2896728F"/>
    <w:rsid w:val="28BF958F"/>
    <w:rsid w:val="28D65AFB"/>
    <w:rsid w:val="293DB4CE"/>
    <w:rsid w:val="2955AABB"/>
    <w:rsid w:val="296BE9CF"/>
    <w:rsid w:val="297C179E"/>
    <w:rsid w:val="2983732A"/>
    <w:rsid w:val="2A0E9EEF"/>
    <w:rsid w:val="2A3ADC5D"/>
    <w:rsid w:val="2A3BDC6F"/>
    <w:rsid w:val="2A902652"/>
    <w:rsid w:val="2A9D6847"/>
    <w:rsid w:val="2AA44FEF"/>
    <w:rsid w:val="2AAD4E6B"/>
    <w:rsid w:val="2AAE50E3"/>
    <w:rsid w:val="2ABABDAE"/>
    <w:rsid w:val="2AC54E29"/>
    <w:rsid w:val="2AE83689"/>
    <w:rsid w:val="2AFAECFB"/>
    <w:rsid w:val="2B18BF65"/>
    <w:rsid w:val="2B1B64E3"/>
    <w:rsid w:val="2B21520B"/>
    <w:rsid w:val="2B6543CE"/>
    <w:rsid w:val="2B8E5493"/>
    <w:rsid w:val="2BA266ED"/>
    <w:rsid w:val="2BAD3EF5"/>
    <w:rsid w:val="2BAFFE45"/>
    <w:rsid w:val="2C30F1FD"/>
    <w:rsid w:val="2C54C812"/>
    <w:rsid w:val="2C5F7F6D"/>
    <w:rsid w:val="2C8C5475"/>
    <w:rsid w:val="2CAD303A"/>
    <w:rsid w:val="2CB74309"/>
    <w:rsid w:val="2CCAF82D"/>
    <w:rsid w:val="2CD49439"/>
    <w:rsid w:val="2CFEE366"/>
    <w:rsid w:val="2D532529"/>
    <w:rsid w:val="2D8D6B43"/>
    <w:rsid w:val="2D9E6DB2"/>
    <w:rsid w:val="2DB7B46D"/>
    <w:rsid w:val="2DC134F3"/>
    <w:rsid w:val="2DCFD82F"/>
    <w:rsid w:val="2E170B98"/>
    <w:rsid w:val="2E22B950"/>
    <w:rsid w:val="2E2B8D43"/>
    <w:rsid w:val="2E32C559"/>
    <w:rsid w:val="2E45C217"/>
    <w:rsid w:val="2E470395"/>
    <w:rsid w:val="2E8AF89A"/>
    <w:rsid w:val="2EA2751F"/>
    <w:rsid w:val="2EB007A7"/>
    <w:rsid w:val="2EB5BA13"/>
    <w:rsid w:val="2ECB6D30"/>
    <w:rsid w:val="2EE023C2"/>
    <w:rsid w:val="2F437BB8"/>
    <w:rsid w:val="2F7C08AF"/>
    <w:rsid w:val="2FB15B7B"/>
    <w:rsid w:val="2FC52486"/>
    <w:rsid w:val="2FD6FDDA"/>
    <w:rsid w:val="2FE04B7C"/>
    <w:rsid w:val="2FE58610"/>
    <w:rsid w:val="2FEE491C"/>
    <w:rsid w:val="301E7077"/>
    <w:rsid w:val="304CBB4C"/>
    <w:rsid w:val="30620AFC"/>
    <w:rsid w:val="30A5C2CE"/>
    <w:rsid w:val="30E42709"/>
    <w:rsid w:val="30E62974"/>
    <w:rsid w:val="31394950"/>
    <w:rsid w:val="31472C91"/>
    <w:rsid w:val="315751D2"/>
    <w:rsid w:val="317A85F3"/>
    <w:rsid w:val="317AD2A8"/>
    <w:rsid w:val="31A55477"/>
    <w:rsid w:val="31D8DA57"/>
    <w:rsid w:val="31EAAEE0"/>
    <w:rsid w:val="322D181D"/>
    <w:rsid w:val="3257C56B"/>
    <w:rsid w:val="325F1A5E"/>
    <w:rsid w:val="327D9B56"/>
    <w:rsid w:val="328A09CD"/>
    <w:rsid w:val="3296F8D3"/>
    <w:rsid w:val="32AFCAE9"/>
    <w:rsid w:val="32C04FB3"/>
    <w:rsid w:val="32D81FA5"/>
    <w:rsid w:val="32DADB23"/>
    <w:rsid w:val="32DB771D"/>
    <w:rsid w:val="33269225"/>
    <w:rsid w:val="335D2A93"/>
    <w:rsid w:val="339D0411"/>
    <w:rsid w:val="33B514BE"/>
    <w:rsid w:val="33B71043"/>
    <w:rsid w:val="33CA03AA"/>
    <w:rsid w:val="33D0FFA5"/>
    <w:rsid w:val="33FC2AD4"/>
    <w:rsid w:val="3423CF78"/>
    <w:rsid w:val="34383568"/>
    <w:rsid w:val="34400726"/>
    <w:rsid w:val="34552B22"/>
    <w:rsid w:val="347CBEAE"/>
    <w:rsid w:val="349A8E79"/>
    <w:rsid w:val="349BB1BD"/>
    <w:rsid w:val="34B62B30"/>
    <w:rsid w:val="3508543F"/>
    <w:rsid w:val="3512684C"/>
    <w:rsid w:val="35812B28"/>
    <w:rsid w:val="35CACBEA"/>
    <w:rsid w:val="35D618CA"/>
    <w:rsid w:val="35FEABB8"/>
    <w:rsid w:val="36002B2B"/>
    <w:rsid w:val="36A5D724"/>
    <w:rsid w:val="36B724D4"/>
    <w:rsid w:val="36C61237"/>
    <w:rsid w:val="36FBCF31"/>
    <w:rsid w:val="37B1A1ED"/>
    <w:rsid w:val="37FD93EB"/>
    <w:rsid w:val="381C75B1"/>
    <w:rsid w:val="382A00D1"/>
    <w:rsid w:val="382AB4F1"/>
    <w:rsid w:val="38385870"/>
    <w:rsid w:val="3846579D"/>
    <w:rsid w:val="38498F64"/>
    <w:rsid w:val="3858103F"/>
    <w:rsid w:val="385CF542"/>
    <w:rsid w:val="38916AD5"/>
    <w:rsid w:val="389567FD"/>
    <w:rsid w:val="38BCA3D2"/>
    <w:rsid w:val="38BF8F63"/>
    <w:rsid w:val="38C65D40"/>
    <w:rsid w:val="38DA07AC"/>
    <w:rsid w:val="390F3527"/>
    <w:rsid w:val="391A3990"/>
    <w:rsid w:val="391BB5C2"/>
    <w:rsid w:val="39732D48"/>
    <w:rsid w:val="39B77E1D"/>
    <w:rsid w:val="39E0914B"/>
    <w:rsid w:val="39F80DFE"/>
    <w:rsid w:val="3A259ADA"/>
    <w:rsid w:val="3A541304"/>
    <w:rsid w:val="3A643288"/>
    <w:rsid w:val="3A7ACE42"/>
    <w:rsid w:val="3A8A12DA"/>
    <w:rsid w:val="3AE7DAD0"/>
    <w:rsid w:val="3B44DD70"/>
    <w:rsid w:val="3B55FBB3"/>
    <w:rsid w:val="3BBB541D"/>
    <w:rsid w:val="3BCAAC89"/>
    <w:rsid w:val="3BD467BF"/>
    <w:rsid w:val="3BF0581E"/>
    <w:rsid w:val="3C0EA76D"/>
    <w:rsid w:val="3C130624"/>
    <w:rsid w:val="3C332E15"/>
    <w:rsid w:val="3C3A77ED"/>
    <w:rsid w:val="3C6277E5"/>
    <w:rsid w:val="3C65AB24"/>
    <w:rsid w:val="3C7DF022"/>
    <w:rsid w:val="3C90242E"/>
    <w:rsid w:val="3C9686A0"/>
    <w:rsid w:val="3CA1BA66"/>
    <w:rsid w:val="3CBC3A4F"/>
    <w:rsid w:val="3CC00650"/>
    <w:rsid w:val="3CC3BF2A"/>
    <w:rsid w:val="3CFD2D94"/>
    <w:rsid w:val="3D37D913"/>
    <w:rsid w:val="3D485DD2"/>
    <w:rsid w:val="3D7B0381"/>
    <w:rsid w:val="3D80A987"/>
    <w:rsid w:val="3DCB0B60"/>
    <w:rsid w:val="3DE17902"/>
    <w:rsid w:val="3DEDBAC4"/>
    <w:rsid w:val="3DF38D95"/>
    <w:rsid w:val="3E032F9E"/>
    <w:rsid w:val="3E1BC19A"/>
    <w:rsid w:val="3E290E3E"/>
    <w:rsid w:val="3E483731"/>
    <w:rsid w:val="3E7EA87A"/>
    <w:rsid w:val="3E80FFBD"/>
    <w:rsid w:val="3ED1DFA7"/>
    <w:rsid w:val="3ED71165"/>
    <w:rsid w:val="3EEAA169"/>
    <w:rsid w:val="3F5A059B"/>
    <w:rsid w:val="3FA16CE5"/>
    <w:rsid w:val="3FC5239A"/>
    <w:rsid w:val="3FC9AEA1"/>
    <w:rsid w:val="400419B5"/>
    <w:rsid w:val="4024ADE5"/>
    <w:rsid w:val="406990DF"/>
    <w:rsid w:val="40871A74"/>
    <w:rsid w:val="409F6F57"/>
    <w:rsid w:val="409F74FD"/>
    <w:rsid w:val="40B09DEB"/>
    <w:rsid w:val="40C4EA6E"/>
    <w:rsid w:val="40D8AFCF"/>
    <w:rsid w:val="40F2C908"/>
    <w:rsid w:val="41125D23"/>
    <w:rsid w:val="417B3187"/>
    <w:rsid w:val="417B5051"/>
    <w:rsid w:val="418238A6"/>
    <w:rsid w:val="41DCEAAB"/>
    <w:rsid w:val="420C721F"/>
    <w:rsid w:val="425BC2E0"/>
    <w:rsid w:val="425F85F5"/>
    <w:rsid w:val="427171D2"/>
    <w:rsid w:val="4283858E"/>
    <w:rsid w:val="42A4E066"/>
    <w:rsid w:val="42CFD65B"/>
    <w:rsid w:val="42DEB57B"/>
    <w:rsid w:val="42F7C551"/>
    <w:rsid w:val="43000950"/>
    <w:rsid w:val="430CDCC9"/>
    <w:rsid w:val="431B332C"/>
    <w:rsid w:val="43215C9B"/>
    <w:rsid w:val="4336147D"/>
    <w:rsid w:val="435145C0"/>
    <w:rsid w:val="4367C909"/>
    <w:rsid w:val="43828DAD"/>
    <w:rsid w:val="43A1682A"/>
    <w:rsid w:val="43D2F7CF"/>
    <w:rsid w:val="43E8D347"/>
    <w:rsid w:val="43F06A69"/>
    <w:rsid w:val="43FCB2C1"/>
    <w:rsid w:val="4400DD19"/>
    <w:rsid w:val="44196C76"/>
    <w:rsid w:val="44200F94"/>
    <w:rsid w:val="4438500D"/>
    <w:rsid w:val="4450203A"/>
    <w:rsid w:val="447CC73A"/>
    <w:rsid w:val="44955EEB"/>
    <w:rsid w:val="4498127E"/>
    <w:rsid w:val="44AC13AB"/>
    <w:rsid w:val="44B4F9C8"/>
    <w:rsid w:val="4517ED94"/>
    <w:rsid w:val="451CA343"/>
    <w:rsid w:val="451D11AF"/>
    <w:rsid w:val="453FEAB1"/>
    <w:rsid w:val="455DCB9B"/>
    <w:rsid w:val="45942A35"/>
    <w:rsid w:val="45ED6D11"/>
    <w:rsid w:val="45EE427D"/>
    <w:rsid w:val="461450E7"/>
    <w:rsid w:val="4661F9EE"/>
    <w:rsid w:val="467C2B69"/>
    <w:rsid w:val="46899640"/>
    <w:rsid w:val="46928C86"/>
    <w:rsid w:val="46D3DB70"/>
    <w:rsid w:val="46DB20A6"/>
    <w:rsid w:val="46DFA777"/>
    <w:rsid w:val="46E40E94"/>
    <w:rsid w:val="471BA278"/>
    <w:rsid w:val="4749B0AA"/>
    <w:rsid w:val="474DA045"/>
    <w:rsid w:val="479E551C"/>
    <w:rsid w:val="47D08644"/>
    <w:rsid w:val="48148A05"/>
    <w:rsid w:val="482F9693"/>
    <w:rsid w:val="4836D5F6"/>
    <w:rsid w:val="4845B319"/>
    <w:rsid w:val="485464BC"/>
    <w:rsid w:val="48733A37"/>
    <w:rsid w:val="48B1F9D8"/>
    <w:rsid w:val="48C88E54"/>
    <w:rsid w:val="490D8BA1"/>
    <w:rsid w:val="491B2715"/>
    <w:rsid w:val="494E226B"/>
    <w:rsid w:val="4980EA43"/>
    <w:rsid w:val="499633D1"/>
    <w:rsid w:val="4997A152"/>
    <w:rsid w:val="49B99453"/>
    <w:rsid w:val="49D83F18"/>
    <w:rsid w:val="4A240589"/>
    <w:rsid w:val="4A2FD523"/>
    <w:rsid w:val="4A38A7CD"/>
    <w:rsid w:val="4A3B2B0E"/>
    <w:rsid w:val="4A65CCFA"/>
    <w:rsid w:val="4AC521E4"/>
    <w:rsid w:val="4ACEC9E2"/>
    <w:rsid w:val="4AE5BA01"/>
    <w:rsid w:val="4AECB001"/>
    <w:rsid w:val="4AF7BE69"/>
    <w:rsid w:val="4B46262A"/>
    <w:rsid w:val="4B482671"/>
    <w:rsid w:val="4B4FF615"/>
    <w:rsid w:val="4B8075E6"/>
    <w:rsid w:val="4B88BCF2"/>
    <w:rsid w:val="4B89D00C"/>
    <w:rsid w:val="4B98D0BE"/>
    <w:rsid w:val="4BA9FF9F"/>
    <w:rsid w:val="4BAF9D93"/>
    <w:rsid w:val="4BEA903C"/>
    <w:rsid w:val="4BF6D319"/>
    <w:rsid w:val="4C2AF8DC"/>
    <w:rsid w:val="4C318E16"/>
    <w:rsid w:val="4C510568"/>
    <w:rsid w:val="4C749927"/>
    <w:rsid w:val="4C770F7B"/>
    <w:rsid w:val="4CA39844"/>
    <w:rsid w:val="4CB24E3A"/>
    <w:rsid w:val="4CB3CE79"/>
    <w:rsid w:val="4CDF3F7D"/>
    <w:rsid w:val="4CDF7312"/>
    <w:rsid w:val="4CE7AFA1"/>
    <w:rsid w:val="4D448CD5"/>
    <w:rsid w:val="4D63E03F"/>
    <w:rsid w:val="4D6C2AF1"/>
    <w:rsid w:val="4D70469F"/>
    <w:rsid w:val="4D9C54DD"/>
    <w:rsid w:val="4D9CAAB6"/>
    <w:rsid w:val="4D9DB731"/>
    <w:rsid w:val="4DC7B2C1"/>
    <w:rsid w:val="4DE59DB6"/>
    <w:rsid w:val="4E071B09"/>
    <w:rsid w:val="4E8BA648"/>
    <w:rsid w:val="4E8F6B07"/>
    <w:rsid w:val="4EC7F7F7"/>
    <w:rsid w:val="4ECB412E"/>
    <w:rsid w:val="4EFAE82E"/>
    <w:rsid w:val="4F0768E0"/>
    <w:rsid w:val="4F6F5F55"/>
    <w:rsid w:val="4F8136D5"/>
    <w:rsid w:val="4FBD675F"/>
    <w:rsid w:val="4FD5F3E6"/>
    <w:rsid w:val="50014BDE"/>
    <w:rsid w:val="50174E51"/>
    <w:rsid w:val="5052FE61"/>
    <w:rsid w:val="510B24E7"/>
    <w:rsid w:val="5128A45A"/>
    <w:rsid w:val="513929BA"/>
    <w:rsid w:val="515CF265"/>
    <w:rsid w:val="51794E88"/>
    <w:rsid w:val="518571CE"/>
    <w:rsid w:val="51996439"/>
    <w:rsid w:val="51A929A4"/>
    <w:rsid w:val="51D6CDD9"/>
    <w:rsid w:val="51F46A77"/>
    <w:rsid w:val="5227545F"/>
    <w:rsid w:val="526DC730"/>
    <w:rsid w:val="527EA7CE"/>
    <w:rsid w:val="529A6F3D"/>
    <w:rsid w:val="52D07D8C"/>
    <w:rsid w:val="530011F0"/>
    <w:rsid w:val="53139794"/>
    <w:rsid w:val="5338A0EC"/>
    <w:rsid w:val="533B6E49"/>
    <w:rsid w:val="5375E04A"/>
    <w:rsid w:val="537EA79D"/>
    <w:rsid w:val="53A3D397"/>
    <w:rsid w:val="53BD6713"/>
    <w:rsid w:val="53C27602"/>
    <w:rsid w:val="53D621EB"/>
    <w:rsid w:val="541C624E"/>
    <w:rsid w:val="5425C375"/>
    <w:rsid w:val="54354D69"/>
    <w:rsid w:val="5436088A"/>
    <w:rsid w:val="54361CCE"/>
    <w:rsid w:val="5445A694"/>
    <w:rsid w:val="54571593"/>
    <w:rsid w:val="545D6B2E"/>
    <w:rsid w:val="54F9049C"/>
    <w:rsid w:val="550E3915"/>
    <w:rsid w:val="550ED7D4"/>
    <w:rsid w:val="553CB961"/>
    <w:rsid w:val="55A2AD3F"/>
    <w:rsid w:val="55A7832F"/>
    <w:rsid w:val="55A7F13E"/>
    <w:rsid w:val="56170BB1"/>
    <w:rsid w:val="5639A960"/>
    <w:rsid w:val="563C5160"/>
    <w:rsid w:val="5654FB0F"/>
    <w:rsid w:val="56602218"/>
    <w:rsid w:val="566354BC"/>
    <w:rsid w:val="566E13A5"/>
    <w:rsid w:val="566E8080"/>
    <w:rsid w:val="566E8B97"/>
    <w:rsid w:val="567CEA89"/>
    <w:rsid w:val="56E9AE62"/>
    <w:rsid w:val="56FE1612"/>
    <w:rsid w:val="57279FA3"/>
    <w:rsid w:val="57539D99"/>
    <w:rsid w:val="578833E1"/>
    <w:rsid w:val="578F68EB"/>
    <w:rsid w:val="57B6438F"/>
    <w:rsid w:val="57CDFF9E"/>
    <w:rsid w:val="57D631C8"/>
    <w:rsid w:val="57DBE4BA"/>
    <w:rsid w:val="58354A87"/>
    <w:rsid w:val="5898C3C2"/>
    <w:rsid w:val="58B1B227"/>
    <w:rsid w:val="58B5C67A"/>
    <w:rsid w:val="58F9C059"/>
    <w:rsid w:val="591C01DD"/>
    <w:rsid w:val="5946D7C6"/>
    <w:rsid w:val="595EAB44"/>
    <w:rsid w:val="5969136D"/>
    <w:rsid w:val="597FA843"/>
    <w:rsid w:val="598249DC"/>
    <w:rsid w:val="598A566D"/>
    <w:rsid w:val="599926BF"/>
    <w:rsid w:val="59A23481"/>
    <w:rsid w:val="59FB3062"/>
    <w:rsid w:val="5A13E018"/>
    <w:rsid w:val="5A29A781"/>
    <w:rsid w:val="5A2A90CE"/>
    <w:rsid w:val="5A639C49"/>
    <w:rsid w:val="5A8BF3F6"/>
    <w:rsid w:val="5A8E37E0"/>
    <w:rsid w:val="5ABB6035"/>
    <w:rsid w:val="5AF2A335"/>
    <w:rsid w:val="5B32A50D"/>
    <w:rsid w:val="5BE331EA"/>
    <w:rsid w:val="5C3ADF7E"/>
    <w:rsid w:val="5C5BE7A8"/>
    <w:rsid w:val="5CA391B7"/>
    <w:rsid w:val="5CBFF537"/>
    <w:rsid w:val="5CC72716"/>
    <w:rsid w:val="5CEE7D47"/>
    <w:rsid w:val="5D3A4ABB"/>
    <w:rsid w:val="5D54C2A2"/>
    <w:rsid w:val="5D75D08E"/>
    <w:rsid w:val="5D77D0A7"/>
    <w:rsid w:val="5D9AF035"/>
    <w:rsid w:val="5DC5F0F6"/>
    <w:rsid w:val="5DDA5313"/>
    <w:rsid w:val="5E11209E"/>
    <w:rsid w:val="5E335BF3"/>
    <w:rsid w:val="5E38302D"/>
    <w:rsid w:val="5E90ED8D"/>
    <w:rsid w:val="5EE15AE6"/>
    <w:rsid w:val="5F102D97"/>
    <w:rsid w:val="5F2657EC"/>
    <w:rsid w:val="5F35709E"/>
    <w:rsid w:val="5F3D2EBE"/>
    <w:rsid w:val="5F9F2D93"/>
    <w:rsid w:val="600DEDF6"/>
    <w:rsid w:val="6029C7C1"/>
    <w:rsid w:val="60809E2F"/>
    <w:rsid w:val="608629A1"/>
    <w:rsid w:val="6098EE37"/>
    <w:rsid w:val="60E8A75C"/>
    <w:rsid w:val="6115FA8F"/>
    <w:rsid w:val="612B5FB8"/>
    <w:rsid w:val="6148819B"/>
    <w:rsid w:val="61498907"/>
    <w:rsid w:val="619E9A4B"/>
    <w:rsid w:val="61E4D4A0"/>
    <w:rsid w:val="61FB0F1F"/>
    <w:rsid w:val="621371D8"/>
    <w:rsid w:val="625559E6"/>
    <w:rsid w:val="62C1122F"/>
    <w:rsid w:val="62E6826F"/>
    <w:rsid w:val="6362E71B"/>
    <w:rsid w:val="6364A244"/>
    <w:rsid w:val="6378E5B0"/>
    <w:rsid w:val="637C7E3C"/>
    <w:rsid w:val="63923BEB"/>
    <w:rsid w:val="63CE3BFF"/>
    <w:rsid w:val="63D2EEEB"/>
    <w:rsid w:val="63EF831D"/>
    <w:rsid w:val="640FB9AF"/>
    <w:rsid w:val="641F1B95"/>
    <w:rsid w:val="64517DF2"/>
    <w:rsid w:val="64526F19"/>
    <w:rsid w:val="64532037"/>
    <w:rsid w:val="64623CB0"/>
    <w:rsid w:val="64720544"/>
    <w:rsid w:val="647C1293"/>
    <w:rsid w:val="648EE5DD"/>
    <w:rsid w:val="649AD7E4"/>
    <w:rsid w:val="64BEDA1E"/>
    <w:rsid w:val="651A389F"/>
    <w:rsid w:val="65306A0E"/>
    <w:rsid w:val="65486DF7"/>
    <w:rsid w:val="655275FA"/>
    <w:rsid w:val="65582A27"/>
    <w:rsid w:val="656A0CC5"/>
    <w:rsid w:val="65706608"/>
    <w:rsid w:val="659F272F"/>
    <w:rsid w:val="65A431CE"/>
    <w:rsid w:val="65CF3185"/>
    <w:rsid w:val="6623BDC8"/>
    <w:rsid w:val="6625C2FC"/>
    <w:rsid w:val="6637AAEE"/>
    <w:rsid w:val="664A9F79"/>
    <w:rsid w:val="668912A9"/>
    <w:rsid w:val="66BA1731"/>
    <w:rsid w:val="670C8977"/>
    <w:rsid w:val="674804E1"/>
    <w:rsid w:val="67625319"/>
    <w:rsid w:val="6766FE72"/>
    <w:rsid w:val="677CFED9"/>
    <w:rsid w:val="67CEA2C5"/>
    <w:rsid w:val="67DA710E"/>
    <w:rsid w:val="682F9CB3"/>
    <w:rsid w:val="6850417E"/>
    <w:rsid w:val="6874CAD3"/>
    <w:rsid w:val="688DE4C3"/>
    <w:rsid w:val="68B9CDC2"/>
    <w:rsid w:val="68BDF235"/>
    <w:rsid w:val="68C85530"/>
    <w:rsid w:val="68D43B51"/>
    <w:rsid w:val="68FE7141"/>
    <w:rsid w:val="6953BE9A"/>
    <w:rsid w:val="6962EB22"/>
    <w:rsid w:val="699F045D"/>
    <w:rsid w:val="6A0D266F"/>
    <w:rsid w:val="6A3535E3"/>
    <w:rsid w:val="6A35C841"/>
    <w:rsid w:val="6A4E6253"/>
    <w:rsid w:val="6A76E3BD"/>
    <w:rsid w:val="6AB940F6"/>
    <w:rsid w:val="6ABE0C30"/>
    <w:rsid w:val="6B34CCFA"/>
    <w:rsid w:val="6B51DDF2"/>
    <w:rsid w:val="6B5ADBF9"/>
    <w:rsid w:val="6B7559CB"/>
    <w:rsid w:val="6B7D1773"/>
    <w:rsid w:val="6C02A1D1"/>
    <w:rsid w:val="6C10670D"/>
    <w:rsid w:val="6C1FA0BC"/>
    <w:rsid w:val="6C21CEE2"/>
    <w:rsid w:val="6C4F9826"/>
    <w:rsid w:val="6C5FBEDB"/>
    <w:rsid w:val="6C67B1C2"/>
    <w:rsid w:val="6C9F4948"/>
    <w:rsid w:val="6CB6C7B3"/>
    <w:rsid w:val="6CCA28AC"/>
    <w:rsid w:val="6CFA1DE4"/>
    <w:rsid w:val="6CFF74DE"/>
    <w:rsid w:val="6D030FF1"/>
    <w:rsid w:val="6D07A46B"/>
    <w:rsid w:val="6D109946"/>
    <w:rsid w:val="6D36C7E4"/>
    <w:rsid w:val="6D60C2A3"/>
    <w:rsid w:val="6DA126E6"/>
    <w:rsid w:val="6DAE6BB5"/>
    <w:rsid w:val="6DBAD20E"/>
    <w:rsid w:val="6DCD33EA"/>
    <w:rsid w:val="6DF2A384"/>
    <w:rsid w:val="6DF5E718"/>
    <w:rsid w:val="6E414864"/>
    <w:rsid w:val="6E442FDF"/>
    <w:rsid w:val="6E5A4ACC"/>
    <w:rsid w:val="6E8CD063"/>
    <w:rsid w:val="6E9046AA"/>
    <w:rsid w:val="6E9C335B"/>
    <w:rsid w:val="6EA7AA9A"/>
    <w:rsid w:val="6EC99F5B"/>
    <w:rsid w:val="6F180282"/>
    <w:rsid w:val="6F28B47E"/>
    <w:rsid w:val="6F347A94"/>
    <w:rsid w:val="6F357738"/>
    <w:rsid w:val="6F4C807C"/>
    <w:rsid w:val="6FBF1D48"/>
    <w:rsid w:val="700E532F"/>
    <w:rsid w:val="70173E60"/>
    <w:rsid w:val="702EEAB6"/>
    <w:rsid w:val="703314DE"/>
    <w:rsid w:val="707382FE"/>
    <w:rsid w:val="7090D3FD"/>
    <w:rsid w:val="70B7CB5C"/>
    <w:rsid w:val="70FC674D"/>
    <w:rsid w:val="7135901A"/>
    <w:rsid w:val="71388485"/>
    <w:rsid w:val="713B5C8F"/>
    <w:rsid w:val="71479015"/>
    <w:rsid w:val="71F30173"/>
    <w:rsid w:val="72120831"/>
    <w:rsid w:val="7244F306"/>
    <w:rsid w:val="72668986"/>
    <w:rsid w:val="726AC4EB"/>
    <w:rsid w:val="72946141"/>
    <w:rsid w:val="72AFBBEF"/>
    <w:rsid w:val="72C4AC55"/>
    <w:rsid w:val="72E7791E"/>
    <w:rsid w:val="72EE40FF"/>
    <w:rsid w:val="73079788"/>
    <w:rsid w:val="73B4308B"/>
    <w:rsid w:val="73D6568F"/>
    <w:rsid w:val="740B9E53"/>
    <w:rsid w:val="7430DBDE"/>
    <w:rsid w:val="744AC58E"/>
    <w:rsid w:val="744FBA73"/>
    <w:rsid w:val="7461AA93"/>
    <w:rsid w:val="7475C527"/>
    <w:rsid w:val="7475EE30"/>
    <w:rsid w:val="748C5EDA"/>
    <w:rsid w:val="74B2AC98"/>
    <w:rsid w:val="74BDD47F"/>
    <w:rsid w:val="74F56FF0"/>
    <w:rsid w:val="752779F6"/>
    <w:rsid w:val="753F6F9B"/>
    <w:rsid w:val="7548F7B3"/>
    <w:rsid w:val="7549C807"/>
    <w:rsid w:val="75A82109"/>
    <w:rsid w:val="75CE7517"/>
    <w:rsid w:val="75D931D7"/>
    <w:rsid w:val="75DEFBE9"/>
    <w:rsid w:val="75F2577D"/>
    <w:rsid w:val="760F36CC"/>
    <w:rsid w:val="761A0B01"/>
    <w:rsid w:val="76357B12"/>
    <w:rsid w:val="7670829C"/>
    <w:rsid w:val="767C30C3"/>
    <w:rsid w:val="76A504FB"/>
    <w:rsid w:val="76F5D0C5"/>
    <w:rsid w:val="770005AD"/>
    <w:rsid w:val="77037103"/>
    <w:rsid w:val="772CAA23"/>
    <w:rsid w:val="773EE479"/>
    <w:rsid w:val="774DEA91"/>
    <w:rsid w:val="77AA511E"/>
    <w:rsid w:val="77FC66FE"/>
    <w:rsid w:val="783A2E2E"/>
    <w:rsid w:val="78FBEDF3"/>
    <w:rsid w:val="79041515"/>
    <w:rsid w:val="792C6530"/>
    <w:rsid w:val="794FD1C7"/>
    <w:rsid w:val="7953D540"/>
    <w:rsid w:val="7954B0AA"/>
    <w:rsid w:val="797103E5"/>
    <w:rsid w:val="79721279"/>
    <w:rsid w:val="79756691"/>
    <w:rsid w:val="798F895B"/>
    <w:rsid w:val="79B5A150"/>
    <w:rsid w:val="79C6866E"/>
    <w:rsid w:val="79F4C005"/>
    <w:rsid w:val="7A3A2154"/>
    <w:rsid w:val="7A5E4FBA"/>
    <w:rsid w:val="7A84F85F"/>
    <w:rsid w:val="7AA70AD4"/>
    <w:rsid w:val="7AAD8E49"/>
    <w:rsid w:val="7AE3465E"/>
    <w:rsid w:val="7AE5B33A"/>
    <w:rsid w:val="7AEEA608"/>
    <w:rsid w:val="7B164812"/>
    <w:rsid w:val="7B345722"/>
    <w:rsid w:val="7B4A5EDB"/>
    <w:rsid w:val="7B60C943"/>
    <w:rsid w:val="7B953E22"/>
    <w:rsid w:val="7B97E2E3"/>
    <w:rsid w:val="7B9BE58D"/>
    <w:rsid w:val="7BA3CDC0"/>
    <w:rsid w:val="7BC2DB23"/>
    <w:rsid w:val="7C5F438E"/>
    <w:rsid w:val="7C6B32E7"/>
    <w:rsid w:val="7C97870D"/>
    <w:rsid w:val="7CA7BE9F"/>
    <w:rsid w:val="7D142136"/>
    <w:rsid w:val="7D7FCA6A"/>
    <w:rsid w:val="7D86FE13"/>
    <w:rsid w:val="7D9C5024"/>
    <w:rsid w:val="7DC36866"/>
    <w:rsid w:val="7E1AC645"/>
    <w:rsid w:val="7E275744"/>
    <w:rsid w:val="7E2CFE82"/>
    <w:rsid w:val="7E383BD6"/>
    <w:rsid w:val="7EB31787"/>
    <w:rsid w:val="7ED61DE8"/>
    <w:rsid w:val="7F32DF5E"/>
    <w:rsid w:val="7FAAE7AC"/>
    <w:rsid w:val="7FE0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2F00F"/>
  <w15:chartTrackingRefBased/>
  <w15:docId w15:val="{E708B9A6-6739-A64E-B74C-C4DD5D18EE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7DD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color="56152F" w:themeColor="accent4" w:sz="12" w:space="12"/>
      </w:pBdr>
      <w:spacing w:before="460" w:after="480"/>
      <w:outlineLvl w:val="0"/>
    </w:pPr>
    <w:rPr>
      <w:rFonts w:asciiTheme="majorHAnsi" w:hAnsiTheme="majorHAnsi" w:eastAsiaTheme="majorEastAsia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color w:val="7F7F7F" w:themeColor="text1" w:themeTint="8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09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B50913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rsid w:val="00985CED"/>
  </w:style>
  <w:style w:type="character" w:styleId="hljs-string" w:customStyle="1">
    <w:name w:val="hljs-string"/>
    <w:basedOn w:val="DefaultParagraphFont"/>
    <w:rsid w:val="00985CED"/>
  </w:style>
  <w:style w:type="character" w:styleId="hljs-keyword" w:customStyle="1">
    <w:name w:val="hljs-keyword"/>
    <w:basedOn w:val="DefaultParagraphFont"/>
    <w:rsid w:val="00985CED"/>
  </w:style>
  <w:style w:type="character" w:styleId="hljs-variable" w:customStyle="1">
    <w:name w:val="hljs-variable"/>
    <w:basedOn w:val="DefaultParagraphFont"/>
    <w:rsid w:val="00985CED"/>
  </w:style>
  <w:style w:type="character" w:styleId="CommentReference">
    <w:name w:val="Comment Reference"/>
    <w:basedOn w:val="DefaultParagraphFont"/>
    <w:uiPriority w:val="99"/>
    <w:semiHidden/>
    <w:unhideWhenUsed/>
    <w:rsid w:val="00174530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1745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74530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1745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7453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956D4F"/>
    <w:pPr>
      <w:ind w:left="720"/>
      <w:contextualSpacing/>
    </w:pPr>
  </w:style>
  <w:style w:type="character" w:styleId="hljs-meta" w:customStyle="1">
    <w:name w:val="hljs-meta"/>
    <w:basedOn w:val="DefaultParagraphFont"/>
    <w:rsid w:val="006B408E"/>
  </w:style>
  <w:style w:type="character" w:styleId="hljs-comment" w:customStyle="1">
    <w:name w:val="hljs-comment"/>
    <w:basedOn w:val="DefaultParagraphFont"/>
    <w:rsid w:val="006B408E"/>
  </w:style>
  <w:style w:type="character" w:styleId="hljs-subst" w:customStyle="1">
    <w:name w:val="hljs-subst"/>
    <w:basedOn w:val="DefaultParagraphFont"/>
    <w:rsid w:val="006B408E"/>
  </w:style>
  <w:style w:type="paragraph" w:styleId="NoSpacing">
    <w:uiPriority w:val="1"/>
    <w:name w:val="No Spacing"/>
    <w:qFormat/>
    <w:rsid w:val="09595540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microsoft.com/office/2011/relationships/people" Target="people.xml" Id="rId13" /><Relationship Type="http://schemas.openxmlformats.org/officeDocument/2006/relationships/settings" Target="settings.xml" Id="rId3" /><Relationship Type="http://schemas.openxmlformats.org/officeDocument/2006/relationships/comments" Target="comment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microsoft.com/office/2018/08/relationships/commentsExtensible" Target="commentsExtensible.xml" Id="rId10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theme" Target="theme/theme1.xml" Id="rId14" /><Relationship Type="http://schemas.openxmlformats.org/officeDocument/2006/relationships/hyperlink" Target="mailto:pdg25@login-b.cx3.hpc.ic.ac.uk" TargetMode="External" Id="R2e6c9a97fefc4392" /><Relationship Type="http://schemas.microsoft.com/office/2020/10/relationships/intelligence" Target="intelligence2.xml" Id="R602d544779294178" /><Relationship Type="http://schemas.openxmlformats.org/officeDocument/2006/relationships/hyperlink" Target="mailto:pdg25@login-c.cx3.hpc.ic.ac.uk:/rds/general/user/pdg25/ephemeral/" TargetMode="External" Id="Rbddaa9a1429640fe" /><Relationship Type="http://schemas.openxmlformats.org/officeDocument/2006/relationships/image" Target="/media/image.png" Id="rId180936209" /><Relationship Type="http://schemas.openxmlformats.org/officeDocument/2006/relationships/image" Target="/media/image2.png" Id="rId934888904" /><Relationship Type="http://schemas.openxmlformats.org/officeDocument/2006/relationships/image" Target="/media/image3.png" Id="rId2142638436" /><Relationship Type="http://schemas.openxmlformats.org/officeDocument/2006/relationships/image" Target="/media/image4.png" Id="rId2047638722" /><Relationship Type="http://schemas.openxmlformats.org/officeDocument/2006/relationships/image" Target="/media/image5.png" Id="rId1225329553" /><Relationship Type="http://schemas.openxmlformats.org/officeDocument/2006/relationships/image" Target="/media/image6.png" Id="rId2041066088" /><Relationship Type="http://schemas.openxmlformats.org/officeDocument/2006/relationships/image" Target="/media/image7.png" Id="rId194339945" /><Relationship Type="http://schemas.openxmlformats.org/officeDocument/2006/relationships/image" Target="/media/image8.png" Id="rId189511652" /><Relationship Type="http://schemas.openxmlformats.org/officeDocument/2006/relationships/header" Target="header.xml" Id="R7b39fe7182224564" /><Relationship Type="http://schemas.openxmlformats.org/officeDocument/2006/relationships/header" Target="header2.xml" Id="R985616553af5451b" /><Relationship Type="http://schemas.openxmlformats.org/officeDocument/2006/relationships/footer" Target="footer2.xml" Id="R9e42e105b7bc4f4c" /><Relationship Type="http://schemas.openxmlformats.org/officeDocument/2006/relationships/image" Target="/media/imagea.png" Id="rId161446935" /><Relationship Type="http://schemas.openxmlformats.org/officeDocument/2006/relationships/image" Target="/media/imageb.png" Id="rId1381811400" /><Relationship Type="http://schemas.openxmlformats.org/officeDocument/2006/relationships/image" Target="/media/imagec.png" Id="rId23859619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lomagarcia/Library/Containers/com.microsoft.Word/Data/Library/Application%20Support/Microsoft/Office/16.0/DTS/en-US%7b0AB8DEF1-9905-A34E-AFF0-56068495E0A6%7d/%7bF03A3A9B-230F-5E4B-BC82-B6913062D08F%7dtf10002086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{F03A3A9B-230F-5E4B-BC82-B6913062D08F}tf10002086.dotx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Garcia, Paloma D</lastModifiedBy>
  <revision>13</revision>
  <dcterms:created xsi:type="dcterms:W3CDTF">2026-06-22T13:42:00.0000000Z</dcterms:created>
  <dcterms:modified xsi:type="dcterms:W3CDTF">2026-08-26T01:41:01.5395293Z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